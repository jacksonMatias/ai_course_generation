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D396" w14:textId="1F5B22EA" w:rsidR="000E59D9" w:rsidRPr="00B71CE9" w:rsidRDefault="00224883" w:rsidP="00E52325">
      <w:pPr>
        <w:pStyle w:val="BSVACoverTitle"/>
        <w:spacing w:before="11000"/>
      </w:pPr>
      <w:r w:rsidRPr="00B71CE9">
        <w:t>B</w:t>
      </w:r>
      <w:r w:rsidR="008D1794">
        <w:t>lockchain Gamification</w:t>
      </w:r>
    </w:p>
    <w:p w14:paraId="3947D5AF" w14:textId="4F6D5B53" w:rsidR="00E40560" w:rsidRPr="00B71CE9" w:rsidRDefault="003E7586" w:rsidP="008D1794">
      <w:pPr>
        <w:pStyle w:val="BSVACoverSubtitle"/>
      </w:pPr>
      <w:r>
        <w:t>Core Concepts</w:t>
      </w:r>
      <w:r w:rsidR="00E40560" w:rsidRPr="00B71CE9">
        <w:br w:type="page"/>
      </w:r>
    </w:p>
    <w:p w14:paraId="13DD7E75" w14:textId="77777777" w:rsidR="001F603F" w:rsidRPr="00B71CE9" w:rsidRDefault="00BB13BE" w:rsidP="00AE07DA">
      <w:pPr>
        <w:pStyle w:val="TtuloTDC"/>
      </w:pPr>
      <w:r w:rsidRPr="00B71CE9">
        <w:lastRenderedPageBreak/>
        <w:t>Contents</w:t>
      </w:r>
    </w:p>
    <w:p w14:paraId="61C34CD7" w14:textId="77777777" w:rsidR="00FD51EC" w:rsidRPr="00B71CE9" w:rsidRDefault="00FD51EC" w:rsidP="00FD51EC"/>
    <w:sdt>
      <w:sdtPr>
        <w:id w:val="-277414523"/>
        <w:docPartObj>
          <w:docPartGallery w:val="Table of Contents"/>
          <w:docPartUnique/>
        </w:docPartObj>
      </w:sdtPr>
      <w:sdtEndPr>
        <w:rPr>
          <w:b w:val="0"/>
          <w:bCs w:val="0"/>
        </w:rPr>
      </w:sdtEndPr>
      <w:sdtContent>
        <w:p w14:paraId="6AC0213B" w14:textId="77777777" w:rsidR="0011558D" w:rsidRDefault="00CF7933" w:rsidP="005C5E41">
          <w:pPr>
            <w:pStyle w:val="TDC1"/>
          </w:pPr>
          <w:r>
            <mc:AlternateContent>
              <mc:Choice Requires="wps">
                <w:drawing>
                  <wp:anchor distT="0" distB="0" distL="114300" distR="114300" simplePos="0" relativeHeight="251666432" behindDoc="0" locked="0" layoutInCell="1" allowOverlap="1" wp14:anchorId="302D676C" wp14:editId="58E57007">
                    <wp:simplePos x="0" y="0"/>
                    <wp:positionH relativeFrom="column">
                      <wp:posOffset>0</wp:posOffset>
                    </wp:positionH>
                    <wp:positionV relativeFrom="paragraph">
                      <wp:posOffset>12065</wp:posOffset>
                    </wp:positionV>
                    <wp:extent cx="6261829" cy="0"/>
                    <wp:effectExtent l="0" t="12700" r="24765" b="12700"/>
                    <wp:wrapNone/>
                    <wp:docPr id="1304549616" name="Straight Connector 19"/>
                    <wp:cNvGraphicFramePr/>
                    <a:graphic xmlns:a="http://schemas.openxmlformats.org/drawingml/2006/main">
                      <a:graphicData uri="http://schemas.microsoft.com/office/word/2010/wordprocessingShape">
                        <wps:wsp>
                          <wps:cNvCnPr/>
                          <wps:spPr>
                            <a:xfrm>
                              <a:off x="0" y="0"/>
                              <a:ext cx="6261829" cy="0"/>
                            </a:xfrm>
                            <a:prstGeom prst="line">
                              <a:avLst/>
                            </a:prstGeom>
                            <a:ln w="28575">
                              <a:solidFill>
                                <a:schemeClr val="accent3"/>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970B" id="Straight Connector 1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5pt" to="493.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" strokecolor="#003fff [3206]" strokeweight="2.25pt">
                    <v:stroke joinstyle="miter"/>
                  </v:line>
                </w:pict>
              </mc:Fallback>
            </mc:AlternateContent>
          </w:r>
          <w:r w:rsidR="005C5E41">
            <w:rPr>
              <w:b w:val="0"/>
              <w:bCs w:val="0"/>
              <w:noProof w:val="0"/>
            </w:rPr>
            <w:fldChar w:fldCharType="begin"/>
          </w:r>
          <w:r w:rsidR="005C5E41">
            <w:rPr>
              <w:b w:val="0"/>
              <w:bCs w:val="0"/>
              <w:noProof w:val="0"/>
            </w:rPr>
            <w:instrText xml:space="preserve"> TOC \h \z \t "Heading 1,1,Heading 2,1,Heading 3,1,BSVA | Numbered list heading level 2,3,BSVA | Numbered list heading level 3,4,BSVA | Numbered list heading level 4,5,BSVA | Numbered list heading level 1,2" </w:instrText>
          </w:r>
          <w:r w:rsidR="005C5E41">
            <w:rPr>
              <w:b w:val="0"/>
              <w:bCs w:val="0"/>
              <w:noProof w:val="0"/>
            </w:rPr>
            <w:fldChar w:fldCharType="separate"/>
          </w:r>
        </w:p>
        <w:p w14:paraId="222CE9FD" w14:textId="40E9662E" w:rsidR="0011558D" w:rsidRDefault="0011558D">
          <w:pPr>
            <w:pStyle w:val="TDC2"/>
            <w:rPr>
              <w:rFonts w:asciiTheme="minorHAnsi" w:eastAsiaTheme="minorEastAsia" w:hAnsiTheme="minorHAnsi" w:cstheme="minorBidi"/>
              <w:color w:val="auto"/>
              <w:spacing w:val="0"/>
              <w:sz w:val="24"/>
              <w:lang w:val="en-US"/>
            </w:rPr>
          </w:pPr>
          <w:hyperlink w:anchor="_Toc201532867" w:history="1">
            <w:r w:rsidRPr="00B64F46">
              <w:rPr>
                <w:rStyle w:val="Hipervnculo"/>
              </w:rPr>
              <w:t>1.</w:t>
            </w:r>
            <w:r>
              <w:rPr>
                <w:rFonts w:asciiTheme="minorHAnsi" w:eastAsiaTheme="minorEastAsia" w:hAnsiTheme="minorHAnsi" w:cstheme="minorBidi"/>
                <w:color w:val="auto"/>
                <w:spacing w:val="0"/>
                <w:sz w:val="24"/>
                <w:lang w:val="en-US"/>
              </w:rPr>
              <w:tab/>
            </w:r>
            <w:r w:rsidRPr="00B64F46">
              <w:rPr>
                <w:rStyle w:val="Hipervnculo"/>
              </w:rPr>
              <w:t>Introduction</w:t>
            </w:r>
            <w:r>
              <w:rPr>
                <w:webHidden/>
              </w:rPr>
              <w:tab/>
            </w:r>
            <w:r>
              <w:rPr>
                <w:webHidden/>
              </w:rPr>
              <w:fldChar w:fldCharType="begin"/>
            </w:r>
            <w:r>
              <w:rPr>
                <w:webHidden/>
              </w:rPr>
              <w:instrText xml:space="preserve"> PAGEREF _Toc201532867 \h </w:instrText>
            </w:r>
            <w:r>
              <w:rPr>
                <w:webHidden/>
              </w:rPr>
            </w:r>
            <w:r>
              <w:rPr>
                <w:webHidden/>
              </w:rPr>
              <w:fldChar w:fldCharType="separate"/>
            </w:r>
            <w:r w:rsidR="003F6ED7">
              <w:rPr>
                <w:webHidden/>
              </w:rPr>
              <w:t>4</w:t>
            </w:r>
            <w:r>
              <w:rPr>
                <w:webHidden/>
              </w:rPr>
              <w:fldChar w:fldCharType="end"/>
            </w:r>
          </w:hyperlink>
        </w:p>
        <w:p w14:paraId="301962C2" w14:textId="2B3DA6BF" w:rsidR="0011558D" w:rsidRDefault="0011558D">
          <w:pPr>
            <w:pStyle w:val="TDC3"/>
            <w:rPr>
              <w:rFonts w:asciiTheme="minorHAnsi" w:eastAsiaTheme="minorEastAsia" w:hAnsiTheme="minorHAnsi" w:cstheme="minorBidi"/>
              <w:color w:val="auto"/>
              <w:spacing w:val="0"/>
              <w:sz w:val="24"/>
              <w:lang w:val="en-US"/>
            </w:rPr>
          </w:pPr>
          <w:hyperlink w:anchor="_Toc201532868" w:history="1">
            <w:r w:rsidRPr="00B64F46">
              <w:rPr>
                <w:rStyle w:val="Hipervnculo"/>
                <w:lang w:val="en-US"/>
              </w:rPr>
              <w:t>1.1.</w:t>
            </w:r>
            <w:r>
              <w:rPr>
                <w:rFonts w:asciiTheme="minorHAnsi" w:eastAsiaTheme="minorEastAsia" w:hAnsiTheme="minorHAnsi" w:cstheme="minorBidi"/>
                <w:color w:val="auto"/>
                <w:spacing w:val="0"/>
                <w:sz w:val="24"/>
                <w:lang w:val="en-US"/>
              </w:rPr>
              <w:tab/>
            </w:r>
            <w:r w:rsidRPr="00B64F46">
              <w:rPr>
                <w:rStyle w:val="Hipervnculo"/>
                <w:lang w:val="en-US"/>
              </w:rPr>
              <w:t>What you will find in this document</w:t>
            </w:r>
            <w:r>
              <w:rPr>
                <w:webHidden/>
              </w:rPr>
              <w:tab/>
            </w:r>
            <w:r>
              <w:rPr>
                <w:webHidden/>
              </w:rPr>
              <w:fldChar w:fldCharType="begin"/>
            </w:r>
            <w:r>
              <w:rPr>
                <w:webHidden/>
              </w:rPr>
              <w:instrText xml:space="preserve"> PAGEREF _Toc201532868 \h </w:instrText>
            </w:r>
            <w:r>
              <w:rPr>
                <w:webHidden/>
              </w:rPr>
            </w:r>
            <w:r>
              <w:rPr>
                <w:webHidden/>
              </w:rPr>
              <w:fldChar w:fldCharType="separate"/>
            </w:r>
            <w:r w:rsidR="003F6ED7">
              <w:rPr>
                <w:webHidden/>
              </w:rPr>
              <w:t>4</w:t>
            </w:r>
            <w:r>
              <w:rPr>
                <w:webHidden/>
              </w:rPr>
              <w:fldChar w:fldCharType="end"/>
            </w:r>
          </w:hyperlink>
        </w:p>
        <w:p w14:paraId="58EE69C4" w14:textId="71EF4F4B" w:rsidR="0011558D" w:rsidRDefault="0011558D">
          <w:pPr>
            <w:pStyle w:val="TDC2"/>
            <w:rPr>
              <w:rFonts w:asciiTheme="minorHAnsi" w:eastAsiaTheme="minorEastAsia" w:hAnsiTheme="minorHAnsi" w:cstheme="minorBidi"/>
              <w:color w:val="auto"/>
              <w:spacing w:val="0"/>
              <w:sz w:val="24"/>
              <w:lang w:val="en-US"/>
            </w:rPr>
          </w:pPr>
          <w:hyperlink w:anchor="_Toc201532869" w:history="1">
            <w:r w:rsidRPr="00B64F46">
              <w:rPr>
                <w:rStyle w:val="Hipervnculo"/>
              </w:rPr>
              <w:t>2.</w:t>
            </w:r>
            <w:r>
              <w:rPr>
                <w:rFonts w:asciiTheme="minorHAnsi" w:eastAsiaTheme="minorEastAsia" w:hAnsiTheme="minorHAnsi" w:cstheme="minorBidi"/>
                <w:color w:val="auto"/>
                <w:spacing w:val="0"/>
                <w:sz w:val="24"/>
                <w:lang w:val="en-US"/>
              </w:rPr>
              <w:tab/>
            </w:r>
            <w:r w:rsidRPr="00B64F46">
              <w:rPr>
                <w:rStyle w:val="Hipervnculo"/>
              </w:rPr>
              <w:t>Session 1: Foundations of Bitcoin and BSV Blockchain in Video Games</w:t>
            </w:r>
            <w:r>
              <w:rPr>
                <w:webHidden/>
              </w:rPr>
              <w:tab/>
            </w:r>
            <w:r>
              <w:rPr>
                <w:webHidden/>
              </w:rPr>
              <w:fldChar w:fldCharType="begin"/>
            </w:r>
            <w:r>
              <w:rPr>
                <w:webHidden/>
              </w:rPr>
              <w:instrText xml:space="preserve"> PAGEREF _Toc201532869 \h </w:instrText>
            </w:r>
            <w:r>
              <w:rPr>
                <w:webHidden/>
              </w:rPr>
            </w:r>
            <w:r>
              <w:rPr>
                <w:webHidden/>
              </w:rPr>
              <w:fldChar w:fldCharType="separate"/>
            </w:r>
            <w:r w:rsidR="003F6ED7">
              <w:rPr>
                <w:webHidden/>
              </w:rPr>
              <w:t>5</w:t>
            </w:r>
            <w:r>
              <w:rPr>
                <w:webHidden/>
              </w:rPr>
              <w:fldChar w:fldCharType="end"/>
            </w:r>
          </w:hyperlink>
        </w:p>
        <w:p w14:paraId="4D5C745F" w14:textId="1B106D1E" w:rsidR="0011558D" w:rsidRDefault="0011558D">
          <w:pPr>
            <w:pStyle w:val="TDC3"/>
            <w:rPr>
              <w:rFonts w:asciiTheme="minorHAnsi" w:eastAsiaTheme="minorEastAsia" w:hAnsiTheme="minorHAnsi" w:cstheme="minorBidi"/>
              <w:color w:val="auto"/>
              <w:spacing w:val="0"/>
              <w:sz w:val="24"/>
              <w:lang w:val="en-US"/>
            </w:rPr>
          </w:pPr>
          <w:hyperlink w:anchor="_Toc201532870" w:history="1">
            <w:r w:rsidRPr="00B64F46">
              <w:rPr>
                <w:rStyle w:val="Hipervnculo"/>
                <w:lang w:val="en-US"/>
              </w:rPr>
              <w:t>2.1.</w:t>
            </w:r>
            <w:r>
              <w:rPr>
                <w:rFonts w:asciiTheme="minorHAnsi" w:eastAsiaTheme="minorEastAsia" w:hAnsiTheme="minorHAnsi" w:cstheme="minorBidi"/>
                <w:color w:val="auto"/>
                <w:spacing w:val="0"/>
                <w:sz w:val="24"/>
                <w:lang w:val="en-US"/>
              </w:rPr>
              <w:tab/>
            </w:r>
            <w:r w:rsidRPr="00B64F46">
              <w:rPr>
                <w:rStyle w:val="Hipervnculo"/>
                <w:lang w:val="en-US"/>
              </w:rPr>
              <w:t>Why Does This Matter for Games?</w:t>
            </w:r>
            <w:r>
              <w:rPr>
                <w:webHidden/>
              </w:rPr>
              <w:tab/>
            </w:r>
            <w:r>
              <w:rPr>
                <w:webHidden/>
              </w:rPr>
              <w:fldChar w:fldCharType="begin"/>
            </w:r>
            <w:r>
              <w:rPr>
                <w:webHidden/>
              </w:rPr>
              <w:instrText xml:space="preserve"> PAGEREF _Toc201532870 \h </w:instrText>
            </w:r>
            <w:r>
              <w:rPr>
                <w:webHidden/>
              </w:rPr>
            </w:r>
            <w:r>
              <w:rPr>
                <w:webHidden/>
              </w:rPr>
              <w:fldChar w:fldCharType="separate"/>
            </w:r>
            <w:r w:rsidR="003F6ED7">
              <w:rPr>
                <w:webHidden/>
              </w:rPr>
              <w:t>5</w:t>
            </w:r>
            <w:r>
              <w:rPr>
                <w:webHidden/>
              </w:rPr>
              <w:fldChar w:fldCharType="end"/>
            </w:r>
          </w:hyperlink>
        </w:p>
        <w:p w14:paraId="6EE93720" w14:textId="352CE51F" w:rsidR="0011558D" w:rsidRDefault="0011558D">
          <w:pPr>
            <w:pStyle w:val="TDC3"/>
            <w:rPr>
              <w:rFonts w:asciiTheme="minorHAnsi" w:eastAsiaTheme="minorEastAsia" w:hAnsiTheme="minorHAnsi" w:cstheme="minorBidi"/>
              <w:color w:val="auto"/>
              <w:spacing w:val="0"/>
              <w:sz w:val="24"/>
              <w:lang w:val="en-US"/>
            </w:rPr>
          </w:pPr>
          <w:hyperlink w:anchor="_Toc201532871" w:history="1">
            <w:r w:rsidRPr="00B64F46">
              <w:rPr>
                <w:rStyle w:val="Hipervnculo"/>
                <w:lang w:val="en-US"/>
              </w:rPr>
              <w:t>2.2.</w:t>
            </w:r>
            <w:r>
              <w:rPr>
                <w:rFonts w:asciiTheme="minorHAnsi" w:eastAsiaTheme="minorEastAsia" w:hAnsiTheme="minorHAnsi" w:cstheme="minorBidi"/>
                <w:color w:val="auto"/>
                <w:spacing w:val="0"/>
                <w:sz w:val="24"/>
                <w:lang w:val="en-US"/>
              </w:rPr>
              <w:tab/>
            </w:r>
            <w:r w:rsidRPr="00B64F46">
              <w:rPr>
                <w:rStyle w:val="Hipervnculo"/>
                <w:lang w:val="en-US"/>
              </w:rPr>
              <w:t>Example: CryptoFights (on BSV Blockchain)</w:t>
            </w:r>
            <w:r>
              <w:rPr>
                <w:webHidden/>
              </w:rPr>
              <w:tab/>
            </w:r>
            <w:r>
              <w:rPr>
                <w:webHidden/>
              </w:rPr>
              <w:fldChar w:fldCharType="begin"/>
            </w:r>
            <w:r>
              <w:rPr>
                <w:webHidden/>
              </w:rPr>
              <w:instrText xml:space="preserve"> PAGEREF _Toc201532871 \h </w:instrText>
            </w:r>
            <w:r>
              <w:rPr>
                <w:webHidden/>
              </w:rPr>
            </w:r>
            <w:r>
              <w:rPr>
                <w:webHidden/>
              </w:rPr>
              <w:fldChar w:fldCharType="separate"/>
            </w:r>
            <w:r w:rsidR="003F6ED7">
              <w:rPr>
                <w:webHidden/>
              </w:rPr>
              <w:t>5</w:t>
            </w:r>
            <w:r>
              <w:rPr>
                <w:webHidden/>
              </w:rPr>
              <w:fldChar w:fldCharType="end"/>
            </w:r>
          </w:hyperlink>
        </w:p>
        <w:p w14:paraId="03F4C5EF" w14:textId="4646AD45" w:rsidR="0011558D" w:rsidRDefault="0011558D">
          <w:pPr>
            <w:pStyle w:val="TDC3"/>
            <w:rPr>
              <w:rFonts w:asciiTheme="minorHAnsi" w:eastAsiaTheme="minorEastAsia" w:hAnsiTheme="minorHAnsi" w:cstheme="minorBidi"/>
              <w:color w:val="auto"/>
              <w:spacing w:val="0"/>
              <w:sz w:val="24"/>
              <w:lang w:val="en-US"/>
            </w:rPr>
          </w:pPr>
          <w:hyperlink w:anchor="_Toc201532872" w:history="1">
            <w:r w:rsidRPr="00B64F46">
              <w:rPr>
                <w:rStyle w:val="Hipervnculo"/>
                <w:lang w:val="en-US"/>
              </w:rPr>
              <w:t>2.3.</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_Toc201532872 \h </w:instrText>
            </w:r>
            <w:r>
              <w:rPr>
                <w:webHidden/>
              </w:rPr>
            </w:r>
            <w:r>
              <w:rPr>
                <w:webHidden/>
              </w:rPr>
              <w:fldChar w:fldCharType="separate"/>
            </w:r>
            <w:r w:rsidR="003F6ED7">
              <w:rPr>
                <w:webHidden/>
              </w:rPr>
              <w:t>6</w:t>
            </w:r>
            <w:r>
              <w:rPr>
                <w:webHidden/>
              </w:rPr>
              <w:fldChar w:fldCharType="end"/>
            </w:r>
          </w:hyperlink>
        </w:p>
        <w:p w14:paraId="605A0650" w14:textId="5018904B" w:rsidR="0011558D" w:rsidRDefault="0011558D">
          <w:pPr>
            <w:pStyle w:val="TDC2"/>
            <w:rPr>
              <w:rFonts w:asciiTheme="minorHAnsi" w:eastAsiaTheme="minorEastAsia" w:hAnsiTheme="minorHAnsi" w:cstheme="minorBidi"/>
              <w:color w:val="auto"/>
              <w:spacing w:val="0"/>
              <w:sz w:val="24"/>
              <w:lang w:val="en-US"/>
            </w:rPr>
          </w:pPr>
          <w:hyperlink w:anchor="_Toc201532873" w:history="1">
            <w:r w:rsidRPr="00B64F46">
              <w:rPr>
                <w:rStyle w:val="Hipervnculo"/>
              </w:rPr>
              <w:t>3.</w:t>
            </w:r>
            <w:r>
              <w:rPr>
                <w:rFonts w:asciiTheme="minorHAnsi" w:eastAsiaTheme="minorEastAsia" w:hAnsiTheme="minorHAnsi" w:cstheme="minorBidi"/>
                <w:color w:val="auto"/>
                <w:spacing w:val="0"/>
                <w:sz w:val="24"/>
                <w:lang w:val="en-US"/>
              </w:rPr>
              <w:tab/>
            </w:r>
            <w:r w:rsidRPr="00B64F46">
              <w:rPr>
                <w:rStyle w:val="Hipervnculo"/>
              </w:rPr>
              <w:t>Session 2: Interactive Workshop – Making Transactions and Payments on the BSV Network</w:t>
            </w:r>
            <w:r>
              <w:rPr>
                <w:webHidden/>
              </w:rPr>
              <w:tab/>
            </w:r>
            <w:r>
              <w:rPr>
                <w:webHidden/>
              </w:rPr>
              <w:fldChar w:fldCharType="begin"/>
            </w:r>
            <w:r>
              <w:rPr>
                <w:webHidden/>
              </w:rPr>
              <w:instrText xml:space="preserve"> PAGEREF _Toc201532873 \h </w:instrText>
            </w:r>
            <w:r>
              <w:rPr>
                <w:webHidden/>
              </w:rPr>
            </w:r>
            <w:r>
              <w:rPr>
                <w:webHidden/>
              </w:rPr>
              <w:fldChar w:fldCharType="separate"/>
            </w:r>
            <w:r w:rsidR="003F6ED7">
              <w:rPr>
                <w:webHidden/>
              </w:rPr>
              <w:t>6</w:t>
            </w:r>
            <w:r>
              <w:rPr>
                <w:webHidden/>
              </w:rPr>
              <w:fldChar w:fldCharType="end"/>
            </w:r>
          </w:hyperlink>
        </w:p>
        <w:p w14:paraId="78B11682" w14:textId="7A2CFBAC" w:rsidR="0011558D" w:rsidRDefault="0011558D">
          <w:pPr>
            <w:pStyle w:val="TDC3"/>
            <w:rPr>
              <w:rFonts w:asciiTheme="minorHAnsi" w:eastAsiaTheme="minorEastAsia" w:hAnsiTheme="minorHAnsi" w:cstheme="minorBidi"/>
              <w:color w:val="auto"/>
              <w:spacing w:val="0"/>
              <w:sz w:val="24"/>
              <w:lang w:val="en-US"/>
            </w:rPr>
          </w:pPr>
          <w:hyperlink w:anchor="_Toc201532874" w:history="1">
            <w:r w:rsidRPr="00B64F46">
              <w:rPr>
                <w:rStyle w:val="Hipervnculo"/>
              </w:rPr>
              <w:t>3.1.</w:t>
            </w:r>
            <w:r>
              <w:rPr>
                <w:rFonts w:asciiTheme="minorHAnsi" w:eastAsiaTheme="minorEastAsia" w:hAnsiTheme="minorHAnsi" w:cstheme="minorBidi"/>
                <w:color w:val="auto"/>
                <w:spacing w:val="0"/>
                <w:sz w:val="24"/>
                <w:lang w:val="en-US"/>
              </w:rPr>
              <w:tab/>
            </w:r>
            <w:r w:rsidRPr="00B64F46">
              <w:rPr>
                <w:rStyle w:val="Hipervnculo"/>
              </w:rPr>
              <w:t>Wallet Setup, Microtransactions, and Blockchain Tracking on BSV</w:t>
            </w:r>
            <w:r>
              <w:rPr>
                <w:webHidden/>
              </w:rPr>
              <w:tab/>
            </w:r>
            <w:r>
              <w:rPr>
                <w:webHidden/>
              </w:rPr>
              <w:fldChar w:fldCharType="begin"/>
            </w:r>
            <w:r>
              <w:rPr>
                <w:webHidden/>
              </w:rPr>
              <w:instrText xml:space="preserve"> PAGEREF _Toc201532874 \h </w:instrText>
            </w:r>
            <w:r>
              <w:rPr>
                <w:webHidden/>
              </w:rPr>
            </w:r>
            <w:r>
              <w:rPr>
                <w:webHidden/>
              </w:rPr>
              <w:fldChar w:fldCharType="separate"/>
            </w:r>
            <w:r w:rsidR="003F6ED7">
              <w:rPr>
                <w:webHidden/>
              </w:rPr>
              <w:t>6</w:t>
            </w:r>
            <w:r>
              <w:rPr>
                <w:webHidden/>
              </w:rPr>
              <w:fldChar w:fldCharType="end"/>
            </w:r>
          </w:hyperlink>
        </w:p>
        <w:p w14:paraId="3CB96533" w14:textId="1FFC6160" w:rsidR="0011558D" w:rsidRDefault="0011558D">
          <w:pPr>
            <w:pStyle w:val="TDC3"/>
            <w:rPr>
              <w:rFonts w:asciiTheme="minorHAnsi" w:eastAsiaTheme="minorEastAsia" w:hAnsiTheme="minorHAnsi" w:cstheme="minorBidi"/>
              <w:color w:val="auto"/>
              <w:spacing w:val="0"/>
              <w:sz w:val="24"/>
              <w:lang w:val="en-US"/>
            </w:rPr>
          </w:pPr>
          <w:hyperlink w:anchor="_Toc201532875" w:history="1">
            <w:r w:rsidRPr="00B64F46">
              <w:rPr>
                <w:rStyle w:val="Hipervnculo"/>
                <w:lang w:val="en-US"/>
              </w:rPr>
              <w:t>3.2.</w:t>
            </w:r>
            <w:r>
              <w:rPr>
                <w:rFonts w:asciiTheme="minorHAnsi" w:eastAsiaTheme="minorEastAsia" w:hAnsiTheme="minorHAnsi" w:cstheme="minorBidi"/>
                <w:color w:val="auto"/>
                <w:spacing w:val="0"/>
                <w:sz w:val="24"/>
                <w:lang w:val="en-US"/>
              </w:rPr>
              <w:tab/>
            </w:r>
            <w:r w:rsidRPr="00B64F46">
              <w:rPr>
                <w:rStyle w:val="Hipervnculo"/>
                <w:lang w:val="en-US"/>
              </w:rPr>
              <w:t>Step 1: Starting Simple with YoursWallet</w:t>
            </w:r>
            <w:r>
              <w:rPr>
                <w:webHidden/>
              </w:rPr>
              <w:tab/>
            </w:r>
            <w:r>
              <w:rPr>
                <w:webHidden/>
              </w:rPr>
              <w:fldChar w:fldCharType="begin"/>
            </w:r>
            <w:r>
              <w:rPr>
                <w:webHidden/>
              </w:rPr>
              <w:instrText xml:space="preserve"> PAGEREF _Toc201532875 \h </w:instrText>
            </w:r>
            <w:r>
              <w:rPr>
                <w:webHidden/>
              </w:rPr>
            </w:r>
            <w:r>
              <w:rPr>
                <w:webHidden/>
              </w:rPr>
              <w:fldChar w:fldCharType="separate"/>
            </w:r>
            <w:r w:rsidR="003F6ED7">
              <w:rPr>
                <w:webHidden/>
              </w:rPr>
              <w:t>7</w:t>
            </w:r>
            <w:r>
              <w:rPr>
                <w:webHidden/>
              </w:rPr>
              <w:fldChar w:fldCharType="end"/>
            </w:r>
          </w:hyperlink>
        </w:p>
        <w:p w14:paraId="2F6C25A1" w14:textId="4BCBF4E8" w:rsidR="0011558D" w:rsidRDefault="0011558D">
          <w:pPr>
            <w:pStyle w:val="TDC3"/>
            <w:rPr>
              <w:rFonts w:asciiTheme="minorHAnsi" w:eastAsiaTheme="minorEastAsia" w:hAnsiTheme="minorHAnsi" w:cstheme="minorBidi"/>
              <w:color w:val="auto"/>
              <w:spacing w:val="0"/>
              <w:sz w:val="24"/>
              <w:lang w:val="en-US"/>
            </w:rPr>
          </w:pPr>
          <w:hyperlink w:anchor="_Toc201532876" w:history="1">
            <w:r w:rsidRPr="00B64F46">
              <w:rPr>
                <w:rStyle w:val="Hipervnculo"/>
                <w:lang w:val="en-US"/>
              </w:rPr>
              <w:t>3.3.</w:t>
            </w:r>
            <w:r>
              <w:rPr>
                <w:rFonts w:asciiTheme="minorHAnsi" w:eastAsiaTheme="minorEastAsia" w:hAnsiTheme="minorHAnsi" w:cstheme="minorBidi"/>
                <w:color w:val="auto"/>
                <w:spacing w:val="0"/>
                <w:sz w:val="24"/>
                <w:lang w:val="en-US"/>
              </w:rPr>
              <w:tab/>
            </w:r>
            <w:r w:rsidRPr="00B64F46">
              <w:rPr>
                <w:rStyle w:val="Hipervnculo"/>
                <w:lang w:val="en-US"/>
              </w:rPr>
              <w:t>Step 2: Getting Technical with the BSV SDK</w:t>
            </w:r>
            <w:r>
              <w:rPr>
                <w:webHidden/>
              </w:rPr>
              <w:tab/>
            </w:r>
            <w:r>
              <w:rPr>
                <w:webHidden/>
              </w:rPr>
              <w:fldChar w:fldCharType="begin"/>
            </w:r>
            <w:r>
              <w:rPr>
                <w:webHidden/>
              </w:rPr>
              <w:instrText xml:space="preserve"> PAGEREF _Toc201532876 \h </w:instrText>
            </w:r>
            <w:r>
              <w:rPr>
                <w:webHidden/>
              </w:rPr>
            </w:r>
            <w:r>
              <w:rPr>
                <w:webHidden/>
              </w:rPr>
              <w:fldChar w:fldCharType="separate"/>
            </w:r>
            <w:r w:rsidR="003F6ED7">
              <w:rPr>
                <w:webHidden/>
              </w:rPr>
              <w:t>7</w:t>
            </w:r>
            <w:r>
              <w:rPr>
                <w:webHidden/>
              </w:rPr>
              <w:fldChar w:fldCharType="end"/>
            </w:r>
          </w:hyperlink>
        </w:p>
        <w:p w14:paraId="62EC4BA1" w14:textId="2F3DCF41" w:rsidR="0011558D" w:rsidRDefault="0011558D">
          <w:pPr>
            <w:pStyle w:val="TDC3"/>
            <w:rPr>
              <w:rFonts w:asciiTheme="minorHAnsi" w:eastAsiaTheme="minorEastAsia" w:hAnsiTheme="minorHAnsi" w:cstheme="minorBidi"/>
              <w:color w:val="auto"/>
              <w:spacing w:val="0"/>
              <w:sz w:val="24"/>
              <w:lang w:val="en-US"/>
            </w:rPr>
          </w:pPr>
          <w:hyperlink w:anchor="_Toc201532877" w:history="1">
            <w:r w:rsidRPr="00B64F46">
              <w:rPr>
                <w:rStyle w:val="Hipervnculo"/>
                <w:lang w:val="en-US"/>
              </w:rPr>
              <w:t>3.4.</w:t>
            </w:r>
            <w:r>
              <w:rPr>
                <w:rFonts w:asciiTheme="minorHAnsi" w:eastAsiaTheme="minorEastAsia" w:hAnsiTheme="minorHAnsi" w:cstheme="minorBidi"/>
                <w:color w:val="auto"/>
                <w:spacing w:val="0"/>
                <w:sz w:val="24"/>
                <w:lang w:val="en-US"/>
              </w:rPr>
              <w:tab/>
            </w:r>
            <w:r w:rsidRPr="00B64F46">
              <w:rPr>
                <w:rStyle w:val="Hipervnculo"/>
                <w:lang w:val="en-US"/>
              </w:rPr>
              <w:t>Wait, What’s an UTXO?</w:t>
            </w:r>
            <w:r>
              <w:rPr>
                <w:webHidden/>
              </w:rPr>
              <w:tab/>
            </w:r>
            <w:r>
              <w:rPr>
                <w:webHidden/>
              </w:rPr>
              <w:fldChar w:fldCharType="begin"/>
            </w:r>
            <w:r>
              <w:rPr>
                <w:webHidden/>
              </w:rPr>
              <w:instrText xml:space="preserve"> PAGEREF _Toc201532877 \h </w:instrText>
            </w:r>
            <w:r>
              <w:rPr>
                <w:webHidden/>
              </w:rPr>
            </w:r>
            <w:r>
              <w:rPr>
                <w:webHidden/>
              </w:rPr>
              <w:fldChar w:fldCharType="separate"/>
            </w:r>
            <w:r w:rsidR="003F6ED7">
              <w:rPr>
                <w:webHidden/>
              </w:rPr>
              <w:t>7</w:t>
            </w:r>
            <w:r>
              <w:rPr>
                <w:webHidden/>
              </w:rPr>
              <w:fldChar w:fldCharType="end"/>
            </w:r>
          </w:hyperlink>
        </w:p>
        <w:p w14:paraId="1E1E5DE5" w14:textId="74BED0D7" w:rsidR="0011558D" w:rsidRDefault="0011558D">
          <w:pPr>
            <w:pStyle w:val="TDC3"/>
            <w:rPr>
              <w:rFonts w:asciiTheme="minorHAnsi" w:eastAsiaTheme="minorEastAsia" w:hAnsiTheme="minorHAnsi" w:cstheme="minorBidi"/>
              <w:color w:val="auto"/>
              <w:spacing w:val="0"/>
              <w:sz w:val="24"/>
              <w:lang w:val="en-US"/>
            </w:rPr>
          </w:pPr>
          <w:hyperlink w:anchor="_Toc201532878" w:history="1">
            <w:r w:rsidRPr="00B64F46">
              <w:rPr>
                <w:rStyle w:val="Hipervnculo"/>
                <w:lang w:val="en-US"/>
              </w:rPr>
              <w:t>3.5.</w:t>
            </w:r>
            <w:r>
              <w:rPr>
                <w:rFonts w:asciiTheme="minorHAnsi" w:eastAsiaTheme="minorEastAsia" w:hAnsiTheme="minorHAnsi" w:cstheme="minorBidi"/>
                <w:color w:val="auto"/>
                <w:spacing w:val="0"/>
                <w:sz w:val="24"/>
                <w:lang w:val="en-US"/>
              </w:rPr>
              <w:tab/>
            </w:r>
            <w:r w:rsidRPr="00B64F46">
              <w:rPr>
                <w:rStyle w:val="Hipervnculo"/>
                <w:lang w:val="en-US"/>
              </w:rPr>
              <w:t>Step 3: Abstraction and Simplicity with HandCash</w:t>
            </w:r>
            <w:r>
              <w:rPr>
                <w:webHidden/>
              </w:rPr>
              <w:tab/>
            </w:r>
            <w:r>
              <w:rPr>
                <w:webHidden/>
              </w:rPr>
              <w:fldChar w:fldCharType="begin"/>
            </w:r>
            <w:r>
              <w:rPr>
                <w:webHidden/>
              </w:rPr>
              <w:instrText xml:space="preserve"> PAGEREF _Toc201532878 \h </w:instrText>
            </w:r>
            <w:r>
              <w:rPr>
                <w:webHidden/>
              </w:rPr>
            </w:r>
            <w:r>
              <w:rPr>
                <w:webHidden/>
              </w:rPr>
              <w:fldChar w:fldCharType="separate"/>
            </w:r>
            <w:r w:rsidR="003F6ED7">
              <w:rPr>
                <w:webHidden/>
              </w:rPr>
              <w:t>8</w:t>
            </w:r>
            <w:r>
              <w:rPr>
                <w:webHidden/>
              </w:rPr>
              <w:fldChar w:fldCharType="end"/>
            </w:r>
          </w:hyperlink>
        </w:p>
        <w:p w14:paraId="0E04DE14" w14:textId="6701356E" w:rsidR="0011558D" w:rsidRDefault="0011558D">
          <w:pPr>
            <w:pStyle w:val="TDC3"/>
            <w:rPr>
              <w:rFonts w:asciiTheme="minorHAnsi" w:eastAsiaTheme="minorEastAsia" w:hAnsiTheme="minorHAnsi" w:cstheme="minorBidi"/>
              <w:color w:val="auto"/>
              <w:spacing w:val="0"/>
              <w:sz w:val="24"/>
              <w:lang w:val="en-US"/>
            </w:rPr>
          </w:pPr>
          <w:hyperlink w:anchor="_Toc201532879" w:history="1">
            <w:r w:rsidRPr="00B64F46">
              <w:rPr>
                <w:rStyle w:val="Hipervnculo"/>
                <w:lang w:val="en-US"/>
              </w:rPr>
              <w:t>3.6.</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_Toc201532879 \h </w:instrText>
            </w:r>
            <w:r>
              <w:rPr>
                <w:webHidden/>
              </w:rPr>
            </w:r>
            <w:r>
              <w:rPr>
                <w:webHidden/>
              </w:rPr>
              <w:fldChar w:fldCharType="separate"/>
            </w:r>
            <w:r w:rsidR="003F6ED7">
              <w:rPr>
                <w:webHidden/>
              </w:rPr>
              <w:t>8</w:t>
            </w:r>
            <w:r>
              <w:rPr>
                <w:webHidden/>
              </w:rPr>
              <w:fldChar w:fldCharType="end"/>
            </w:r>
          </w:hyperlink>
        </w:p>
        <w:p w14:paraId="6BC86E78" w14:textId="23A6AD0B" w:rsidR="0011558D" w:rsidRDefault="0011558D">
          <w:pPr>
            <w:pStyle w:val="TDC2"/>
            <w:rPr>
              <w:rFonts w:asciiTheme="minorHAnsi" w:eastAsiaTheme="minorEastAsia" w:hAnsiTheme="minorHAnsi" w:cstheme="minorBidi"/>
              <w:color w:val="auto"/>
              <w:spacing w:val="0"/>
              <w:sz w:val="24"/>
              <w:lang w:val="en-US"/>
            </w:rPr>
          </w:pPr>
          <w:hyperlink w:anchor="_Toc201532880" w:history="1">
            <w:r w:rsidRPr="00B64F46">
              <w:rPr>
                <w:rStyle w:val="Hipervnculo"/>
                <w:lang w:val="en-US"/>
              </w:rPr>
              <w:t>4.</w:t>
            </w:r>
            <w:r>
              <w:rPr>
                <w:rFonts w:asciiTheme="minorHAnsi" w:eastAsiaTheme="minorEastAsia" w:hAnsiTheme="minorHAnsi" w:cstheme="minorBidi"/>
                <w:color w:val="auto"/>
                <w:spacing w:val="0"/>
                <w:sz w:val="24"/>
                <w:lang w:val="en-US"/>
              </w:rPr>
              <w:tab/>
            </w:r>
            <w:r w:rsidRPr="00B64F46">
              <w:rPr>
                <w:rStyle w:val="Hipervnculo"/>
                <w:lang w:val="en-US"/>
              </w:rPr>
              <w:t>Session 3: Fundamentals of Tokenization in Video Games</w:t>
            </w:r>
            <w:r>
              <w:rPr>
                <w:webHidden/>
              </w:rPr>
              <w:tab/>
            </w:r>
            <w:r>
              <w:rPr>
                <w:webHidden/>
              </w:rPr>
              <w:fldChar w:fldCharType="begin"/>
            </w:r>
            <w:r>
              <w:rPr>
                <w:webHidden/>
              </w:rPr>
              <w:instrText xml:space="preserve"> PAGEREF _Toc201532880 \h </w:instrText>
            </w:r>
            <w:r>
              <w:rPr>
                <w:webHidden/>
              </w:rPr>
            </w:r>
            <w:r>
              <w:rPr>
                <w:webHidden/>
              </w:rPr>
              <w:fldChar w:fldCharType="separate"/>
            </w:r>
            <w:r w:rsidR="003F6ED7">
              <w:rPr>
                <w:webHidden/>
              </w:rPr>
              <w:t>8</w:t>
            </w:r>
            <w:r>
              <w:rPr>
                <w:webHidden/>
              </w:rPr>
              <w:fldChar w:fldCharType="end"/>
            </w:r>
          </w:hyperlink>
        </w:p>
        <w:p w14:paraId="0342DD32" w14:textId="34498245" w:rsidR="0011558D" w:rsidRDefault="0011558D">
          <w:pPr>
            <w:pStyle w:val="TDC3"/>
            <w:rPr>
              <w:rFonts w:asciiTheme="minorHAnsi" w:eastAsiaTheme="minorEastAsia" w:hAnsiTheme="minorHAnsi" w:cstheme="minorBidi"/>
              <w:color w:val="auto"/>
              <w:spacing w:val="0"/>
              <w:sz w:val="24"/>
              <w:lang w:val="en-US"/>
            </w:rPr>
          </w:pPr>
          <w:hyperlink w:anchor="_Toc201532881" w:history="1">
            <w:r w:rsidRPr="00B64F46">
              <w:rPr>
                <w:rStyle w:val="Hipervnculo"/>
                <w:lang w:val="en-US"/>
              </w:rPr>
              <w:t>4.1.</w:t>
            </w:r>
            <w:r>
              <w:rPr>
                <w:rFonts w:asciiTheme="minorHAnsi" w:eastAsiaTheme="minorEastAsia" w:hAnsiTheme="minorHAnsi" w:cstheme="minorBidi"/>
                <w:color w:val="auto"/>
                <w:spacing w:val="0"/>
                <w:sz w:val="24"/>
                <w:lang w:val="en-US"/>
              </w:rPr>
              <w:tab/>
            </w:r>
            <w:r w:rsidRPr="00B64F46">
              <w:rPr>
                <w:rStyle w:val="Hipervnculo"/>
                <w:lang w:val="en-US"/>
              </w:rPr>
              <w:t>What Is Tokenization?</w:t>
            </w:r>
            <w:r>
              <w:rPr>
                <w:webHidden/>
              </w:rPr>
              <w:tab/>
            </w:r>
            <w:r>
              <w:rPr>
                <w:webHidden/>
              </w:rPr>
              <w:fldChar w:fldCharType="begin"/>
            </w:r>
            <w:r>
              <w:rPr>
                <w:webHidden/>
              </w:rPr>
              <w:instrText xml:space="preserve"> PAGEREF _Toc201532881 \h </w:instrText>
            </w:r>
            <w:r>
              <w:rPr>
                <w:webHidden/>
              </w:rPr>
            </w:r>
            <w:r>
              <w:rPr>
                <w:webHidden/>
              </w:rPr>
              <w:fldChar w:fldCharType="separate"/>
            </w:r>
            <w:r w:rsidR="003F6ED7">
              <w:rPr>
                <w:webHidden/>
              </w:rPr>
              <w:t>9</w:t>
            </w:r>
            <w:r>
              <w:rPr>
                <w:webHidden/>
              </w:rPr>
              <w:fldChar w:fldCharType="end"/>
            </w:r>
          </w:hyperlink>
        </w:p>
        <w:p w14:paraId="372C7459" w14:textId="32988D09" w:rsidR="0011558D" w:rsidRDefault="0011558D">
          <w:pPr>
            <w:pStyle w:val="TDC3"/>
            <w:rPr>
              <w:rFonts w:asciiTheme="minorHAnsi" w:eastAsiaTheme="minorEastAsia" w:hAnsiTheme="minorHAnsi" w:cstheme="minorBidi"/>
              <w:color w:val="auto"/>
              <w:spacing w:val="0"/>
              <w:sz w:val="24"/>
              <w:lang w:val="en-US"/>
            </w:rPr>
          </w:pPr>
          <w:hyperlink w:anchor="_Toc201532882" w:history="1">
            <w:r w:rsidRPr="00B64F46">
              <w:rPr>
                <w:rStyle w:val="Hipervnculo"/>
                <w:lang w:val="en-US"/>
              </w:rPr>
              <w:t>4.2.</w:t>
            </w:r>
            <w:r>
              <w:rPr>
                <w:rFonts w:asciiTheme="minorHAnsi" w:eastAsiaTheme="minorEastAsia" w:hAnsiTheme="minorHAnsi" w:cstheme="minorBidi"/>
                <w:color w:val="auto"/>
                <w:spacing w:val="0"/>
                <w:sz w:val="24"/>
                <w:lang w:val="en-US"/>
              </w:rPr>
              <w:tab/>
            </w:r>
            <w:r w:rsidRPr="00B64F46">
              <w:rPr>
                <w:rStyle w:val="Hipervnculo"/>
                <w:lang w:val="en-US"/>
              </w:rPr>
              <w:t>Why Does This Matter?</w:t>
            </w:r>
            <w:r>
              <w:rPr>
                <w:webHidden/>
              </w:rPr>
              <w:tab/>
            </w:r>
            <w:r>
              <w:rPr>
                <w:webHidden/>
              </w:rPr>
              <w:fldChar w:fldCharType="begin"/>
            </w:r>
            <w:r>
              <w:rPr>
                <w:webHidden/>
              </w:rPr>
              <w:instrText xml:space="preserve"> PAGEREF _Toc201532882 \h </w:instrText>
            </w:r>
            <w:r>
              <w:rPr>
                <w:webHidden/>
              </w:rPr>
            </w:r>
            <w:r>
              <w:rPr>
                <w:webHidden/>
              </w:rPr>
              <w:fldChar w:fldCharType="separate"/>
            </w:r>
            <w:r w:rsidR="003F6ED7">
              <w:rPr>
                <w:webHidden/>
              </w:rPr>
              <w:t>9</w:t>
            </w:r>
            <w:r>
              <w:rPr>
                <w:webHidden/>
              </w:rPr>
              <w:fldChar w:fldCharType="end"/>
            </w:r>
          </w:hyperlink>
        </w:p>
        <w:p w14:paraId="3F78421E" w14:textId="14C89816" w:rsidR="0011558D" w:rsidRDefault="0011558D">
          <w:pPr>
            <w:pStyle w:val="TDC3"/>
            <w:rPr>
              <w:rFonts w:asciiTheme="minorHAnsi" w:eastAsiaTheme="minorEastAsia" w:hAnsiTheme="minorHAnsi" w:cstheme="minorBidi"/>
              <w:color w:val="auto"/>
              <w:spacing w:val="0"/>
              <w:sz w:val="24"/>
              <w:lang w:val="en-US"/>
            </w:rPr>
          </w:pPr>
          <w:hyperlink w:anchor="_Toc201532883" w:history="1">
            <w:r w:rsidRPr="00B64F46">
              <w:rPr>
                <w:rStyle w:val="Hipervnculo"/>
                <w:lang w:val="en-US"/>
              </w:rPr>
              <w:t>4.3.</w:t>
            </w:r>
            <w:r>
              <w:rPr>
                <w:rFonts w:asciiTheme="minorHAnsi" w:eastAsiaTheme="minorEastAsia" w:hAnsiTheme="minorHAnsi" w:cstheme="minorBidi"/>
                <w:color w:val="auto"/>
                <w:spacing w:val="0"/>
                <w:sz w:val="24"/>
                <w:lang w:val="en-US"/>
              </w:rPr>
              <w:tab/>
            </w:r>
            <w:r w:rsidRPr="00B64F46">
              <w:rPr>
                <w:rStyle w:val="Hipervnculo"/>
                <w:lang w:val="en-US"/>
              </w:rPr>
              <w:t>Economic Impact</w:t>
            </w:r>
            <w:r>
              <w:rPr>
                <w:webHidden/>
              </w:rPr>
              <w:tab/>
            </w:r>
            <w:r>
              <w:rPr>
                <w:webHidden/>
              </w:rPr>
              <w:fldChar w:fldCharType="begin"/>
            </w:r>
            <w:r>
              <w:rPr>
                <w:webHidden/>
              </w:rPr>
              <w:instrText xml:space="preserve"> PAGEREF _Toc201532883 \h </w:instrText>
            </w:r>
            <w:r>
              <w:rPr>
                <w:webHidden/>
              </w:rPr>
            </w:r>
            <w:r>
              <w:rPr>
                <w:webHidden/>
              </w:rPr>
              <w:fldChar w:fldCharType="separate"/>
            </w:r>
            <w:r w:rsidR="003F6ED7">
              <w:rPr>
                <w:webHidden/>
              </w:rPr>
              <w:t>10</w:t>
            </w:r>
            <w:r>
              <w:rPr>
                <w:webHidden/>
              </w:rPr>
              <w:fldChar w:fldCharType="end"/>
            </w:r>
          </w:hyperlink>
        </w:p>
        <w:p w14:paraId="038D43D5" w14:textId="2390B079" w:rsidR="0011558D" w:rsidRDefault="0011558D">
          <w:pPr>
            <w:pStyle w:val="TDC3"/>
            <w:rPr>
              <w:rFonts w:asciiTheme="minorHAnsi" w:eastAsiaTheme="minorEastAsia" w:hAnsiTheme="minorHAnsi" w:cstheme="minorBidi"/>
              <w:color w:val="auto"/>
              <w:spacing w:val="0"/>
              <w:sz w:val="24"/>
              <w:lang w:val="en-US"/>
            </w:rPr>
          </w:pPr>
          <w:hyperlink w:anchor="_Toc201532884" w:history="1">
            <w:r w:rsidRPr="00B64F46">
              <w:rPr>
                <w:rStyle w:val="Hipervnculo"/>
                <w:lang w:val="en-US"/>
              </w:rPr>
              <w:t>4.4.</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_Toc201532884 \h </w:instrText>
            </w:r>
            <w:r>
              <w:rPr>
                <w:webHidden/>
              </w:rPr>
            </w:r>
            <w:r>
              <w:rPr>
                <w:webHidden/>
              </w:rPr>
              <w:fldChar w:fldCharType="separate"/>
            </w:r>
            <w:r w:rsidR="003F6ED7">
              <w:rPr>
                <w:webHidden/>
              </w:rPr>
              <w:t>10</w:t>
            </w:r>
            <w:r>
              <w:rPr>
                <w:webHidden/>
              </w:rPr>
              <w:fldChar w:fldCharType="end"/>
            </w:r>
          </w:hyperlink>
        </w:p>
        <w:p w14:paraId="5D6FE811" w14:textId="18C675FF" w:rsidR="0011558D" w:rsidRDefault="0011558D">
          <w:pPr>
            <w:pStyle w:val="TDC2"/>
            <w:rPr>
              <w:rFonts w:asciiTheme="minorHAnsi" w:eastAsiaTheme="minorEastAsia" w:hAnsiTheme="minorHAnsi" w:cstheme="minorBidi"/>
              <w:color w:val="auto"/>
              <w:spacing w:val="0"/>
              <w:sz w:val="24"/>
              <w:lang w:val="en-US"/>
            </w:rPr>
          </w:pPr>
          <w:hyperlink w:anchor="_Toc201532885" w:history="1">
            <w:r w:rsidRPr="00B64F46">
              <w:rPr>
                <w:rStyle w:val="Hipervnculo"/>
                <w:lang w:val="en-US"/>
              </w:rPr>
              <w:t>5.</w:t>
            </w:r>
            <w:r>
              <w:rPr>
                <w:rFonts w:asciiTheme="minorHAnsi" w:eastAsiaTheme="minorEastAsia" w:hAnsiTheme="minorHAnsi" w:cstheme="minorBidi"/>
                <w:color w:val="auto"/>
                <w:spacing w:val="0"/>
                <w:sz w:val="24"/>
                <w:lang w:val="en-US"/>
              </w:rPr>
              <w:tab/>
            </w:r>
            <w:r w:rsidRPr="00B64F46">
              <w:rPr>
                <w:rStyle w:val="Hipervnculo"/>
                <w:lang w:val="en-US"/>
              </w:rPr>
              <w:t>Session 4: Introduction to Gamification and the Octalysis Framework by Yu-Kai Chou</w:t>
            </w:r>
            <w:r>
              <w:rPr>
                <w:webHidden/>
              </w:rPr>
              <w:tab/>
            </w:r>
            <w:r>
              <w:rPr>
                <w:webHidden/>
              </w:rPr>
              <w:fldChar w:fldCharType="begin"/>
            </w:r>
            <w:r>
              <w:rPr>
                <w:webHidden/>
              </w:rPr>
              <w:instrText xml:space="preserve"> PAGEREF _Toc201532885 \h </w:instrText>
            </w:r>
            <w:r>
              <w:rPr>
                <w:webHidden/>
              </w:rPr>
            </w:r>
            <w:r>
              <w:rPr>
                <w:webHidden/>
              </w:rPr>
              <w:fldChar w:fldCharType="separate"/>
            </w:r>
            <w:r w:rsidR="003F6ED7">
              <w:rPr>
                <w:webHidden/>
              </w:rPr>
              <w:t>10</w:t>
            </w:r>
            <w:r>
              <w:rPr>
                <w:webHidden/>
              </w:rPr>
              <w:fldChar w:fldCharType="end"/>
            </w:r>
          </w:hyperlink>
        </w:p>
        <w:p w14:paraId="2926BC07" w14:textId="518731CA" w:rsidR="0011558D" w:rsidRDefault="0011558D">
          <w:pPr>
            <w:pStyle w:val="TDC3"/>
            <w:rPr>
              <w:rFonts w:asciiTheme="minorHAnsi" w:eastAsiaTheme="minorEastAsia" w:hAnsiTheme="minorHAnsi" w:cstheme="minorBidi"/>
              <w:color w:val="auto"/>
              <w:spacing w:val="0"/>
              <w:sz w:val="24"/>
              <w:lang w:val="en-US"/>
            </w:rPr>
          </w:pPr>
          <w:hyperlink w:anchor="_Toc201532886" w:history="1">
            <w:r w:rsidRPr="00B64F46">
              <w:rPr>
                <w:rStyle w:val="Hipervnculo"/>
                <w:lang w:val="en-US"/>
              </w:rPr>
              <w:t>5.1.</w:t>
            </w:r>
            <w:r>
              <w:rPr>
                <w:rFonts w:asciiTheme="minorHAnsi" w:eastAsiaTheme="minorEastAsia" w:hAnsiTheme="minorHAnsi" w:cstheme="minorBidi"/>
                <w:color w:val="auto"/>
                <w:spacing w:val="0"/>
                <w:sz w:val="24"/>
                <w:lang w:val="en-US"/>
              </w:rPr>
              <w:tab/>
            </w:r>
            <w:r w:rsidRPr="00B64F46">
              <w:rPr>
                <w:rStyle w:val="Hipervnculo"/>
                <w:lang w:val="en-US"/>
              </w:rPr>
              <w:t>What Is Gamification?</w:t>
            </w:r>
            <w:r>
              <w:rPr>
                <w:webHidden/>
              </w:rPr>
              <w:tab/>
            </w:r>
            <w:r>
              <w:rPr>
                <w:webHidden/>
              </w:rPr>
              <w:fldChar w:fldCharType="begin"/>
            </w:r>
            <w:r>
              <w:rPr>
                <w:webHidden/>
              </w:rPr>
              <w:instrText xml:space="preserve"> PAGEREF _Toc201532886 \h </w:instrText>
            </w:r>
            <w:r>
              <w:rPr>
                <w:webHidden/>
              </w:rPr>
            </w:r>
            <w:r>
              <w:rPr>
                <w:webHidden/>
              </w:rPr>
              <w:fldChar w:fldCharType="separate"/>
            </w:r>
            <w:r w:rsidR="003F6ED7">
              <w:rPr>
                <w:webHidden/>
              </w:rPr>
              <w:t>10</w:t>
            </w:r>
            <w:r>
              <w:rPr>
                <w:webHidden/>
              </w:rPr>
              <w:fldChar w:fldCharType="end"/>
            </w:r>
          </w:hyperlink>
        </w:p>
        <w:p w14:paraId="4E0828F1" w14:textId="43C7102B" w:rsidR="0011558D" w:rsidRDefault="0011558D">
          <w:pPr>
            <w:pStyle w:val="TDC3"/>
            <w:rPr>
              <w:rFonts w:asciiTheme="minorHAnsi" w:eastAsiaTheme="minorEastAsia" w:hAnsiTheme="minorHAnsi" w:cstheme="minorBidi"/>
              <w:color w:val="auto"/>
              <w:spacing w:val="0"/>
              <w:sz w:val="24"/>
              <w:lang w:val="en-US"/>
            </w:rPr>
          </w:pPr>
          <w:hyperlink w:anchor="_Toc201532887" w:history="1">
            <w:r w:rsidRPr="00B64F46">
              <w:rPr>
                <w:rStyle w:val="Hipervnculo"/>
                <w:lang w:val="en-US"/>
              </w:rPr>
              <w:t>5.2.</w:t>
            </w:r>
            <w:r>
              <w:rPr>
                <w:rFonts w:asciiTheme="minorHAnsi" w:eastAsiaTheme="minorEastAsia" w:hAnsiTheme="minorHAnsi" w:cstheme="minorBidi"/>
                <w:color w:val="auto"/>
                <w:spacing w:val="0"/>
                <w:sz w:val="24"/>
                <w:lang w:val="en-US"/>
              </w:rPr>
              <w:tab/>
            </w:r>
            <w:r w:rsidRPr="00B64F46">
              <w:rPr>
                <w:rStyle w:val="Hipervnculo"/>
                <w:lang w:val="en-US"/>
              </w:rPr>
              <w:t>Introducing the Octalysis Framework</w:t>
            </w:r>
            <w:r>
              <w:rPr>
                <w:webHidden/>
              </w:rPr>
              <w:tab/>
            </w:r>
            <w:r>
              <w:rPr>
                <w:webHidden/>
              </w:rPr>
              <w:fldChar w:fldCharType="begin"/>
            </w:r>
            <w:r>
              <w:rPr>
                <w:webHidden/>
              </w:rPr>
              <w:instrText xml:space="preserve"> PAGEREF _Toc201532887 \h </w:instrText>
            </w:r>
            <w:r>
              <w:rPr>
                <w:webHidden/>
              </w:rPr>
            </w:r>
            <w:r>
              <w:rPr>
                <w:webHidden/>
              </w:rPr>
              <w:fldChar w:fldCharType="separate"/>
            </w:r>
            <w:r w:rsidR="003F6ED7">
              <w:rPr>
                <w:webHidden/>
              </w:rPr>
              <w:t>11</w:t>
            </w:r>
            <w:r>
              <w:rPr>
                <w:webHidden/>
              </w:rPr>
              <w:fldChar w:fldCharType="end"/>
            </w:r>
          </w:hyperlink>
        </w:p>
        <w:p w14:paraId="2A177B92" w14:textId="6C0253AD" w:rsidR="0011558D" w:rsidRDefault="0011558D">
          <w:pPr>
            <w:pStyle w:val="TDC3"/>
            <w:rPr>
              <w:rFonts w:asciiTheme="minorHAnsi" w:eastAsiaTheme="minorEastAsia" w:hAnsiTheme="minorHAnsi" w:cstheme="minorBidi"/>
              <w:color w:val="auto"/>
              <w:spacing w:val="0"/>
              <w:sz w:val="24"/>
              <w:lang w:val="en-US"/>
            </w:rPr>
          </w:pPr>
          <w:hyperlink w:anchor="_Toc201532888" w:history="1">
            <w:r w:rsidRPr="00B64F46">
              <w:rPr>
                <w:rStyle w:val="Hipervnculo"/>
                <w:lang w:val="en-US"/>
              </w:rPr>
              <w:t>5.3.</w:t>
            </w:r>
            <w:r>
              <w:rPr>
                <w:rFonts w:asciiTheme="minorHAnsi" w:eastAsiaTheme="minorEastAsia" w:hAnsiTheme="minorHAnsi" w:cstheme="minorBidi"/>
                <w:color w:val="auto"/>
                <w:spacing w:val="0"/>
                <w:sz w:val="24"/>
                <w:lang w:val="en-US"/>
              </w:rPr>
              <w:tab/>
            </w:r>
            <w:r w:rsidRPr="00B64F46">
              <w:rPr>
                <w:rStyle w:val="Hipervnculo"/>
                <w:lang w:val="en-US"/>
              </w:rPr>
              <w:t>Applications in Blockchain Games</w:t>
            </w:r>
            <w:r>
              <w:rPr>
                <w:webHidden/>
              </w:rPr>
              <w:tab/>
            </w:r>
            <w:r>
              <w:rPr>
                <w:webHidden/>
              </w:rPr>
              <w:fldChar w:fldCharType="begin"/>
            </w:r>
            <w:r>
              <w:rPr>
                <w:webHidden/>
              </w:rPr>
              <w:instrText xml:space="preserve"> PAGEREF _Toc201532888 \h </w:instrText>
            </w:r>
            <w:r>
              <w:rPr>
                <w:webHidden/>
              </w:rPr>
            </w:r>
            <w:r>
              <w:rPr>
                <w:webHidden/>
              </w:rPr>
              <w:fldChar w:fldCharType="separate"/>
            </w:r>
            <w:r w:rsidR="003F6ED7">
              <w:rPr>
                <w:webHidden/>
              </w:rPr>
              <w:t>12</w:t>
            </w:r>
            <w:r>
              <w:rPr>
                <w:webHidden/>
              </w:rPr>
              <w:fldChar w:fldCharType="end"/>
            </w:r>
          </w:hyperlink>
        </w:p>
        <w:p w14:paraId="61EC5798" w14:textId="2E2DEE7E" w:rsidR="0011558D" w:rsidRDefault="0011558D">
          <w:pPr>
            <w:pStyle w:val="TDC3"/>
            <w:rPr>
              <w:rFonts w:asciiTheme="minorHAnsi" w:eastAsiaTheme="minorEastAsia" w:hAnsiTheme="minorHAnsi" w:cstheme="minorBidi"/>
              <w:color w:val="auto"/>
              <w:spacing w:val="0"/>
              <w:sz w:val="24"/>
              <w:lang w:val="en-US"/>
            </w:rPr>
          </w:pPr>
          <w:hyperlink w:anchor="_Toc201532889" w:history="1">
            <w:r w:rsidRPr="00B64F46">
              <w:rPr>
                <w:rStyle w:val="Hipervnculo"/>
                <w:lang w:val="en-US"/>
              </w:rPr>
              <w:t>5.4.</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_Toc201532889 \h </w:instrText>
            </w:r>
            <w:r>
              <w:rPr>
                <w:webHidden/>
              </w:rPr>
            </w:r>
            <w:r>
              <w:rPr>
                <w:webHidden/>
              </w:rPr>
              <w:fldChar w:fldCharType="separate"/>
            </w:r>
            <w:r w:rsidR="003F6ED7">
              <w:rPr>
                <w:webHidden/>
              </w:rPr>
              <w:t>12</w:t>
            </w:r>
            <w:r>
              <w:rPr>
                <w:webHidden/>
              </w:rPr>
              <w:fldChar w:fldCharType="end"/>
            </w:r>
          </w:hyperlink>
        </w:p>
        <w:p w14:paraId="42E94DF7" w14:textId="66C61621" w:rsidR="0011558D" w:rsidRDefault="0011558D">
          <w:pPr>
            <w:pStyle w:val="TDC2"/>
            <w:rPr>
              <w:rFonts w:asciiTheme="minorHAnsi" w:eastAsiaTheme="minorEastAsia" w:hAnsiTheme="minorHAnsi" w:cstheme="minorBidi"/>
              <w:color w:val="auto"/>
              <w:spacing w:val="0"/>
              <w:sz w:val="24"/>
              <w:lang w:val="en-US"/>
            </w:rPr>
          </w:pPr>
          <w:hyperlink w:anchor="_Toc201532890" w:history="1">
            <w:r w:rsidRPr="00B64F46">
              <w:rPr>
                <w:rStyle w:val="Hipervnculo"/>
                <w:lang w:val="en-US"/>
              </w:rPr>
              <w:t>6.</w:t>
            </w:r>
            <w:r>
              <w:rPr>
                <w:rFonts w:asciiTheme="minorHAnsi" w:eastAsiaTheme="minorEastAsia" w:hAnsiTheme="minorHAnsi" w:cstheme="minorBidi"/>
                <w:color w:val="auto"/>
                <w:spacing w:val="0"/>
                <w:sz w:val="24"/>
                <w:lang w:val="en-US"/>
              </w:rPr>
              <w:tab/>
            </w:r>
            <w:r w:rsidRPr="00B64F46">
              <w:rPr>
                <w:rStyle w:val="Hipervnculo"/>
                <w:lang w:val="en-US"/>
              </w:rPr>
              <w:t>Session 5: Interactive Activity – Tokenization and Item Exchange in BSV</w:t>
            </w:r>
            <w:r>
              <w:rPr>
                <w:webHidden/>
              </w:rPr>
              <w:tab/>
            </w:r>
            <w:r>
              <w:rPr>
                <w:webHidden/>
              </w:rPr>
              <w:fldChar w:fldCharType="begin"/>
            </w:r>
            <w:r>
              <w:rPr>
                <w:webHidden/>
              </w:rPr>
              <w:instrText xml:space="preserve"> PAGEREF _Toc201532890 \h </w:instrText>
            </w:r>
            <w:r>
              <w:rPr>
                <w:webHidden/>
              </w:rPr>
            </w:r>
            <w:r>
              <w:rPr>
                <w:webHidden/>
              </w:rPr>
              <w:fldChar w:fldCharType="separate"/>
            </w:r>
            <w:r w:rsidR="003F6ED7">
              <w:rPr>
                <w:webHidden/>
              </w:rPr>
              <w:t>12</w:t>
            </w:r>
            <w:r>
              <w:rPr>
                <w:webHidden/>
              </w:rPr>
              <w:fldChar w:fldCharType="end"/>
            </w:r>
          </w:hyperlink>
        </w:p>
        <w:p w14:paraId="0B60DE37" w14:textId="722B11EA" w:rsidR="0011558D" w:rsidRDefault="0011558D">
          <w:pPr>
            <w:pStyle w:val="TDC3"/>
            <w:rPr>
              <w:rFonts w:asciiTheme="minorHAnsi" w:eastAsiaTheme="minorEastAsia" w:hAnsiTheme="minorHAnsi" w:cstheme="minorBidi"/>
              <w:color w:val="auto"/>
              <w:spacing w:val="0"/>
              <w:sz w:val="24"/>
              <w:lang w:val="en-US"/>
            </w:rPr>
          </w:pPr>
          <w:hyperlink w:anchor="_Toc201532891" w:history="1">
            <w:r w:rsidRPr="00B64F46">
              <w:rPr>
                <w:rStyle w:val="Hipervnculo"/>
                <w:lang w:val="en-US"/>
              </w:rPr>
              <w:t>6.1.</w:t>
            </w:r>
            <w:r>
              <w:rPr>
                <w:rFonts w:asciiTheme="minorHAnsi" w:eastAsiaTheme="minorEastAsia" w:hAnsiTheme="minorHAnsi" w:cstheme="minorBidi"/>
                <w:color w:val="auto"/>
                <w:spacing w:val="0"/>
                <w:sz w:val="24"/>
                <w:lang w:val="en-US"/>
              </w:rPr>
              <w:tab/>
            </w:r>
            <w:r w:rsidRPr="00B64F46">
              <w:rPr>
                <w:rStyle w:val="Hipervnculo"/>
                <w:lang w:val="en-US"/>
              </w:rPr>
              <w:t>Tools We’ll Use: HandCash Items API</w:t>
            </w:r>
            <w:r>
              <w:rPr>
                <w:webHidden/>
              </w:rPr>
              <w:tab/>
            </w:r>
            <w:r>
              <w:rPr>
                <w:webHidden/>
              </w:rPr>
              <w:fldChar w:fldCharType="begin"/>
            </w:r>
            <w:r>
              <w:rPr>
                <w:webHidden/>
              </w:rPr>
              <w:instrText xml:space="preserve"> PAGEREF _Toc201532891 \h </w:instrText>
            </w:r>
            <w:r>
              <w:rPr>
                <w:webHidden/>
              </w:rPr>
            </w:r>
            <w:r>
              <w:rPr>
                <w:webHidden/>
              </w:rPr>
              <w:fldChar w:fldCharType="separate"/>
            </w:r>
            <w:r w:rsidR="003F6ED7">
              <w:rPr>
                <w:webHidden/>
              </w:rPr>
              <w:t>13</w:t>
            </w:r>
            <w:r>
              <w:rPr>
                <w:webHidden/>
              </w:rPr>
              <w:fldChar w:fldCharType="end"/>
            </w:r>
          </w:hyperlink>
        </w:p>
        <w:p w14:paraId="1E39A386" w14:textId="385AFE3C" w:rsidR="0011558D" w:rsidRDefault="0011558D">
          <w:pPr>
            <w:pStyle w:val="TDC3"/>
            <w:rPr>
              <w:rFonts w:asciiTheme="minorHAnsi" w:eastAsiaTheme="minorEastAsia" w:hAnsiTheme="minorHAnsi" w:cstheme="minorBidi"/>
              <w:color w:val="auto"/>
              <w:spacing w:val="0"/>
              <w:sz w:val="24"/>
              <w:lang w:val="en-US"/>
            </w:rPr>
          </w:pPr>
          <w:hyperlink w:anchor="_Toc201532892" w:history="1">
            <w:r w:rsidRPr="00B64F46">
              <w:rPr>
                <w:rStyle w:val="Hipervnculo"/>
                <w:lang w:val="en-US"/>
              </w:rPr>
              <w:t>6.2.</w:t>
            </w:r>
            <w:r>
              <w:rPr>
                <w:rFonts w:asciiTheme="minorHAnsi" w:eastAsiaTheme="minorEastAsia" w:hAnsiTheme="minorHAnsi" w:cstheme="minorBidi"/>
                <w:color w:val="auto"/>
                <w:spacing w:val="0"/>
                <w:sz w:val="24"/>
                <w:lang w:val="en-US"/>
              </w:rPr>
              <w:tab/>
            </w:r>
            <w:r w:rsidRPr="00B64F46">
              <w:rPr>
                <w:rStyle w:val="Hipervnculo"/>
                <w:lang w:val="en-US"/>
              </w:rPr>
              <w:t>What Will You Learn and Do?</w:t>
            </w:r>
            <w:r>
              <w:rPr>
                <w:webHidden/>
              </w:rPr>
              <w:tab/>
            </w:r>
            <w:r>
              <w:rPr>
                <w:webHidden/>
              </w:rPr>
              <w:fldChar w:fldCharType="begin"/>
            </w:r>
            <w:r>
              <w:rPr>
                <w:webHidden/>
              </w:rPr>
              <w:instrText xml:space="preserve"> PAGEREF _Toc201532892 \h </w:instrText>
            </w:r>
            <w:r>
              <w:rPr>
                <w:webHidden/>
              </w:rPr>
            </w:r>
            <w:r>
              <w:rPr>
                <w:webHidden/>
              </w:rPr>
              <w:fldChar w:fldCharType="separate"/>
            </w:r>
            <w:r w:rsidR="003F6ED7">
              <w:rPr>
                <w:webHidden/>
              </w:rPr>
              <w:t>13</w:t>
            </w:r>
            <w:r>
              <w:rPr>
                <w:webHidden/>
              </w:rPr>
              <w:fldChar w:fldCharType="end"/>
            </w:r>
          </w:hyperlink>
        </w:p>
        <w:p w14:paraId="2443005B" w14:textId="1EDEC8EC" w:rsidR="0011558D" w:rsidRDefault="0011558D">
          <w:pPr>
            <w:pStyle w:val="TDC3"/>
            <w:rPr>
              <w:rFonts w:asciiTheme="minorHAnsi" w:eastAsiaTheme="minorEastAsia" w:hAnsiTheme="minorHAnsi" w:cstheme="minorBidi"/>
              <w:color w:val="auto"/>
              <w:spacing w:val="0"/>
              <w:sz w:val="24"/>
              <w:lang w:val="en-US"/>
            </w:rPr>
          </w:pPr>
          <w:hyperlink w:anchor="_Toc201532893" w:history="1">
            <w:r w:rsidRPr="00B64F46">
              <w:rPr>
                <w:rStyle w:val="Hipervnculo"/>
                <w:lang w:val="en-US"/>
              </w:rPr>
              <w:t>6.3.</w:t>
            </w:r>
            <w:r>
              <w:rPr>
                <w:rFonts w:asciiTheme="minorHAnsi" w:eastAsiaTheme="minorEastAsia" w:hAnsiTheme="minorHAnsi" w:cstheme="minorBidi"/>
                <w:color w:val="auto"/>
                <w:spacing w:val="0"/>
                <w:sz w:val="24"/>
                <w:lang w:val="en-US"/>
              </w:rPr>
              <w:tab/>
            </w:r>
            <w:r w:rsidRPr="00B64F46">
              <w:rPr>
                <w:rStyle w:val="Hipervnculo"/>
                <w:lang w:val="en-US"/>
              </w:rPr>
              <w:t>Mini Project: Using Tokenized Items in a Real Use Case</w:t>
            </w:r>
            <w:r>
              <w:rPr>
                <w:webHidden/>
              </w:rPr>
              <w:tab/>
            </w:r>
            <w:r>
              <w:rPr>
                <w:webHidden/>
              </w:rPr>
              <w:fldChar w:fldCharType="begin"/>
            </w:r>
            <w:r>
              <w:rPr>
                <w:webHidden/>
              </w:rPr>
              <w:instrText xml:space="preserve"> PAGEREF _Toc201532893 \h </w:instrText>
            </w:r>
            <w:r>
              <w:rPr>
                <w:webHidden/>
              </w:rPr>
            </w:r>
            <w:r>
              <w:rPr>
                <w:webHidden/>
              </w:rPr>
              <w:fldChar w:fldCharType="separate"/>
            </w:r>
            <w:r w:rsidR="003F6ED7">
              <w:rPr>
                <w:webHidden/>
              </w:rPr>
              <w:t>14</w:t>
            </w:r>
            <w:r>
              <w:rPr>
                <w:webHidden/>
              </w:rPr>
              <w:fldChar w:fldCharType="end"/>
            </w:r>
          </w:hyperlink>
        </w:p>
        <w:p w14:paraId="39717122" w14:textId="1183A62A" w:rsidR="0011558D" w:rsidRDefault="0011558D">
          <w:pPr>
            <w:pStyle w:val="TDC3"/>
            <w:rPr>
              <w:rFonts w:asciiTheme="minorHAnsi" w:eastAsiaTheme="minorEastAsia" w:hAnsiTheme="minorHAnsi" w:cstheme="minorBidi"/>
              <w:color w:val="auto"/>
              <w:spacing w:val="0"/>
              <w:sz w:val="24"/>
              <w:lang w:val="en-US"/>
            </w:rPr>
          </w:pPr>
          <w:hyperlink w:anchor="_Toc201532894" w:history="1">
            <w:r w:rsidRPr="00B64F46">
              <w:rPr>
                <w:rStyle w:val="Hipervnculo"/>
                <w:lang w:val="en-US"/>
              </w:rPr>
              <w:t>6.4.</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_Toc201532894 \h </w:instrText>
            </w:r>
            <w:r>
              <w:rPr>
                <w:webHidden/>
              </w:rPr>
            </w:r>
            <w:r>
              <w:rPr>
                <w:webHidden/>
              </w:rPr>
              <w:fldChar w:fldCharType="separate"/>
            </w:r>
            <w:r w:rsidR="003F6ED7">
              <w:rPr>
                <w:webHidden/>
              </w:rPr>
              <w:t>14</w:t>
            </w:r>
            <w:r>
              <w:rPr>
                <w:webHidden/>
              </w:rPr>
              <w:fldChar w:fldCharType="end"/>
            </w:r>
          </w:hyperlink>
        </w:p>
        <w:p w14:paraId="500E0988" w14:textId="10CB01A9" w:rsidR="0011558D" w:rsidRDefault="0011558D">
          <w:pPr>
            <w:pStyle w:val="TDC2"/>
            <w:rPr>
              <w:rFonts w:asciiTheme="minorHAnsi" w:eastAsiaTheme="minorEastAsia" w:hAnsiTheme="minorHAnsi" w:cstheme="minorBidi"/>
              <w:color w:val="auto"/>
              <w:spacing w:val="0"/>
              <w:sz w:val="24"/>
              <w:lang w:val="en-US"/>
            </w:rPr>
          </w:pPr>
          <w:hyperlink w:anchor="_Toc201532895" w:history="1">
            <w:r w:rsidRPr="00B64F46">
              <w:rPr>
                <w:rStyle w:val="Hipervnculo"/>
                <w:lang w:val="en-US"/>
              </w:rPr>
              <w:t>7.</w:t>
            </w:r>
            <w:r>
              <w:rPr>
                <w:rFonts w:asciiTheme="minorHAnsi" w:eastAsiaTheme="minorEastAsia" w:hAnsiTheme="minorHAnsi" w:cstheme="minorBidi"/>
                <w:color w:val="auto"/>
                <w:spacing w:val="0"/>
                <w:sz w:val="24"/>
                <w:lang w:val="en-US"/>
              </w:rPr>
              <w:tab/>
            </w:r>
            <w:r w:rsidRPr="00B64F46">
              <w:rPr>
                <w:rStyle w:val="Hipervnculo"/>
                <w:lang w:val="en-US"/>
              </w:rPr>
              <w:t>Session 6: Blockchain, Smart Contracts, and Business Models in Video Games</w:t>
            </w:r>
            <w:r>
              <w:rPr>
                <w:webHidden/>
              </w:rPr>
              <w:tab/>
            </w:r>
            <w:r>
              <w:rPr>
                <w:webHidden/>
              </w:rPr>
              <w:fldChar w:fldCharType="begin"/>
            </w:r>
            <w:r>
              <w:rPr>
                <w:webHidden/>
              </w:rPr>
              <w:instrText xml:space="preserve"> PAGEREF _Toc201532895 \h </w:instrText>
            </w:r>
            <w:r>
              <w:rPr>
                <w:webHidden/>
              </w:rPr>
            </w:r>
            <w:r>
              <w:rPr>
                <w:webHidden/>
              </w:rPr>
              <w:fldChar w:fldCharType="separate"/>
            </w:r>
            <w:r w:rsidR="003F6ED7">
              <w:rPr>
                <w:webHidden/>
              </w:rPr>
              <w:t>14</w:t>
            </w:r>
            <w:r>
              <w:rPr>
                <w:webHidden/>
              </w:rPr>
              <w:fldChar w:fldCharType="end"/>
            </w:r>
          </w:hyperlink>
        </w:p>
        <w:p w14:paraId="45907AA0" w14:textId="69D29865" w:rsidR="0011558D" w:rsidRDefault="0011558D">
          <w:pPr>
            <w:pStyle w:val="TDC3"/>
            <w:rPr>
              <w:rFonts w:asciiTheme="minorHAnsi" w:eastAsiaTheme="minorEastAsia" w:hAnsiTheme="minorHAnsi" w:cstheme="minorBidi"/>
              <w:color w:val="auto"/>
              <w:spacing w:val="0"/>
              <w:sz w:val="24"/>
              <w:lang w:val="en-US"/>
            </w:rPr>
          </w:pPr>
          <w:hyperlink w:anchor="_Toc201532896" w:history="1">
            <w:r w:rsidRPr="00B64F46">
              <w:rPr>
                <w:rStyle w:val="Hipervnculo"/>
                <w:lang w:val="en-US"/>
              </w:rPr>
              <w:t>7.1.</w:t>
            </w:r>
            <w:r>
              <w:rPr>
                <w:rFonts w:asciiTheme="minorHAnsi" w:eastAsiaTheme="minorEastAsia" w:hAnsiTheme="minorHAnsi" w:cstheme="minorBidi"/>
                <w:color w:val="auto"/>
                <w:spacing w:val="0"/>
                <w:sz w:val="24"/>
                <w:lang w:val="en-US"/>
              </w:rPr>
              <w:tab/>
            </w:r>
            <w:r w:rsidRPr="00B64F46">
              <w:rPr>
                <w:rStyle w:val="Hipervnculo"/>
                <w:lang w:val="en-US"/>
              </w:rPr>
              <w:t>What Is a Smart Contract?</w:t>
            </w:r>
            <w:r>
              <w:rPr>
                <w:webHidden/>
              </w:rPr>
              <w:tab/>
            </w:r>
            <w:r>
              <w:rPr>
                <w:webHidden/>
              </w:rPr>
              <w:fldChar w:fldCharType="begin"/>
            </w:r>
            <w:r>
              <w:rPr>
                <w:webHidden/>
              </w:rPr>
              <w:instrText xml:space="preserve"> PAGEREF _Toc201532896 \h </w:instrText>
            </w:r>
            <w:r>
              <w:rPr>
                <w:webHidden/>
              </w:rPr>
            </w:r>
            <w:r>
              <w:rPr>
                <w:webHidden/>
              </w:rPr>
              <w:fldChar w:fldCharType="separate"/>
            </w:r>
            <w:r w:rsidR="003F6ED7">
              <w:rPr>
                <w:webHidden/>
              </w:rPr>
              <w:t>15</w:t>
            </w:r>
            <w:r>
              <w:rPr>
                <w:webHidden/>
              </w:rPr>
              <w:fldChar w:fldCharType="end"/>
            </w:r>
          </w:hyperlink>
        </w:p>
        <w:p w14:paraId="52BD2C42" w14:textId="15112DE6" w:rsidR="0011558D" w:rsidRDefault="0011558D">
          <w:pPr>
            <w:pStyle w:val="TDC3"/>
            <w:rPr>
              <w:rFonts w:asciiTheme="minorHAnsi" w:eastAsiaTheme="minorEastAsia" w:hAnsiTheme="minorHAnsi" w:cstheme="minorBidi"/>
              <w:color w:val="auto"/>
              <w:spacing w:val="0"/>
              <w:sz w:val="24"/>
              <w:lang w:val="en-US"/>
            </w:rPr>
          </w:pPr>
          <w:hyperlink w:anchor="_Toc201532897" w:history="1">
            <w:r w:rsidRPr="00B64F46">
              <w:rPr>
                <w:rStyle w:val="Hipervnculo"/>
                <w:lang w:val="en-US"/>
              </w:rPr>
              <w:t>7.2.</w:t>
            </w:r>
            <w:r>
              <w:rPr>
                <w:rFonts w:asciiTheme="minorHAnsi" w:eastAsiaTheme="minorEastAsia" w:hAnsiTheme="minorHAnsi" w:cstheme="minorBidi"/>
                <w:color w:val="auto"/>
                <w:spacing w:val="0"/>
                <w:sz w:val="24"/>
                <w:lang w:val="en-US"/>
              </w:rPr>
              <w:tab/>
            </w:r>
            <w:r w:rsidRPr="00B64F46">
              <w:rPr>
                <w:rStyle w:val="Hipervnculo"/>
                <w:lang w:val="en-US"/>
              </w:rPr>
              <w:t>How Blockchain Enables New Business Models in Gaming</w:t>
            </w:r>
            <w:r>
              <w:rPr>
                <w:webHidden/>
              </w:rPr>
              <w:tab/>
            </w:r>
            <w:r>
              <w:rPr>
                <w:webHidden/>
              </w:rPr>
              <w:fldChar w:fldCharType="begin"/>
            </w:r>
            <w:r>
              <w:rPr>
                <w:webHidden/>
              </w:rPr>
              <w:instrText xml:space="preserve"> PAGEREF _Toc201532897 \h </w:instrText>
            </w:r>
            <w:r>
              <w:rPr>
                <w:webHidden/>
              </w:rPr>
            </w:r>
            <w:r>
              <w:rPr>
                <w:webHidden/>
              </w:rPr>
              <w:fldChar w:fldCharType="separate"/>
            </w:r>
            <w:r w:rsidR="003F6ED7">
              <w:rPr>
                <w:webHidden/>
              </w:rPr>
              <w:t>15</w:t>
            </w:r>
            <w:r>
              <w:rPr>
                <w:webHidden/>
              </w:rPr>
              <w:fldChar w:fldCharType="end"/>
            </w:r>
          </w:hyperlink>
        </w:p>
        <w:p w14:paraId="3E57BB8A" w14:textId="495BC0A7" w:rsidR="0011558D" w:rsidRDefault="0011558D">
          <w:pPr>
            <w:pStyle w:val="TDC3"/>
            <w:rPr>
              <w:rFonts w:asciiTheme="minorHAnsi" w:eastAsiaTheme="minorEastAsia" w:hAnsiTheme="minorHAnsi" w:cstheme="minorBidi"/>
              <w:color w:val="auto"/>
              <w:spacing w:val="0"/>
              <w:sz w:val="24"/>
              <w:lang w:val="en-US"/>
            </w:rPr>
          </w:pPr>
          <w:hyperlink w:anchor="_Toc201532898" w:history="1">
            <w:r w:rsidRPr="00B64F46">
              <w:rPr>
                <w:rStyle w:val="Hipervnculo"/>
                <w:lang w:val="en-US"/>
              </w:rPr>
              <w:t>7.3.</w:t>
            </w:r>
            <w:r>
              <w:rPr>
                <w:rFonts w:asciiTheme="minorHAnsi" w:eastAsiaTheme="minorEastAsia" w:hAnsiTheme="minorHAnsi" w:cstheme="minorBidi"/>
                <w:color w:val="auto"/>
                <w:spacing w:val="0"/>
                <w:sz w:val="24"/>
                <w:lang w:val="en-US"/>
              </w:rPr>
              <w:tab/>
            </w:r>
            <w:r w:rsidRPr="00B64F46">
              <w:rPr>
                <w:rStyle w:val="Hipervnculo"/>
                <w:lang w:val="en-US"/>
              </w:rPr>
              <w:t>Designing a Strategy: What to Consider</w:t>
            </w:r>
            <w:r>
              <w:rPr>
                <w:webHidden/>
              </w:rPr>
              <w:tab/>
            </w:r>
            <w:r>
              <w:rPr>
                <w:webHidden/>
              </w:rPr>
              <w:fldChar w:fldCharType="begin"/>
            </w:r>
            <w:r>
              <w:rPr>
                <w:webHidden/>
              </w:rPr>
              <w:instrText xml:space="preserve"> PAGEREF _Toc201532898 \h </w:instrText>
            </w:r>
            <w:r>
              <w:rPr>
                <w:webHidden/>
              </w:rPr>
            </w:r>
            <w:r>
              <w:rPr>
                <w:webHidden/>
              </w:rPr>
              <w:fldChar w:fldCharType="separate"/>
            </w:r>
            <w:r w:rsidR="003F6ED7">
              <w:rPr>
                <w:webHidden/>
              </w:rPr>
              <w:t>16</w:t>
            </w:r>
            <w:r>
              <w:rPr>
                <w:webHidden/>
              </w:rPr>
              <w:fldChar w:fldCharType="end"/>
            </w:r>
          </w:hyperlink>
        </w:p>
        <w:p w14:paraId="46C2759F" w14:textId="2D960545" w:rsidR="0011558D" w:rsidRDefault="0011558D">
          <w:pPr>
            <w:pStyle w:val="TDC2"/>
            <w:rPr>
              <w:rFonts w:asciiTheme="minorHAnsi" w:eastAsiaTheme="minorEastAsia" w:hAnsiTheme="minorHAnsi" w:cstheme="minorBidi"/>
              <w:color w:val="auto"/>
              <w:spacing w:val="0"/>
              <w:sz w:val="24"/>
              <w:lang w:val="en-US"/>
            </w:rPr>
          </w:pPr>
          <w:hyperlink w:anchor="_Toc201532899" w:history="1">
            <w:r>
              <w:rPr>
                <w:webHidden/>
              </w:rPr>
              <w:tab/>
            </w:r>
            <w:r>
              <w:rPr>
                <w:webHidden/>
              </w:rPr>
              <w:fldChar w:fldCharType="begin"/>
            </w:r>
            <w:r>
              <w:rPr>
                <w:webHidden/>
              </w:rPr>
              <w:instrText xml:space="preserve"> PAGEREF _Toc201532899 \h </w:instrText>
            </w:r>
            <w:r>
              <w:rPr>
                <w:webHidden/>
              </w:rPr>
            </w:r>
            <w:r>
              <w:rPr>
                <w:webHidden/>
              </w:rPr>
              <w:fldChar w:fldCharType="separate"/>
            </w:r>
            <w:r w:rsidR="003F6ED7">
              <w:rPr>
                <w:webHidden/>
              </w:rPr>
              <w:t>17</w:t>
            </w:r>
            <w:r>
              <w:rPr>
                <w:webHidden/>
              </w:rPr>
              <w:fldChar w:fldCharType="end"/>
            </w:r>
          </w:hyperlink>
        </w:p>
        <w:p w14:paraId="7106A71B" w14:textId="3010B5B7" w:rsidR="00407FBD" w:rsidRPr="00E43323" w:rsidRDefault="005C5E41" w:rsidP="00E43323">
          <w:pPr>
            <w:pStyle w:val="TDC1"/>
          </w:pPr>
          <w:r>
            <w:rPr>
              <w:b w:val="0"/>
              <w:bCs w:val="0"/>
              <w:noProof w:val="0"/>
            </w:rPr>
            <w:fldChar w:fldCharType="end"/>
          </w:r>
        </w:p>
      </w:sdtContent>
    </w:sdt>
    <w:p w14:paraId="654BBB18" w14:textId="77777777" w:rsidR="00A34B2D" w:rsidRDefault="00A34B2D" w:rsidP="00A34B2D">
      <w:pPr>
        <w:pStyle w:val="BSVANumberedlistheadinglevel1"/>
        <w:numPr>
          <w:ilvl w:val="0"/>
          <w:numId w:val="0"/>
        </w:numPr>
        <w:ind w:left="490" w:hanging="490"/>
      </w:pPr>
    </w:p>
    <w:p w14:paraId="73CB80FC" w14:textId="77777777" w:rsidR="00A34B2D" w:rsidRDefault="00A34B2D" w:rsidP="00A34B2D">
      <w:pPr>
        <w:pStyle w:val="BSVANumberedlistheadinglevel1"/>
        <w:numPr>
          <w:ilvl w:val="0"/>
          <w:numId w:val="0"/>
        </w:numPr>
        <w:ind w:left="490" w:hanging="490"/>
      </w:pPr>
    </w:p>
    <w:p w14:paraId="2EEAC1E1" w14:textId="77777777" w:rsidR="00A34B2D" w:rsidRDefault="00A34B2D" w:rsidP="00A34B2D">
      <w:pPr>
        <w:pStyle w:val="BSVANumberedlistheadinglevel1"/>
        <w:numPr>
          <w:ilvl w:val="0"/>
          <w:numId w:val="0"/>
        </w:numPr>
        <w:ind w:left="490" w:hanging="490"/>
      </w:pPr>
    </w:p>
    <w:p w14:paraId="22E8DEDF" w14:textId="77777777" w:rsidR="00A34B2D" w:rsidRDefault="00A34B2D" w:rsidP="00A34B2D">
      <w:pPr>
        <w:pStyle w:val="BSVANumberedlistheadinglevel1"/>
        <w:numPr>
          <w:ilvl w:val="0"/>
          <w:numId w:val="0"/>
        </w:numPr>
        <w:ind w:left="490" w:hanging="490"/>
      </w:pPr>
    </w:p>
    <w:p w14:paraId="4C1349EF" w14:textId="77777777" w:rsidR="00A34B2D" w:rsidRDefault="00A34B2D" w:rsidP="00A34B2D">
      <w:pPr>
        <w:pStyle w:val="BSVANumberedlistheadinglevel1"/>
        <w:numPr>
          <w:ilvl w:val="0"/>
          <w:numId w:val="0"/>
        </w:numPr>
        <w:ind w:left="490" w:hanging="490"/>
      </w:pPr>
    </w:p>
    <w:p w14:paraId="22B7CE57" w14:textId="77777777" w:rsidR="00A34B2D" w:rsidRDefault="00A34B2D" w:rsidP="00A34B2D">
      <w:pPr>
        <w:pStyle w:val="BSVANumberedlistheadinglevel1"/>
        <w:numPr>
          <w:ilvl w:val="0"/>
          <w:numId w:val="0"/>
        </w:numPr>
        <w:ind w:left="490" w:hanging="490"/>
      </w:pPr>
    </w:p>
    <w:p w14:paraId="6E0670FA" w14:textId="77777777" w:rsidR="00A34B2D" w:rsidRDefault="00A34B2D" w:rsidP="00A34B2D">
      <w:pPr>
        <w:pStyle w:val="BSVANumberedlistheadinglevel1"/>
        <w:numPr>
          <w:ilvl w:val="0"/>
          <w:numId w:val="0"/>
        </w:numPr>
        <w:ind w:left="490" w:hanging="490"/>
      </w:pPr>
    </w:p>
    <w:p w14:paraId="2D5AD370" w14:textId="77777777" w:rsidR="00A34B2D" w:rsidRDefault="00A34B2D" w:rsidP="00A34B2D">
      <w:pPr>
        <w:pStyle w:val="BSVANumberedlistheadinglevel1"/>
        <w:numPr>
          <w:ilvl w:val="0"/>
          <w:numId w:val="0"/>
        </w:numPr>
        <w:ind w:left="490" w:hanging="490"/>
      </w:pPr>
    </w:p>
    <w:p w14:paraId="6D2529F8" w14:textId="77777777" w:rsidR="00A34B2D" w:rsidRDefault="00A34B2D" w:rsidP="00A34B2D">
      <w:pPr>
        <w:pStyle w:val="BSVANumberedlistheadinglevel1"/>
        <w:numPr>
          <w:ilvl w:val="0"/>
          <w:numId w:val="0"/>
        </w:numPr>
        <w:ind w:left="490" w:hanging="490"/>
      </w:pPr>
    </w:p>
    <w:p w14:paraId="255EDB2F" w14:textId="77777777" w:rsidR="00A34B2D" w:rsidRDefault="00A34B2D" w:rsidP="00A34B2D">
      <w:pPr>
        <w:pStyle w:val="BSVANumberedlistheadinglevel1"/>
        <w:numPr>
          <w:ilvl w:val="0"/>
          <w:numId w:val="0"/>
        </w:numPr>
        <w:ind w:left="490" w:hanging="490"/>
      </w:pPr>
    </w:p>
    <w:p w14:paraId="29004E77" w14:textId="77777777" w:rsidR="00A34B2D" w:rsidRDefault="00A34B2D" w:rsidP="00A34B2D">
      <w:pPr>
        <w:pStyle w:val="BSVANumberedlistheadinglevel1"/>
        <w:numPr>
          <w:ilvl w:val="0"/>
          <w:numId w:val="0"/>
        </w:numPr>
        <w:ind w:left="490" w:hanging="490"/>
      </w:pPr>
    </w:p>
    <w:p w14:paraId="1FCBB7AC" w14:textId="77777777" w:rsidR="00A34B2D" w:rsidRDefault="00A34B2D" w:rsidP="00A34B2D">
      <w:pPr>
        <w:pStyle w:val="BSVANumberedlistheadinglevel1"/>
        <w:numPr>
          <w:ilvl w:val="0"/>
          <w:numId w:val="0"/>
        </w:numPr>
        <w:ind w:left="490" w:hanging="490"/>
      </w:pPr>
    </w:p>
    <w:p w14:paraId="145A711A" w14:textId="77777777" w:rsidR="00A34B2D" w:rsidRDefault="00A34B2D" w:rsidP="00A34B2D">
      <w:pPr>
        <w:pStyle w:val="BSVANumberedlistheadinglevel1"/>
        <w:numPr>
          <w:ilvl w:val="0"/>
          <w:numId w:val="0"/>
        </w:numPr>
        <w:ind w:left="490" w:hanging="490"/>
      </w:pPr>
    </w:p>
    <w:p w14:paraId="7861E771" w14:textId="77777777" w:rsidR="00A34B2D" w:rsidRDefault="00A34B2D" w:rsidP="00A34B2D">
      <w:pPr>
        <w:pStyle w:val="BSVANumberedlistheadinglevel1"/>
        <w:numPr>
          <w:ilvl w:val="0"/>
          <w:numId w:val="0"/>
        </w:numPr>
        <w:ind w:left="490" w:hanging="490"/>
      </w:pPr>
    </w:p>
    <w:p w14:paraId="0D55304B" w14:textId="77777777" w:rsidR="00A34B2D" w:rsidRDefault="00A34B2D" w:rsidP="00A34B2D">
      <w:pPr>
        <w:pStyle w:val="BSVANumberedlistheadinglevel1"/>
        <w:numPr>
          <w:ilvl w:val="0"/>
          <w:numId w:val="0"/>
        </w:numPr>
        <w:ind w:left="490" w:hanging="490"/>
      </w:pPr>
    </w:p>
    <w:p w14:paraId="2745B404" w14:textId="106A9E68" w:rsidR="00AE07DA" w:rsidRPr="00B71CE9" w:rsidRDefault="008D1794" w:rsidP="008D1794">
      <w:pPr>
        <w:pStyle w:val="BSVANumberedlistheadinglevel1"/>
      </w:pPr>
      <w:bookmarkStart w:id="0" w:name="_Toc201532867"/>
      <w:r>
        <w:lastRenderedPageBreak/>
        <w:t>Introduction</w:t>
      </w:r>
      <w:bookmarkEnd w:id="0"/>
    </w:p>
    <w:p w14:paraId="18EE8C32" w14:textId="0BB21FC0" w:rsidR="008D1794" w:rsidRDefault="008D1794" w:rsidP="008D1794">
      <w:pPr>
        <w:pStyle w:val="BSVAIntroduction"/>
        <w:rPr>
          <w:lang w:val="en"/>
        </w:rPr>
      </w:pPr>
      <w:r w:rsidRPr="008D1794">
        <w:rPr>
          <w:lang w:val="en"/>
        </w:rPr>
        <w:t>Blockchain gamification, economy building, smart contracts, and tokenized assets on BSV</w:t>
      </w:r>
    </w:p>
    <w:p w14:paraId="7BE7DAFF" w14:textId="0E93274B" w:rsidR="00515198" w:rsidRPr="00515198" w:rsidRDefault="00515198" w:rsidP="00515198">
      <w:pPr>
        <w:rPr>
          <w:lang w:val="en-US"/>
        </w:rPr>
      </w:pPr>
      <w:r w:rsidRPr="00515198">
        <w:rPr>
          <w:lang w:val="en-US"/>
        </w:rPr>
        <w:t xml:space="preserve">The Complutense University of Madrid presents the summer course </w:t>
      </w:r>
      <w:r w:rsidRPr="00515198">
        <w:rPr>
          <w:b/>
          <w:bCs/>
          <w:lang w:val="en-US"/>
        </w:rPr>
        <w:t>"Gamification in Blockchain: Building Economies, Smart Contracts, and Tokenized Assets on BSV"</w:t>
      </w:r>
      <w:r w:rsidRPr="00515198">
        <w:rPr>
          <w:lang w:val="en-US"/>
        </w:rPr>
        <w:t xml:space="preserve">, a hands-on and theory-driven program designed to explore how blockchain technology is reshaping the video game industry. This course provides a comprehensive introduction to the </w:t>
      </w:r>
      <w:r w:rsidRPr="00515198">
        <w:rPr>
          <w:b/>
          <w:bCs/>
          <w:lang w:val="en-US"/>
        </w:rPr>
        <w:t>BSV Blockchain</w:t>
      </w:r>
      <w:r w:rsidRPr="00515198">
        <w:rPr>
          <w:lang w:val="en-US"/>
        </w:rPr>
        <w:t xml:space="preserve"> as a foundation for creating, managing, and exchanging digital assets in gamified environments.</w:t>
      </w:r>
    </w:p>
    <w:p w14:paraId="3AE12388" w14:textId="4D7BB41B" w:rsidR="00515198" w:rsidRDefault="00515198" w:rsidP="00515198">
      <w:pPr>
        <w:rPr>
          <w:lang w:val="en-US"/>
        </w:rPr>
      </w:pPr>
      <w:r w:rsidRPr="00515198">
        <w:rPr>
          <w:lang w:val="en-US"/>
        </w:rPr>
        <w:t xml:space="preserve">Over three days, participants will be guided by professionals in blockchain development, digital economics, and game design to learn how to build tokenized economies, use blockchain transactions, and integrate real digital ownership into games. A central element of the course will be the use of the </w:t>
      </w:r>
      <w:proofErr w:type="spellStart"/>
      <w:r w:rsidRPr="00515198">
        <w:rPr>
          <w:b/>
          <w:bCs/>
          <w:lang w:val="en-US"/>
        </w:rPr>
        <w:t>HandCash</w:t>
      </w:r>
      <w:proofErr w:type="spellEnd"/>
      <w:r w:rsidRPr="00515198">
        <w:rPr>
          <w:b/>
          <w:bCs/>
          <w:lang w:val="en-US"/>
        </w:rPr>
        <w:t xml:space="preserve"> API</w:t>
      </w:r>
      <w:r w:rsidRPr="00515198">
        <w:rPr>
          <w:lang w:val="en-US"/>
        </w:rPr>
        <w:t>, which allows developers and creators to easily handle blockchain-based assets, enable microtransactions, and implement in-game economies using real-world value.</w:t>
      </w:r>
    </w:p>
    <w:p w14:paraId="6D102D04" w14:textId="77777777" w:rsidR="00515198" w:rsidRPr="00515198" w:rsidRDefault="00515198" w:rsidP="00515198">
      <w:pPr>
        <w:pStyle w:val="BSVANumberedlistheadinglevel2"/>
        <w:rPr>
          <w:lang w:val="en-US"/>
        </w:rPr>
      </w:pPr>
      <w:bookmarkStart w:id="1" w:name="_Toc201532868"/>
      <w:r w:rsidRPr="00515198">
        <w:rPr>
          <w:lang w:val="en-US"/>
        </w:rPr>
        <w:t>What you will find in this document</w:t>
      </w:r>
      <w:bookmarkEnd w:id="1"/>
    </w:p>
    <w:p w14:paraId="209BEEFC" w14:textId="59886874" w:rsidR="00515198" w:rsidRDefault="00515198" w:rsidP="00515198">
      <w:pPr>
        <w:rPr>
          <w:lang w:val="en-US"/>
        </w:rPr>
      </w:pPr>
      <w:r w:rsidRPr="00515198">
        <w:rPr>
          <w:lang w:val="en-US"/>
        </w:rPr>
        <w:t xml:space="preserve">This document is intended as a </w:t>
      </w:r>
      <w:r w:rsidRPr="00515198">
        <w:rPr>
          <w:b/>
          <w:bCs/>
          <w:lang w:val="en-US"/>
        </w:rPr>
        <w:t>companion guide</w:t>
      </w:r>
      <w:r w:rsidRPr="00515198">
        <w:rPr>
          <w:lang w:val="en-US"/>
        </w:rPr>
        <w:t xml:space="preserve"> to the course, offering structured support for each lecture and workshop, </w:t>
      </w:r>
    </w:p>
    <w:p w14:paraId="0E60BCDD" w14:textId="4EE973FF" w:rsidR="00867B0B" w:rsidRPr="00515198" w:rsidRDefault="00867B0B" w:rsidP="00867B0B">
      <w:pPr>
        <w:pStyle w:val="BSVABoxedTextQuote"/>
      </w:pPr>
      <w:r>
        <w:t>I</w:t>
      </w:r>
      <w:r w:rsidRPr="00515198">
        <w:t>ncluding:</w:t>
      </w:r>
    </w:p>
    <w:p w14:paraId="192C0F31" w14:textId="77777777" w:rsidR="00515198" w:rsidRPr="00515198" w:rsidRDefault="00515198" w:rsidP="009F1C2A">
      <w:pPr>
        <w:pStyle w:val="BSVABoxedListBullet1"/>
      </w:pPr>
      <w:r w:rsidRPr="00515198">
        <w:rPr>
          <w:b/>
          <w:bCs/>
        </w:rPr>
        <w:t>Session overviews</w:t>
      </w:r>
      <w:r w:rsidRPr="00515198">
        <w:t xml:space="preserve"> summarizing key content and learning outcomes</w:t>
      </w:r>
    </w:p>
    <w:p w14:paraId="4A4F95E1" w14:textId="77777777" w:rsidR="00515198" w:rsidRPr="00515198" w:rsidRDefault="00515198" w:rsidP="009F1C2A">
      <w:pPr>
        <w:pStyle w:val="BSVABoxedListBullet1"/>
      </w:pPr>
      <w:r w:rsidRPr="00515198">
        <w:rPr>
          <w:b/>
          <w:bCs/>
        </w:rPr>
        <w:t>Recommended references and readings</w:t>
      </w:r>
      <w:r w:rsidRPr="00515198">
        <w:t xml:space="preserve"> to deepen understanding</w:t>
      </w:r>
    </w:p>
    <w:p w14:paraId="6A35B2BA" w14:textId="77777777" w:rsidR="00515198" w:rsidRPr="00515198" w:rsidRDefault="00515198" w:rsidP="009F1C2A">
      <w:pPr>
        <w:pStyle w:val="BSVABoxedListBullet1"/>
      </w:pPr>
      <w:r w:rsidRPr="00515198">
        <w:rPr>
          <w:b/>
          <w:bCs/>
        </w:rPr>
        <w:t>Helpful resources and tools</w:t>
      </w:r>
      <w:r w:rsidRPr="00515198">
        <w:t xml:space="preserve"> (including links, APIs, and documentation)</w:t>
      </w:r>
    </w:p>
    <w:p w14:paraId="2916692E" w14:textId="77777777" w:rsidR="00515198" w:rsidRPr="00515198" w:rsidRDefault="00515198" w:rsidP="009F1C2A">
      <w:pPr>
        <w:pStyle w:val="BSVABoxedListBullet1"/>
      </w:pPr>
      <w:r w:rsidRPr="00515198">
        <w:rPr>
          <w:b/>
          <w:bCs/>
        </w:rPr>
        <w:t>Highlights and objectives</w:t>
      </w:r>
      <w:r w:rsidRPr="00515198">
        <w:t xml:space="preserve"> for each part of the program</w:t>
      </w:r>
    </w:p>
    <w:p w14:paraId="5BCDDADB" w14:textId="70680032" w:rsidR="00515198" w:rsidRDefault="00515198" w:rsidP="00515198">
      <w:pPr>
        <w:rPr>
          <w:lang w:val="en-US"/>
        </w:rPr>
      </w:pPr>
      <w:r w:rsidRPr="00515198">
        <w:rPr>
          <w:lang w:val="en-US"/>
        </w:rPr>
        <w:t>The course is aimed at students, developers, designers, and anyone interested in the intersection of video games and blockchain technology. Throughout the program, we will cover topics</w:t>
      </w:r>
    </w:p>
    <w:p w14:paraId="02DDB0DF" w14:textId="644EA003" w:rsidR="00867B0B" w:rsidRPr="00515198" w:rsidRDefault="00867B0B" w:rsidP="00867B0B">
      <w:pPr>
        <w:pStyle w:val="BSVABoxedTextQuote"/>
      </w:pPr>
      <w:r>
        <w:t>Such as:</w:t>
      </w:r>
    </w:p>
    <w:p w14:paraId="0351F8E6" w14:textId="77777777" w:rsidR="00515198" w:rsidRPr="00515198" w:rsidRDefault="00515198" w:rsidP="009F1C2A">
      <w:pPr>
        <w:pStyle w:val="BSVABoxedListBullet1"/>
      </w:pPr>
      <w:r w:rsidRPr="00515198">
        <w:t>The technical and economic foundations of the BSV protocol</w:t>
      </w:r>
    </w:p>
    <w:p w14:paraId="7AC65443" w14:textId="77777777" w:rsidR="00515198" w:rsidRPr="00515198" w:rsidRDefault="00515198" w:rsidP="009F1C2A">
      <w:pPr>
        <w:pStyle w:val="BSVABoxedListBullet1"/>
      </w:pPr>
      <w:r w:rsidRPr="00515198">
        <w:t>Tokenization of in-game assets and digital economy design</w:t>
      </w:r>
    </w:p>
    <w:p w14:paraId="259B7DD6" w14:textId="77777777" w:rsidR="00515198" w:rsidRPr="00515198" w:rsidRDefault="00515198" w:rsidP="009F1C2A">
      <w:pPr>
        <w:pStyle w:val="BSVABoxedListBullet1"/>
      </w:pPr>
      <w:r w:rsidRPr="00515198">
        <w:t xml:space="preserve">Core principles of </w:t>
      </w:r>
      <w:r w:rsidRPr="00515198">
        <w:rPr>
          <w:b/>
          <w:bCs/>
        </w:rPr>
        <w:t>gamification</w:t>
      </w:r>
      <w:r w:rsidRPr="00515198">
        <w:t xml:space="preserve">, including the </w:t>
      </w:r>
      <w:r w:rsidRPr="00515198">
        <w:rPr>
          <w:b/>
          <w:bCs/>
        </w:rPr>
        <w:t>Octalysis Framework by Yu-Kai Chou</w:t>
      </w:r>
    </w:p>
    <w:p w14:paraId="59375016" w14:textId="77777777" w:rsidR="00515198" w:rsidRPr="00515198" w:rsidRDefault="00515198" w:rsidP="009F1C2A">
      <w:pPr>
        <w:pStyle w:val="BSVABoxedListBullet1"/>
      </w:pPr>
      <w:r w:rsidRPr="00515198">
        <w:t>Performing and inspecting blockchain transactions, wallet management, and traceability</w:t>
      </w:r>
    </w:p>
    <w:p w14:paraId="3A083190" w14:textId="77777777" w:rsidR="00515198" w:rsidRPr="00515198" w:rsidRDefault="00515198" w:rsidP="009F1C2A">
      <w:pPr>
        <w:pStyle w:val="BSVABoxedListBullet1"/>
      </w:pPr>
      <w:r w:rsidRPr="00515198">
        <w:t>Introduction to smart contracts and how they support new business models in gaming</w:t>
      </w:r>
    </w:p>
    <w:p w14:paraId="7DD923FD" w14:textId="2CBB0D12" w:rsidR="00F9441A" w:rsidRPr="008D1794" w:rsidRDefault="00515198" w:rsidP="00AB66ED">
      <w:pPr>
        <w:rPr>
          <w:lang w:val="en-US"/>
        </w:rPr>
      </w:pPr>
      <w:r w:rsidRPr="00515198">
        <w:rPr>
          <w:lang w:val="en-US"/>
        </w:rPr>
        <w:t>This hands-on, exploratory approach will equip participants with a solid and practical understanding of how to build gamified experiences with blockchain-based assets on a scalable and public blockchain network</w:t>
      </w:r>
      <w:r w:rsidR="009F1C2A">
        <w:rPr>
          <w:lang w:val="en-US"/>
        </w:rPr>
        <w:t>.</w:t>
      </w:r>
    </w:p>
    <w:p w14:paraId="367952E7" w14:textId="77777777" w:rsidR="007F3B41" w:rsidRPr="00B71CE9" w:rsidRDefault="007F3B41" w:rsidP="007F3B41">
      <w:pPr>
        <w:pStyle w:val="BSVANumberedlistheadinglevel1"/>
      </w:pPr>
      <w:bookmarkStart w:id="2" w:name="_Toc201518587"/>
      <w:bookmarkStart w:id="3" w:name="_Toc201532869"/>
      <w:r w:rsidRPr="00D40721">
        <w:lastRenderedPageBreak/>
        <w:t>Session 1: Foundations of Bitcoin and BSV Blockchain in Video Games</w:t>
      </w:r>
      <w:bookmarkEnd w:id="2"/>
      <w:bookmarkEnd w:id="3"/>
    </w:p>
    <w:p w14:paraId="676E35FE" w14:textId="77777777" w:rsidR="007F3B41" w:rsidRPr="00AC0BEB" w:rsidRDefault="007F3B41" w:rsidP="007F3B41">
      <w:pPr>
        <w:pStyle w:val="BSVAIntroduction"/>
        <w:rPr>
          <w:lang w:val="en-US"/>
        </w:rPr>
      </w:pPr>
      <w:r w:rsidRPr="00AC0BEB">
        <w:rPr>
          <w:lang w:val="en-US"/>
        </w:rPr>
        <w:t>An Introduction to Blockchain, Hybrid Game Worlds, and Tokenized Assets</w:t>
      </w:r>
    </w:p>
    <w:p w14:paraId="0A1A3575" w14:textId="77777777" w:rsidR="007F3B41" w:rsidRPr="00AC0BEB" w:rsidRDefault="007F3B41" w:rsidP="007F3B41">
      <w:pPr>
        <w:tabs>
          <w:tab w:val="left" w:pos="1995"/>
        </w:tabs>
        <w:rPr>
          <w:lang w:val="en-US"/>
        </w:rPr>
      </w:pPr>
      <w:r w:rsidRPr="00AC0BEB">
        <w:rPr>
          <w:lang w:val="en-US"/>
        </w:rPr>
        <w:t xml:space="preserve">In recent years, the concept of </w:t>
      </w:r>
      <w:r w:rsidRPr="00AC0BEB">
        <w:rPr>
          <w:b/>
          <w:bCs/>
          <w:lang w:val="en-US"/>
        </w:rPr>
        <w:t>blockchain</w:t>
      </w:r>
      <w:r w:rsidRPr="00AC0BEB">
        <w:rPr>
          <w:lang w:val="en-US"/>
        </w:rPr>
        <w:t xml:space="preserve"> has started to make its way into the world of video games. But what does that </w:t>
      </w:r>
      <w:proofErr w:type="gramStart"/>
      <w:r w:rsidRPr="00AC0BEB">
        <w:rPr>
          <w:lang w:val="en-US"/>
        </w:rPr>
        <w:t>actually mean</w:t>
      </w:r>
      <w:proofErr w:type="gramEnd"/>
      <w:r w:rsidRPr="00AC0BEB">
        <w:rPr>
          <w:lang w:val="en-US"/>
        </w:rPr>
        <w:t>?</w:t>
      </w:r>
    </w:p>
    <w:p w14:paraId="0AABC566" w14:textId="5074FAC7" w:rsidR="001E14F5" w:rsidRPr="00AC0BEB" w:rsidRDefault="007F3B41" w:rsidP="007F3B41">
      <w:pPr>
        <w:tabs>
          <w:tab w:val="left" w:pos="1995"/>
        </w:tabs>
        <w:rPr>
          <w:lang w:val="en-US"/>
        </w:rPr>
      </w:pPr>
      <w:r w:rsidRPr="00AC0BEB">
        <w:rPr>
          <w:lang w:val="en-US"/>
        </w:rPr>
        <w:t xml:space="preserve">At its core, </w:t>
      </w:r>
      <w:r w:rsidRPr="00AC0BEB">
        <w:rPr>
          <w:b/>
          <w:bCs/>
          <w:lang w:val="en-US"/>
        </w:rPr>
        <w:t>blockchain</w:t>
      </w:r>
      <w:r w:rsidRPr="00AC0BEB">
        <w:rPr>
          <w:lang w:val="en-US"/>
        </w:rPr>
        <w:t xml:space="preserve"> is a type of database</w:t>
      </w:r>
      <w:r>
        <w:rPr>
          <w:lang w:val="en-US"/>
        </w:rPr>
        <w:t xml:space="preserve">, </w:t>
      </w:r>
      <w:r w:rsidRPr="00AC0BEB">
        <w:rPr>
          <w:lang w:val="en-US"/>
        </w:rPr>
        <w:t xml:space="preserve">a </w:t>
      </w:r>
      <w:r w:rsidRPr="00AC0BEB">
        <w:rPr>
          <w:b/>
          <w:bCs/>
          <w:lang w:val="en-US"/>
        </w:rPr>
        <w:t>digital ledger</w:t>
      </w:r>
      <w:r>
        <w:rPr>
          <w:lang w:val="en-US"/>
        </w:rPr>
        <w:t>,</w:t>
      </w:r>
      <w:r w:rsidRPr="00AC0BEB">
        <w:rPr>
          <w:lang w:val="en-US"/>
        </w:rPr>
        <w:t xml:space="preserve"> that keeps a record of data (such as transactions or ownership) in a secure, transparent, and permanent way. Unlike traditional databases controlled by companies or servers, blockchain records are </w:t>
      </w:r>
      <w:r w:rsidRPr="00AC0BEB">
        <w:rPr>
          <w:b/>
          <w:bCs/>
          <w:lang w:val="en-US"/>
        </w:rPr>
        <w:t>public, decentralized</w:t>
      </w:r>
      <w:r w:rsidRPr="00AC0BEB">
        <w:rPr>
          <w:lang w:val="en-US"/>
        </w:rPr>
        <w:t xml:space="preserve">, and </w:t>
      </w:r>
      <w:r w:rsidRPr="00AC0BEB">
        <w:rPr>
          <w:b/>
          <w:bCs/>
          <w:lang w:val="en-US"/>
        </w:rPr>
        <w:t>cannot be changed or deleted</w:t>
      </w:r>
      <w:r w:rsidRPr="00AC0BEB">
        <w:rPr>
          <w:lang w:val="en-US"/>
        </w:rPr>
        <w:t xml:space="preserve">. This makes it ideal for keeping track of </w:t>
      </w:r>
      <w:r w:rsidRPr="00AC0BEB">
        <w:rPr>
          <w:b/>
          <w:bCs/>
          <w:lang w:val="en-US"/>
        </w:rPr>
        <w:t>who owns what</w:t>
      </w:r>
      <w:r w:rsidRPr="00AC0BEB">
        <w:rPr>
          <w:lang w:val="en-US"/>
        </w:rPr>
        <w:t xml:space="preserve"> in a digital environment.</w:t>
      </w:r>
    </w:p>
    <w:p w14:paraId="43CCE48E" w14:textId="77777777" w:rsidR="007F3B41" w:rsidRPr="00AC0BEB" w:rsidRDefault="007F3B41" w:rsidP="007F3B41">
      <w:pPr>
        <w:pStyle w:val="BSVANumberedlistheadinglevel2"/>
        <w:rPr>
          <w:lang w:val="en-US"/>
        </w:rPr>
      </w:pPr>
      <w:bookmarkStart w:id="4" w:name="_Toc201518588"/>
      <w:bookmarkStart w:id="5" w:name="_Toc201532870"/>
      <w:r w:rsidRPr="00AC0BEB">
        <w:rPr>
          <w:lang w:val="en-US"/>
        </w:rPr>
        <w:t>Why Does This Matter for Games?</w:t>
      </w:r>
      <w:bookmarkEnd w:id="4"/>
      <w:bookmarkEnd w:id="5"/>
    </w:p>
    <w:p w14:paraId="2668F726" w14:textId="77777777" w:rsidR="007F3B41" w:rsidRPr="00AC0BEB" w:rsidRDefault="007F3B41" w:rsidP="007F3B41">
      <w:pPr>
        <w:tabs>
          <w:tab w:val="left" w:pos="1995"/>
        </w:tabs>
        <w:rPr>
          <w:lang w:val="en-US"/>
        </w:rPr>
      </w:pPr>
      <w:r w:rsidRPr="00AC0BEB">
        <w:rPr>
          <w:lang w:val="en-US"/>
        </w:rPr>
        <w:t>Traditionally, everything you earn or buy in a game</w:t>
      </w:r>
      <w:r>
        <w:rPr>
          <w:lang w:val="en-US"/>
        </w:rPr>
        <w:t>,</w:t>
      </w:r>
      <w:r w:rsidRPr="00AC0BEB">
        <w:rPr>
          <w:lang w:val="en-US"/>
        </w:rPr>
        <w:t xml:space="preserve"> like skins, items, or coins</w:t>
      </w:r>
      <w:r>
        <w:rPr>
          <w:lang w:val="en-US"/>
        </w:rPr>
        <w:t xml:space="preserve">, </w:t>
      </w:r>
      <w:r w:rsidRPr="00AC0BEB">
        <w:rPr>
          <w:b/>
          <w:bCs/>
          <w:lang w:val="en-US"/>
        </w:rPr>
        <w:t>only exists inside that game</w:t>
      </w:r>
      <w:r w:rsidRPr="00AC0BEB">
        <w:rPr>
          <w:lang w:val="en-US"/>
        </w:rPr>
        <w:t xml:space="preserve"> and is completely controlled by the company behind it. You can't really sell it, move it to another game, or prove that it's yours if the company shuts down the servers.</w:t>
      </w:r>
    </w:p>
    <w:p w14:paraId="23DE454C" w14:textId="77777777" w:rsidR="007F3B41" w:rsidRPr="00AC0BEB" w:rsidRDefault="007F3B41" w:rsidP="007F3B41">
      <w:pPr>
        <w:tabs>
          <w:tab w:val="left" w:pos="1995"/>
        </w:tabs>
        <w:rPr>
          <w:lang w:val="en-US"/>
        </w:rPr>
      </w:pPr>
      <w:r w:rsidRPr="00AC0BEB">
        <w:rPr>
          <w:lang w:val="en-US"/>
        </w:rPr>
        <w:t>With blockchain, this changes.</w:t>
      </w:r>
    </w:p>
    <w:p w14:paraId="21153BF1" w14:textId="53AFECF6" w:rsidR="007F3B41" w:rsidRDefault="007F3B41" w:rsidP="007F3B41">
      <w:pPr>
        <w:tabs>
          <w:tab w:val="left" w:pos="1995"/>
        </w:tabs>
        <w:rPr>
          <w:lang w:val="en-US"/>
        </w:rPr>
      </w:pPr>
      <w:r w:rsidRPr="00AC0BEB">
        <w:rPr>
          <w:lang w:val="en-US"/>
        </w:rPr>
        <w:t xml:space="preserve">Games can now create </w:t>
      </w:r>
      <w:r w:rsidRPr="00AC0BEB">
        <w:rPr>
          <w:b/>
          <w:bCs/>
          <w:lang w:val="en-US"/>
        </w:rPr>
        <w:t>hybrid experiences</w:t>
      </w:r>
      <w:r w:rsidRPr="00AC0BEB">
        <w:rPr>
          <w:lang w:val="en-US"/>
        </w:rPr>
        <w:t xml:space="preserve">, where the assets (like weapons, characters, or collectibles) </w:t>
      </w:r>
      <w:r w:rsidRPr="00AC0BEB">
        <w:rPr>
          <w:b/>
          <w:bCs/>
          <w:lang w:val="en-US"/>
        </w:rPr>
        <w:t>"live" on the blockchain</w:t>
      </w:r>
      <w:r w:rsidRPr="00AC0BEB">
        <w:rPr>
          <w:lang w:val="en-US"/>
        </w:rPr>
        <w:t xml:space="preserve">. </w:t>
      </w:r>
    </w:p>
    <w:p w14:paraId="085CC1E9" w14:textId="5D12D276" w:rsidR="00867B0B" w:rsidRPr="00AC0BEB" w:rsidRDefault="00867B0B" w:rsidP="00867B0B">
      <w:pPr>
        <w:pStyle w:val="BSVABoxedTextQuote"/>
      </w:pPr>
      <w:r w:rsidRPr="00AC0BEB">
        <w:t>This means:</w:t>
      </w:r>
    </w:p>
    <w:p w14:paraId="46A96365" w14:textId="77777777" w:rsidR="007F3B41" w:rsidRPr="00AC0BEB" w:rsidRDefault="007F3B41" w:rsidP="007F3B41">
      <w:pPr>
        <w:pStyle w:val="BSVABoxedListBullet1"/>
      </w:pPr>
      <w:r w:rsidRPr="00AC0BEB">
        <w:t xml:space="preserve">Players can </w:t>
      </w:r>
      <w:r w:rsidRPr="00AC0BEB">
        <w:rPr>
          <w:b/>
          <w:bCs/>
        </w:rPr>
        <w:t>truly own their items</w:t>
      </w:r>
      <w:r>
        <w:t xml:space="preserve">, </w:t>
      </w:r>
      <w:r w:rsidRPr="00AC0BEB">
        <w:t>not just borrow them.</w:t>
      </w:r>
    </w:p>
    <w:p w14:paraId="6B56E12C" w14:textId="77777777" w:rsidR="007F3B41" w:rsidRPr="00AC0BEB" w:rsidRDefault="007F3B41" w:rsidP="007F3B41">
      <w:pPr>
        <w:pStyle w:val="BSVABoxedListBullet1"/>
      </w:pPr>
      <w:r w:rsidRPr="00AC0BEB">
        <w:t xml:space="preserve">These assets can be </w:t>
      </w:r>
      <w:r w:rsidRPr="00AC0BEB">
        <w:rPr>
          <w:b/>
          <w:bCs/>
        </w:rPr>
        <w:t>bought, sold, or traded</w:t>
      </w:r>
      <w:r w:rsidRPr="00AC0BEB">
        <w:t xml:space="preserve"> freely with other players, even outside the game.</w:t>
      </w:r>
    </w:p>
    <w:p w14:paraId="7F0939C2" w14:textId="77777777" w:rsidR="007F3B41" w:rsidRPr="00AC0BEB" w:rsidRDefault="007F3B41" w:rsidP="007F3B41">
      <w:pPr>
        <w:pStyle w:val="BSVABoxedListBullet1"/>
      </w:pPr>
      <w:r w:rsidRPr="00AC0BEB">
        <w:t>Items can be tracked across games and even used in different titles (interoperability).</w:t>
      </w:r>
    </w:p>
    <w:p w14:paraId="1FF9D385" w14:textId="77777777" w:rsidR="007F3B41" w:rsidRPr="00AC0BEB" w:rsidRDefault="007F3B41" w:rsidP="007F3B41">
      <w:pPr>
        <w:pStyle w:val="BSVABoxedListBullet1"/>
      </w:pPr>
      <w:r w:rsidRPr="00AC0BEB">
        <w:t xml:space="preserve">Players can participate in </w:t>
      </w:r>
      <w:r w:rsidRPr="00AC0BEB">
        <w:rPr>
          <w:b/>
          <w:bCs/>
        </w:rPr>
        <w:t>real economies</w:t>
      </w:r>
      <w:r w:rsidRPr="00AC0BEB">
        <w:t>, where in-game effort has real-world value.</w:t>
      </w:r>
    </w:p>
    <w:p w14:paraId="4E345B86" w14:textId="77777777" w:rsidR="007F3B41" w:rsidRPr="00AC0BEB" w:rsidRDefault="007F3B41" w:rsidP="007F3B41">
      <w:pPr>
        <w:tabs>
          <w:tab w:val="left" w:pos="1995"/>
        </w:tabs>
        <w:rPr>
          <w:lang w:val="en-US"/>
        </w:rPr>
      </w:pPr>
      <w:r w:rsidRPr="00AC0BEB">
        <w:rPr>
          <w:lang w:val="en-US"/>
        </w:rPr>
        <w:t>In other words: blockchain lets players take their digital achievements into their own hands.</w:t>
      </w:r>
    </w:p>
    <w:p w14:paraId="49A80516" w14:textId="77777777" w:rsidR="007F3B41" w:rsidRPr="00AC0BEB" w:rsidRDefault="007F3B41" w:rsidP="007F3B41">
      <w:pPr>
        <w:pStyle w:val="BSVANumberedlistheadinglevel2"/>
        <w:rPr>
          <w:lang w:val="en-US"/>
        </w:rPr>
      </w:pPr>
      <w:bookmarkStart w:id="6" w:name="_Toc201518589"/>
      <w:bookmarkStart w:id="7" w:name="_Toc201532871"/>
      <w:r w:rsidRPr="00AC0BEB">
        <w:rPr>
          <w:lang w:val="en-US"/>
        </w:rPr>
        <w:t xml:space="preserve">Example: </w:t>
      </w:r>
      <w:proofErr w:type="spellStart"/>
      <w:r w:rsidRPr="00AC0BEB">
        <w:rPr>
          <w:lang w:val="en-US"/>
        </w:rPr>
        <w:t>CryptoFights</w:t>
      </w:r>
      <w:proofErr w:type="spellEnd"/>
      <w:r w:rsidRPr="00AC0BEB">
        <w:rPr>
          <w:lang w:val="en-US"/>
        </w:rPr>
        <w:t xml:space="preserve"> (on BSV Blockchain)</w:t>
      </w:r>
      <w:bookmarkEnd w:id="6"/>
      <w:bookmarkEnd w:id="7"/>
    </w:p>
    <w:p w14:paraId="4DD7FBED" w14:textId="22662A22" w:rsidR="007F3B41" w:rsidRPr="00AC0BEB" w:rsidRDefault="007F3B41" w:rsidP="007F3B41">
      <w:pPr>
        <w:tabs>
          <w:tab w:val="left" w:pos="1995"/>
        </w:tabs>
        <w:rPr>
          <w:lang w:val="en-US"/>
        </w:rPr>
      </w:pPr>
      <w:r w:rsidRPr="00AC0BEB">
        <w:rPr>
          <w:lang w:val="en-US"/>
        </w:rPr>
        <w:t>One great example is</w:t>
      </w:r>
      <w:r w:rsidR="00185511">
        <w:rPr>
          <w:lang w:val="en-US"/>
        </w:rPr>
        <w:t xml:space="preserve"> </w:t>
      </w:r>
      <w:proofErr w:type="spellStart"/>
      <w:r w:rsidR="00185511" w:rsidRPr="00185511">
        <w:rPr>
          <w:b/>
          <w:bCs/>
          <w:lang w:val="en-US"/>
        </w:rPr>
        <w:t>CryptoFights</w:t>
      </w:r>
      <w:proofErr w:type="spellEnd"/>
      <w:r w:rsidRPr="00AC0BEB">
        <w:rPr>
          <w:lang w:val="en-US"/>
        </w:rPr>
        <w:t xml:space="preserve">, a turn-based battle game built on the </w:t>
      </w:r>
      <w:r w:rsidRPr="00AC0BEB">
        <w:rPr>
          <w:b/>
          <w:bCs/>
          <w:lang w:val="en-US"/>
        </w:rPr>
        <w:t>BSV blockchain</w:t>
      </w:r>
      <w:r w:rsidRPr="00AC0BEB">
        <w:rPr>
          <w:lang w:val="en-US"/>
        </w:rPr>
        <w:t xml:space="preserve">. In </w:t>
      </w:r>
      <w:proofErr w:type="spellStart"/>
      <w:r w:rsidRPr="00AC0BEB">
        <w:rPr>
          <w:lang w:val="en-US"/>
        </w:rPr>
        <w:t>CryptoFights</w:t>
      </w:r>
      <w:proofErr w:type="spellEnd"/>
      <w:r w:rsidRPr="00AC0BEB">
        <w:rPr>
          <w:lang w:val="en-US"/>
        </w:rPr>
        <w:t>, all your characters, weapons, and even the results of each battle are recorded directly on the blockchain.</w:t>
      </w:r>
    </w:p>
    <w:p w14:paraId="71E89241" w14:textId="77777777" w:rsidR="007F3B41" w:rsidRPr="00AC0BEB" w:rsidRDefault="007F3B41" w:rsidP="00E85D31">
      <w:pPr>
        <w:pStyle w:val="BSVABoxedTextQuote"/>
      </w:pPr>
      <w:r w:rsidRPr="00AC0BEB">
        <w:t>This means:</w:t>
      </w:r>
    </w:p>
    <w:p w14:paraId="023FBBAE" w14:textId="77777777" w:rsidR="007F3B41" w:rsidRPr="00AC0BEB" w:rsidRDefault="007F3B41" w:rsidP="007F3B41">
      <w:pPr>
        <w:pStyle w:val="BSVABoxedListBullet1"/>
      </w:pPr>
      <w:r w:rsidRPr="00AC0BEB">
        <w:t xml:space="preserve">Every sword or armor piece you find or win becomes a </w:t>
      </w:r>
      <w:r w:rsidRPr="00AC0BEB">
        <w:rPr>
          <w:b/>
          <w:bCs/>
        </w:rPr>
        <w:t>tokenized item</w:t>
      </w:r>
      <w:r w:rsidRPr="00AC0BEB">
        <w:t>, which you own in your digital wallet.</w:t>
      </w:r>
    </w:p>
    <w:p w14:paraId="620FC39F" w14:textId="77777777" w:rsidR="007F3B41" w:rsidRPr="00AC0BEB" w:rsidRDefault="007F3B41" w:rsidP="007F3B41">
      <w:pPr>
        <w:pStyle w:val="BSVABoxedListBullet1"/>
      </w:pPr>
      <w:r w:rsidRPr="00AC0BEB">
        <w:t xml:space="preserve">You can </w:t>
      </w:r>
      <w:r w:rsidRPr="00AC0BEB">
        <w:rPr>
          <w:b/>
          <w:bCs/>
        </w:rPr>
        <w:t>sell these items</w:t>
      </w:r>
      <w:r w:rsidRPr="00AC0BEB">
        <w:t xml:space="preserve"> for real money, trade them with other players, or use them across future games by the same developers.</w:t>
      </w:r>
    </w:p>
    <w:p w14:paraId="11D09A8F" w14:textId="77777777" w:rsidR="007F3B41" w:rsidRPr="00AC0BEB" w:rsidRDefault="007F3B41" w:rsidP="007F3B41">
      <w:pPr>
        <w:pStyle w:val="BSVABoxedListBullet1"/>
      </w:pPr>
      <w:r w:rsidRPr="00AC0BEB">
        <w:lastRenderedPageBreak/>
        <w:t xml:space="preserve">You can </w:t>
      </w:r>
      <w:r w:rsidRPr="00AC0BEB">
        <w:rPr>
          <w:b/>
          <w:bCs/>
        </w:rPr>
        <w:t>see the full history</w:t>
      </w:r>
      <w:r w:rsidRPr="00AC0BEB">
        <w:t xml:space="preserve"> of an item</w:t>
      </w:r>
      <w:r>
        <w:t xml:space="preserve">, </w:t>
      </w:r>
      <w:r w:rsidRPr="00AC0BEB">
        <w:t>where it came from, what battles it was in, and who owned it before you.</w:t>
      </w:r>
    </w:p>
    <w:p w14:paraId="7AFFA11D" w14:textId="3B65A699" w:rsidR="001E14F5" w:rsidRDefault="007F3B41" w:rsidP="00EC29BD">
      <w:pPr>
        <w:tabs>
          <w:tab w:val="left" w:pos="1995"/>
        </w:tabs>
        <w:rPr>
          <w:lang w:val="en-US"/>
        </w:rPr>
      </w:pPr>
      <w:r w:rsidRPr="00AC0BEB">
        <w:rPr>
          <w:lang w:val="en-US"/>
        </w:rPr>
        <w:t>The blockchain becomes a kind of "memory" for the game world</w:t>
      </w:r>
      <w:r>
        <w:rPr>
          <w:lang w:val="en-US"/>
        </w:rPr>
        <w:t xml:space="preserve">, </w:t>
      </w:r>
      <w:r w:rsidRPr="00AC0BEB">
        <w:rPr>
          <w:lang w:val="en-US"/>
        </w:rPr>
        <w:t xml:space="preserve">transparent, permanent, and </w:t>
      </w:r>
      <w:proofErr w:type="gramStart"/>
      <w:r w:rsidRPr="00AC0BEB">
        <w:rPr>
          <w:lang w:val="en-US"/>
        </w:rPr>
        <w:t>player-driven</w:t>
      </w:r>
      <w:proofErr w:type="gramEnd"/>
      <w:r w:rsidRPr="00AC0BEB">
        <w:rPr>
          <w:lang w:val="en-US"/>
        </w:rPr>
        <w:t>.</w:t>
      </w:r>
    </w:p>
    <w:p w14:paraId="0C400341" w14:textId="77777777" w:rsidR="00EC29BD" w:rsidRPr="00732A58" w:rsidRDefault="00EC29BD" w:rsidP="00EC29BD">
      <w:pPr>
        <w:pStyle w:val="BSVANumberedlistheadinglevel2"/>
        <w:rPr>
          <w:lang w:val="en-US"/>
        </w:rPr>
      </w:pPr>
      <w:bookmarkStart w:id="8" w:name="_Toc201532872"/>
      <w:r w:rsidRPr="00732A58">
        <w:rPr>
          <w:lang w:val="en-US"/>
        </w:rPr>
        <w:t>Want to Learn More?</w:t>
      </w:r>
      <w:bookmarkEnd w:id="8"/>
    </w:p>
    <w:p w14:paraId="0EC99521" w14:textId="16AD3C37" w:rsidR="00EC29BD" w:rsidRDefault="00EC29BD" w:rsidP="00EC29BD">
      <w:pPr>
        <w:rPr>
          <w:lang w:val="en-US"/>
        </w:rPr>
      </w:pPr>
      <w:r w:rsidRPr="00732A58">
        <w:rPr>
          <w:lang w:val="en-US"/>
        </w:rPr>
        <w:t>These resources are perfect</w:t>
      </w:r>
    </w:p>
    <w:p w14:paraId="05CFD7AB" w14:textId="425A9185" w:rsidR="009661F0" w:rsidRPr="00732A58" w:rsidRDefault="009661F0" w:rsidP="009661F0">
      <w:pPr>
        <w:pStyle w:val="BSVABoxedTextQuote"/>
      </w:pPr>
      <w:r>
        <w:t>Starting points</w:t>
      </w:r>
    </w:p>
    <w:p w14:paraId="666AD586" w14:textId="6468B1D3" w:rsidR="00EC29BD" w:rsidRPr="00732A58" w:rsidRDefault="00EC29BD" w:rsidP="00EC29BD">
      <w:pPr>
        <w:pStyle w:val="BSVABoxedListBullet1"/>
      </w:pPr>
      <w:hyperlink r:id="rId11" w:history="1">
        <w:r w:rsidRPr="00EC29BD">
          <w:rPr>
            <w:rStyle w:val="Hipervnculo"/>
          </w:rPr>
          <w:t>How do Crypto Games Actually Work??</w:t>
        </w:r>
      </w:hyperlink>
      <w:r w:rsidRPr="00732A58">
        <w:t xml:space="preserve"> </w:t>
      </w:r>
      <w:r w:rsidRPr="00732A58">
        <w:br/>
      </w:r>
      <w:r w:rsidR="00124BDF">
        <w:t>Introduction to how Crypto Games work under the hood.</w:t>
      </w:r>
    </w:p>
    <w:p w14:paraId="0F1AFF6B" w14:textId="0F61157E" w:rsidR="00EC29BD" w:rsidRPr="00124BDF" w:rsidRDefault="00124BDF" w:rsidP="00124BDF">
      <w:pPr>
        <w:pStyle w:val="BSVABoxedListBullet1"/>
      </w:pPr>
      <w:hyperlink r:id="rId12" w:history="1">
        <w:r w:rsidRPr="00124BDF">
          <w:rPr>
            <w:rStyle w:val="Hipervnculo"/>
            <w:rFonts w:ascii="Segoe UI Emoji" w:hAnsi="Segoe UI Emoji" w:cs="Segoe UI Emoji"/>
          </w:rPr>
          <w:t>How Blockchain Gaming Is Redefining the Gaming Industry</w:t>
        </w:r>
      </w:hyperlink>
      <w:r w:rsidR="00EC29BD" w:rsidRPr="00732A58">
        <w:br/>
      </w:r>
      <w:r>
        <w:t>How blockchain works in gaming, and its advantages.</w:t>
      </w:r>
    </w:p>
    <w:p w14:paraId="16163449" w14:textId="34EBA0BC" w:rsidR="0070554C" w:rsidRPr="00B71CE9" w:rsidRDefault="0070554C" w:rsidP="0070554C">
      <w:pPr>
        <w:pStyle w:val="BSVANumberedlistheadinglevel1"/>
      </w:pPr>
      <w:bookmarkStart w:id="9" w:name="_Toc201532873"/>
      <w:r w:rsidRPr="0070554C">
        <w:t>Session 2: Interactive Workshop – Making Transactions and Payments on the B</w:t>
      </w:r>
      <w:r>
        <w:t>SV</w:t>
      </w:r>
      <w:r w:rsidRPr="0070554C">
        <w:t xml:space="preserve"> Network</w:t>
      </w:r>
      <w:bookmarkEnd w:id="9"/>
    </w:p>
    <w:p w14:paraId="114BF3EA" w14:textId="1D12BA9A" w:rsidR="0070554C" w:rsidRPr="00AC0BEB" w:rsidRDefault="0070554C" w:rsidP="0070554C">
      <w:pPr>
        <w:pStyle w:val="BSVAIntroduction"/>
        <w:rPr>
          <w:lang w:val="en-US"/>
        </w:rPr>
      </w:pPr>
      <w:r>
        <w:rPr>
          <w:lang w:val="en-US"/>
        </w:rPr>
        <w:t>Introduction to Blockchain Transactions and Payments on the Bitcoin Network.</w:t>
      </w:r>
    </w:p>
    <w:p w14:paraId="7B78E58B" w14:textId="58A45321" w:rsidR="0070554C" w:rsidRDefault="0070554C" w:rsidP="0070554C">
      <w:pPr>
        <w:pStyle w:val="BSVANumberedlistheadinglevel2"/>
      </w:pPr>
      <w:bookmarkStart w:id="10" w:name="_Toc201532874"/>
      <w:r w:rsidRPr="0070554C">
        <w:t>Wallet Setup, Microtransactions, and Blockchain Tracking on BSV</w:t>
      </w:r>
      <w:bookmarkEnd w:id="10"/>
    </w:p>
    <w:p w14:paraId="224A1898" w14:textId="154EF6B8" w:rsidR="0070554C" w:rsidRPr="0070554C" w:rsidRDefault="0070554C" w:rsidP="0070554C">
      <w:pPr>
        <w:rPr>
          <w:lang w:val="en-US"/>
        </w:rPr>
      </w:pPr>
      <w:r w:rsidRPr="0070554C">
        <w:rPr>
          <w:lang w:val="en-US"/>
        </w:rPr>
        <w:t xml:space="preserve">In this session, participants will dive into the </w:t>
      </w:r>
      <w:r w:rsidRPr="0070554C">
        <w:rPr>
          <w:b/>
          <w:bCs/>
          <w:lang w:val="en-US"/>
        </w:rPr>
        <w:t>practical side of blockchain</w:t>
      </w:r>
      <w:r w:rsidRPr="0070554C">
        <w:rPr>
          <w:lang w:val="en-US"/>
        </w:rPr>
        <w:t>: sending and receiving digital money, seeing how transactions look on the blockchain, and understanding what’s really happening under the hood</w:t>
      </w:r>
      <w:r>
        <w:rPr>
          <w:lang w:val="en-US"/>
        </w:rPr>
        <w:t xml:space="preserve">, </w:t>
      </w:r>
      <w:r w:rsidRPr="0070554C">
        <w:rPr>
          <w:lang w:val="en-US"/>
        </w:rPr>
        <w:t>but without needing to be a programmer.</w:t>
      </w:r>
    </w:p>
    <w:p w14:paraId="17955426" w14:textId="34F6E2E7" w:rsidR="0070554C" w:rsidRDefault="0070554C" w:rsidP="0070554C">
      <w:pPr>
        <w:rPr>
          <w:lang w:val="en-US"/>
        </w:rPr>
      </w:pPr>
      <w:r w:rsidRPr="0070554C">
        <w:rPr>
          <w:lang w:val="en-US"/>
        </w:rPr>
        <w:t xml:space="preserve">The goal is to show you how to </w:t>
      </w:r>
      <w:r w:rsidRPr="0070554C">
        <w:rPr>
          <w:b/>
          <w:bCs/>
          <w:lang w:val="en-US"/>
        </w:rPr>
        <w:t>interact with the Bitcoin BSV blockchain</w:t>
      </w:r>
      <w:r w:rsidRPr="0070554C">
        <w:rPr>
          <w:lang w:val="en-US"/>
        </w:rPr>
        <w:t xml:space="preserve"> using three different tools: a simple wallet app, a more technical SDK, and finally a powerful API that makes everything feel seamless. Each step builds on the last</w:t>
      </w:r>
      <w:r w:rsidR="008D7FE4">
        <w:rPr>
          <w:lang w:val="en-US"/>
        </w:rPr>
        <w:t xml:space="preserve">, </w:t>
      </w:r>
      <w:r w:rsidRPr="0070554C">
        <w:rPr>
          <w:lang w:val="en-US"/>
        </w:rPr>
        <w:t>helping you go from beginner to builder in a single session.</w:t>
      </w:r>
    </w:p>
    <w:p w14:paraId="2F76A11F" w14:textId="27F676CE" w:rsidR="00E85D31" w:rsidRDefault="00E85D31" w:rsidP="00E85D31">
      <w:pPr>
        <w:pStyle w:val="BSVABoxedTextQuote"/>
      </w:pPr>
      <w:r>
        <w:t>You’ll learn:</w:t>
      </w:r>
    </w:p>
    <w:p w14:paraId="540BE95B" w14:textId="6B5588C2" w:rsidR="008D7FE4" w:rsidRPr="008D7FE4" w:rsidRDefault="008D7FE4" w:rsidP="008D7FE4">
      <w:pPr>
        <w:pStyle w:val="BSVABoxedListBullet1"/>
      </w:pPr>
      <w:r w:rsidRPr="008D7FE4">
        <w:t xml:space="preserve">What a </w:t>
      </w:r>
      <w:r w:rsidRPr="008D7FE4">
        <w:rPr>
          <w:b/>
          <w:bCs/>
        </w:rPr>
        <w:t>blockchain wallet</w:t>
      </w:r>
      <w:r w:rsidRPr="008D7FE4">
        <w:t xml:space="preserve"> actually is</w:t>
      </w:r>
      <w:r>
        <w:t xml:space="preserve">, </w:t>
      </w:r>
      <w:r w:rsidRPr="008D7FE4">
        <w:t>and why it’s more than just an app.</w:t>
      </w:r>
    </w:p>
    <w:p w14:paraId="68041B74" w14:textId="347A9237" w:rsidR="008D7FE4" w:rsidRPr="008D7FE4" w:rsidRDefault="008D7FE4" w:rsidP="008D7FE4">
      <w:pPr>
        <w:pStyle w:val="BSVABoxedListBullet1"/>
      </w:pPr>
      <w:r w:rsidRPr="008D7FE4">
        <w:t xml:space="preserve">How to create and use a wallet with real (testnet) BSV </w:t>
      </w:r>
      <w:r w:rsidR="00CE6EFC">
        <w:t>currency</w:t>
      </w:r>
      <w:r w:rsidRPr="008D7FE4">
        <w:t>.</w:t>
      </w:r>
    </w:p>
    <w:p w14:paraId="009E115A" w14:textId="77777777" w:rsidR="008D7FE4" w:rsidRPr="008D7FE4" w:rsidRDefault="008D7FE4" w:rsidP="008D7FE4">
      <w:pPr>
        <w:pStyle w:val="BSVABoxedListBullet1"/>
      </w:pPr>
      <w:r w:rsidRPr="008D7FE4">
        <w:t xml:space="preserve">How to </w:t>
      </w:r>
      <w:r w:rsidRPr="008D7FE4">
        <w:rPr>
          <w:b/>
          <w:bCs/>
        </w:rPr>
        <w:t>send and track transactions</w:t>
      </w:r>
      <w:r w:rsidRPr="008D7FE4">
        <w:t xml:space="preserve"> on a public blockchain explorer.</w:t>
      </w:r>
    </w:p>
    <w:p w14:paraId="4B0C65DD" w14:textId="77777777" w:rsidR="008D7FE4" w:rsidRPr="008D7FE4" w:rsidRDefault="008D7FE4" w:rsidP="008D7FE4">
      <w:pPr>
        <w:pStyle w:val="BSVABoxedListBullet1"/>
      </w:pPr>
      <w:r w:rsidRPr="008D7FE4">
        <w:t xml:space="preserve">What </w:t>
      </w:r>
      <w:r w:rsidRPr="008D7FE4">
        <w:rPr>
          <w:b/>
          <w:bCs/>
        </w:rPr>
        <w:t>UTXOs</w:t>
      </w:r>
      <w:r w:rsidRPr="008D7FE4">
        <w:t xml:space="preserve"> are and how they power Bitcoin's system behind the scenes.</w:t>
      </w:r>
    </w:p>
    <w:p w14:paraId="35ACA3A8" w14:textId="77777777" w:rsidR="008D7FE4" w:rsidRPr="008D7FE4" w:rsidRDefault="008D7FE4" w:rsidP="008D7FE4">
      <w:pPr>
        <w:pStyle w:val="BSVABoxedListBullet1"/>
      </w:pPr>
      <w:r w:rsidRPr="008D7FE4">
        <w:t xml:space="preserve">How to make your own wallet and transaction </w:t>
      </w:r>
      <w:r w:rsidRPr="008D7FE4">
        <w:rPr>
          <w:i/>
          <w:iCs/>
        </w:rPr>
        <w:t>from scratch</w:t>
      </w:r>
      <w:r w:rsidRPr="008D7FE4">
        <w:t xml:space="preserve"> using the BSV SDK.</w:t>
      </w:r>
    </w:p>
    <w:p w14:paraId="3FC45F76" w14:textId="232BE85F" w:rsidR="001E14F5" w:rsidRPr="009661F0" w:rsidRDefault="008D7FE4" w:rsidP="0070554C">
      <w:pPr>
        <w:pStyle w:val="BSVABoxedListBullet1"/>
      </w:pPr>
      <w:r w:rsidRPr="008D7FE4">
        <w:t xml:space="preserve">How </w:t>
      </w:r>
      <w:r w:rsidRPr="008D7FE4">
        <w:rPr>
          <w:b/>
          <w:bCs/>
        </w:rPr>
        <w:t>HandCash</w:t>
      </w:r>
      <w:r w:rsidRPr="008D7FE4">
        <w:t xml:space="preserve"> makes all of this simple and user-friendly.</w:t>
      </w:r>
    </w:p>
    <w:p w14:paraId="7BD478DF" w14:textId="77777777" w:rsidR="008D7FE4" w:rsidRPr="008D7FE4" w:rsidRDefault="008D7FE4" w:rsidP="008D7FE4">
      <w:pPr>
        <w:pStyle w:val="BSVANumberedlistheadinglevel2"/>
        <w:rPr>
          <w:lang w:val="en-US"/>
        </w:rPr>
      </w:pPr>
      <w:bookmarkStart w:id="11" w:name="_Toc201532875"/>
      <w:r w:rsidRPr="008D7FE4">
        <w:rPr>
          <w:lang w:val="en-US"/>
        </w:rPr>
        <w:lastRenderedPageBreak/>
        <w:t xml:space="preserve">Step 1: Starting Simple with </w:t>
      </w:r>
      <w:proofErr w:type="spellStart"/>
      <w:r w:rsidRPr="008D7FE4">
        <w:rPr>
          <w:lang w:val="en-US"/>
        </w:rPr>
        <w:t>YoursWallet</w:t>
      </w:r>
      <w:bookmarkEnd w:id="11"/>
      <w:proofErr w:type="spellEnd"/>
    </w:p>
    <w:p w14:paraId="212DFC9F" w14:textId="45E87C02" w:rsidR="008D7FE4" w:rsidRPr="008D7FE4" w:rsidRDefault="008D7FE4" w:rsidP="008D7FE4">
      <w:pPr>
        <w:rPr>
          <w:lang w:val="en-US"/>
        </w:rPr>
      </w:pPr>
      <w:r w:rsidRPr="008D7FE4">
        <w:rPr>
          <w:lang w:val="en-US"/>
        </w:rPr>
        <w:t xml:space="preserve">We’ll begin with </w:t>
      </w:r>
      <w:hyperlink r:id="rId13" w:history="1">
        <w:proofErr w:type="spellStart"/>
        <w:r w:rsidRPr="00DC5364">
          <w:rPr>
            <w:rStyle w:val="Hipervnculo"/>
            <w:b/>
            <w:bCs/>
            <w:lang w:val="en-US"/>
          </w:rPr>
          <w:t>YoursWallet</w:t>
        </w:r>
        <w:proofErr w:type="spellEnd"/>
      </w:hyperlink>
      <w:r w:rsidRPr="008D7FE4">
        <w:rPr>
          <w:lang w:val="en-US"/>
        </w:rPr>
        <w:t xml:space="preserve">, a lightweight and easy-to-use wallet designed for the BSV </w:t>
      </w:r>
      <w:proofErr w:type="spellStart"/>
      <w:r w:rsidRPr="008D7FE4">
        <w:rPr>
          <w:lang w:val="en-US"/>
        </w:rPr>
        <w:t>testnet</w:t>
      </w:r>
      <w:proofErr w:type="spellEnd"/>
      <w:r w:rsidR="00920071">
        <w:rPr>
          <w:lang w:val="en-US"/>
        </w:rPr>
        <w:t xml:space="preserve">, </w:t>
      </w:r>
      <w:r w:rsidRPr="008D7FE4">
        <w:rPr>
          <w:lang w:val="en-US"/>
        </w:rPr>
        <w:t>a safe place to experiment without using real money.</w:t>
      </w:r>
    </w:p>
    <w:p w14:paraId="7C41321B" w14:textId="77777777" w:rsidR="008D7FE4" w:rsidRPr="008D7FE4" w:rsidRDefault="008D7FE4" w:rsidP="00E85D31">
      <w:pPr>
        <w:pStyle w:val="BSVABoxedTextQuote"/>
      </w:pPr>
      <w:r w:rsidRPr="008D7FE4">
        <w:t>You'll learn:</w:t>
      </w:r>
    </w:p>
    <w:p w14:paraId="6C2C278C" w14:textId="77777777" w:rsidR="008D7FE4" w:rsidRPr="008D7FE4" w:rsidRDefault="008D7FE4" w:rsidP="008D7FE4">
      <w:pPr>
        <w:pStyle w:val="BSVABoxedListBullet1"/>
      </w:pPr>
      <w:r w:rsidRPr="008D7FE4">
        <w:t xml:space="preserve">The difference between </w:t>
      </w:r>
      <w:r w:rsidRPr="008D7FE4">
        <w:rPr>
          <w:b/>
          <w:bCs/>
        </w:rPr>
        <w:t>testnet</w:t>
      </w:r>
      <w:r w:rsidRPr="008D7FE4">
        <w:t xml:space="preserve"> and </w:t>
      </w:r>
      <w:r w:rsidRPr="008D7FE4">
        <w:rPr>
          <w:b/>
          <w:bCs/>
        </w:rPr>
        <w:t>mainnet</w:t>
      </w:r>
      <w:r w:rsidRPr="008D7FE4">
        <w:t xml:space="preserve"> (think of testnet as a sandbox).</w:t>
      </w:r>
    </w:p>
    <w:p w14:paraId="74F61BDE" w14:textId="77777777" w:rsidR="008D7FE4" w:rsidRPr="008D7FE4" w:rsidRDefault="008D7FE4" w:rsidP="008D7FE4">
      <w:pPr>
        <w:pStyle w:val="BSVABoxedListBullet1"/>
      </w:pPr>
      <w:r w:rsidRPr="008D7FE4">
        <w:t xml:space="preserve">How to install the wallet and get free test BSV using the </w:t>
      </w:r>
      <w:hyperlink r:id="rId14" w:tgtFrame="_new" w:history="1">
        <w:r w:rsidRPr="008D7FE4">
          <w:rPr>
            <w:rStyle w:val="Hipervnculo"/>
          </w:rPr>
          <w:t>Witness Faucet</w:t>
        </w:r>
      </w:hyperlink>
      <w:r w:rsidRPr="008D7FE4">
        <w:t>.</w:t>
      </w:r>
    </w:p>
    <w:p w14:paraId="20981726" w14:textId="77777777" w:rsidR="008D7FE4" w:rsidRPr="008D7FE4" w:rsidRDefault="008D7FE4" w:rsidP="008D7FE4">
      <w:pPr>
        <w:pStyle w:val="BSVABoxedListBullet1"/>
      </w:pPr>
      <w:r w:rsidRPr="008D7FE4">
        <w:t xml:space="preserve">How to </w:t>
      </w:r>
      <w:r w:rsidRPr="008D7FE4">
        <w:rPr>
          <w:b/>
          <w:bCs/>
        </w:rPr>
        <w:t>send and receive</w:t>
      </w:r>
      <w:r w:rsidRPr="008D7FE4">
        <w:t xml:space="preserve"> transactions between wallets.</w:t>
      </w:r>
    </w:p>
    <w:p w14:paraId="55E26E7B" w14:textId="3FD54CEF" w:rsidR="008D7FE4" w:rsidRPr="008D7FE4" w:rsidRDefault="008D7FE4" w:rsidP="0070554C">
      <w:pPr>
        <w:pStyle w:val="BSVABoxedListBullet1"/>
      </w:pPr>
      <w:r w:rsidRPr="008D7FE4">
        <w:t xml:space="preserve">How to </w:t>
      </w:r>
      <w:r w:rsidRPr="008D7FE4">
        <w:rPr>
          <w:b/>
          <w:bCs/>
        </w:rPr>
        <w:t>track those transactions</w:t>
      </w:r>
      <w:r w:rsidRPr="008D7FE4">
        <w:t xml:space="preserve"> using </w:t>
      </w:r>
      <w:hyperlink r:id="rId15" w:tgtFrame="_new" w:history="1">
        <w:r w:rsidRPr="008D7FE4">
          <w:rPr>
            <w:rStyle w:val="Hipervnculo"/>
          </w:rPr>
          <w:t>WhatsOnChain (Testnet)</w:t>
        </w:r>
      </w:hyperlink>
      <w:r w:rsidRPr="008D7FE4">
        <w:t xml:space="preserve"> — a public tool that shows everything happening on the blockchain.</w:t>
      </w:r>
    </w:p>
    <w:p w14:paraId="01C992F4" w14:textId="77777777" w:rsidR="008D7FE4" w:rsidRPr="008D7FE4" w:rsidRDefault="008D7FE4" w:rsidP="008D7FE4">
      <w:pPr>
        <w:pStyle w:val="BSVANumberedlistheadinglevel2"/>
        <w:rPr>
          <w:lang w:val="en-US"/>
        </w:rPr>
      </w:pPr>
      <w:bookmarkStart w:id="12" w:name="_Toc201532876"/>
      <w:r w:rsidRPr="008D7FE4">
        <w:rPr>
          <w:lang w:val="en-US"/>
        </w:rPr>
        <w:t>Step 2: Getting Technical with the BSV SDK</w:t>
      </w:r>
      <w:bookmarkEnd w:id="12"/>
    </w:p>
    <w:p w14:paraId="2D173D09" w14:textId="022DB932" w:rsidR="008D7FE4" w:rsidRPr="008D7FE4" w:rsidRDefault="008D7FE4" w:rsidP="008D7FE4">
      <w:pPr>
        <w:rPr>
          <w:lang w:val="en-US"/>
        </w:rPr>
      </w:pPr>
      <w:r w:rsidRPr="008D7FE4">
        <w:rPr>
          <w:lang w:val="en-US"/>
        </w:rPr>
        <w:t xml:space="preserve">Once you've seen how a simple wallet works, we’ll </w:t>
      </w:r>
      <w:r w:rsidRPr="008D7FE4">
        <w:rPr>
          <w:b/>
          <w:bCs/>
          <w:lang w:val="en-US"/>
        </w:rPr>
        <w:t>dig deeper</w:t>
      </w:r>
      <w:r w:rsidRPr="008D7FE4">
        <w:rPr>
          <w:lang w:val="en-US"/>
        </w:rPr>
        <w:t xml:space="preserve"> by using the </w:t>
      </w:r>
      <w:hyperlink r:id="rId16" w:history="1">
        <w:r w:rsidRPr="00DC5364">
          <w:rPr>
            <w:rStyle w:val="Hipervnculo"/>
            <w:b/>
            <w:bCs/>
            <w:lang w:val="en-US"/>
          </w:rPr>
          <w:t>BSV SDK</w:t>
        </w:r>
      </w:hyperlink>
      <w:r w:rsidRPr="008D7FE4">
        <w:rPr>
          <w:lang w:val="en-US"/>
        </w:rPr>
        <w:t xml:space="preserve"> (Software Development Kit). This is where you'll get a true </w:t>
      </w:r>
      <w:proofErr w:type="gramStart"/>
      <w:r w:rsidRPr="008D7FE4">
        <w:rPr>
          <w:lang w:val="en-US"/>
        </w:rPr>
        <w:t>feel</w:t>
      </w:r>
      <w:proofErr w:type="gramEnd"/>
      <w:r w:rsidRPr="008D7FE4">
        <w:rPr>
          <w:lang w:val="en-US"/>
        </w:rPr>
        <w:t xml:space="preserve"> for how blockchain works behind the scenes.</w:t>
      </w:r>
    </w:p>
    <w:p w14:paraId="6F8D440E" w14:textId="77777777" w:rsidR="008D7FE4" w:rsidRPr="008D7FE4" w:rsidRDefault="008D7FE4" w:rsidP="00E85D31">
      <w:pPr>
        <w:pStyle w:val="BSVABoxedTextQuote"/>
      </w:pPr>
      <w:r w:rsidRPr="008D7FE4">
        <w:t>You’ll learn:</w:t>
      </w:r>
    </w:p>
    <w:p w14:paraId="1978D05D" w14:textId="77777777" w:rsidR="008D7FE4" w:rsidRPr="008D7FE4" w:rsidRDefault="008D7FE4" w:rsidP="008D7FE4">
      <w:pPr>
        <w:pStyle w:val="BSVABoxedListBullet1"/>
      </w:pPr>
      <w:r w:rsidRPr="008D7FE4">
        <w:t xml:space="preserve">What a </w:t>
      </w:r>
      <w:r w:rsidRPr="008D7FE4">
        <w:rPr>
          <w:b/>
          <w:bCs/>
        </w:rPr>
        <w:t>wallet</w:t>
      </w:r>
      <w:r w:rsidRPr="008D7FE4">
        <w:t xml:space="preserve"> really is at the technical level: just a set of keys — a </w:t>
      </w:r>
      <w:r w:rsidRPr="008D7FE4">
        <w:rPr>
          <w:b/>
          <w:bCs/>
        </w:rPr>
        <w:t>private key</w:t>
      </w:r>
      <w:r w:rsidRPr="008D7FE4">
        <w:t xml:space="preserve"> (your secret) and a </w:t>
      </w:r>
      <w:r w:rsidRPr="008D7FE4">
        <w:rPr>
          <w:b/>
          <w:bCs/>
        </w:rPr>
        <w:t>public key</w:t>
      </w:r>
      <w:r w:rsidRPr="008D7FE4">
        <w:t xml:space="preserve"> (your address).</w:t>
      </w:r>
    </w:p>
    <w:p w14:paraId="4ADE3C41" w14:textId="77777777" w:rsidR="008D7FE4" w:rsidRPr="008D7FE4" w:rsidRDefault="008D7FE4" w:rsidP="008D7FE4">
      <w:pPr>
        <w:pStyle w:val="BSVABoxedListBullet1"/>
      </w:pPr>
      <w:r w:rsidRPr="008D7FE4">
        <w:t>How to generate a wallet using the SDK (no app, just code).</w:t>
      </w:r>
    </w:p>
    <w:p w14:paraId="7EB17B06" w14:textId="7E710C7F" w:rsidR="008D7FE4" w:rsidRPr="008D7FE4" w:rsidRDefault="008D7FE4" w:rsidP="008D7FE4">
      <w:pPr>
        <w:pStyle w:val="BSVABoxedListBullet1"/>
      </w:pPr>
      <w:r w:rsidRPr="008D7FE4">
        <w:t xml:space="preserve">How to receive </w:t>
      </w:r>
      <w:r w:rsidRPr="008D7FE4">
        <w:rPr>
          <w:b/>
          <w:bCs/>
        </w:rPr>
        <w:t>UTXOs</w:t>
      </w:r>
      <w:r w:rsidRPr="008D7FE4">
        <w:t xml:space="preserve"> to that wallet, and then build your own </w:t>
      </w:r>
      <w:r w:rsidRPr="008D7FE4">
        <w:rPr>
          <w:b/>
          <w:bCs/>
        </w:rPr>
        <w:t>manual transaction</w:t>
      </w:r>
      <w:r w:rsidRPr="008D7FE4">
        <w:t xml:space="preserve"> by selecting a UTXO, writing the output, and broadcasting it.</w:t>
      </w:r>
    </w:p>
    <w:p w14:paraId="57C86D78" w14:textId="4E220E63" w:rsidR="008D7FE4" w:rsidRPr="008D7FE4" w:rsidRDefault="008D7FE4" w:rsidP="008D7FE4">
      <w:pPr>
        <w:pStyle w:val="BSVANumberedlistheadinglevel2"/>
        <w:rPr>
          <w:lang w:val="en-US"/>
        </w:rPr>
      </w:pPr>
      <w:bookmarkStart w:id="13" w:name="_Toc201532877"/>
      <w:r>
        <w:rPr>
          <w:lang w:val="en-US"/>
        </w:rPr>
        <w:t>Wait, What’s an UTXO?</w:t>
      </w:r>
      <w:bookmarkEnd w:id="13"/>
    </w:p>
    <w:p w14:paraId="7831315A" w14:textId="52DDA184" w:rsidR="008D7FE4" w:rsidRPr="008D7FE4" w:rsidRDefault="008D7FE4" w:rsidP="008D7FE4">
      <w:pPr>
        <w:rPr>
          <w:lang w:val="en-US"/>
        </w:rPr>
      </w:pPr>
      <w:r w:rsidRPr="008D7FE4">
        <w:t xml:space="preserve"> As introduced earlier, a </w:t>
      </w:r>
      <w:r w:rsidRPr="008D7FE4">
        <w:rPr>
          <w:b/>
          <w:bCs/>
        </w:rPr>
        <w:t>UTXO (Unspent Transaction Output)</w:t>
      </w:r>
      <w:r w:rsidRPr="008D7FE4">
        <w:t xml:space="preserve"> is like a digital coin. When someone sends you BSV, you receive a UTX</w:t>
      </w:r>
      <w:r w:rsidR="00DC5364">
        <w:t xml:space="preserve">O, </w:t>
      </w:r>
      <w:r w:rsidRPr="008D7FE4">
        <w:t>and when you spend it, it gets "used up" and replaced by new UTXOs.</w:t>
      </w:r>
    </w:p>
    <w:p w14:paraId="53B7BC54" w14:textId="77777777" w:rsidR="00FA16BF" w:rsidRDefault="008D7FE4" w:rsidP="008D7FE4">
      <w:pPr>
        <w:pStyle w:val="BSVABoxedListBullet1"/>
      </w:pPr>
      <w:r w:rsidRPr="008D7FE4">
        <w:t>If you want to understand UTXOs in a simple, friendly way, check out this short video:</w:t>
      </w:r>
      <w:r w:rsidRPr="008D7FE4">
        <w:br/>
      </w:r>
      <w:hyperlink r:id="rId17" w:history="1">
        <w:r w:rsidR="00FA16BF" w:rsidRPr="00FA16BF">
          <w:rPr>
            <w:rStyle w:val="Hipervnculo"/>
          </w:rPr>
          <w:t>UTXO (Bitcoin) vs Account-Based (Ethereum)</w:t>
        </w:r>
      </w:hyperlink>
    </w:p>
    <w:p w14:paraId="64D9ED88" w14:textId="5D131267" w:rsidR="008D7FE4" w:rsidRPr="00FA16BF" w:rsidRDefault="00FA16BF" w:rsidP="008D7FE4">
      <w:pPr>
        <w:pStyle w:val="BSVABoxedListBullet1"/>
      </w:pPr>
      <w:r>
        <w:t>Read this article if you want a deeper explanation of the UTXO model</w:t>
      </w:r>
      <w:r w:rsidR="008D7FE4" w:rsidRPr="008D7FE4">
        <w:br/>
      </w:r>
      <w:hyperlink r:id="rId18" w:history="1">
        <w:r w:rsidRPr="00FA16BF">
          <w:rPr>
            <w:rStyle w:val="Hipervnculo"/>
            <w:rFonts w:ascii="Segoe UI Emoji" w:hAnsi="Segoe UI Emoji" w:cs="Segoe UI Emoji"/>
          </w:rPr>
          <w:t>What is a UTXO?</w:t>
        </w:r>
      </w:hyperlink>
    </w:p>
    <w:p w14:paraId="405BFB48" w14:textId="39B3A642" w:rsidR="00FA16BF" w:rsidRDefault="00FA16BF" w:rsidP="008D7FE4">
      <w:pPr>
        <w:pStyle w:val="BSVABoxedListBullet1"/>
      </w:pPr>
      <w:r>
        <w:t>This article is a little bit more advanced, but explains everything related with blockchain and UTXO’s</w:t>
      </w:r>
      <w:r>
        <w:br/>
      </w:r>
      <w:hyperlink r:id="rId19" w:history="1">
        <w:r w:rsidR="008614E1" w:rsidRPr="008614E1">
          <w:rPr>
            <w:rStyle w:val="Hipervnculo"/>
          </w:rPr>
          <w:t>Blockchain, Transactions and UTXOS</w:t>
        </w:r>
      </w:hyperlink>
    </w:p>
    <w:p w14:paraId="5CA99B6D" w14:textId="3AA089CF" w:rsidR="008424F4" w:rsidRDefault="008D7FE4" w:rsidP="008D7FE4">
      <w:r w:rsidRPr="008D7FE4">
        <w:lastRenderedPageBreak/>
        <w:t xml:space="preserve">This hands-on step helps you understand </w:t>
      </w:r>
      <w:r w:rsidRPr="008D7FE4">
        <w:rPr>
          <w:b/>
          <w:bCs/>
        </w:rPr>
        <w:t>how real transactions are built</w:t>
      </w:r>
      <w:r w:rsidRPr="008D7FE4">
        <w:t>, and why the blockchain is so secure and traceable</w:t>
      </w:r>
      <w:r w:rsidR="00627597">
        <w:t>.</w:t>
      </w:r>
    </w:p>
    <w:p w14:paraId="6C5BE17F" w14:textId="77777777" w:rsidR="008424F4" w:rsidRPr="008424F4" w:rsidRDefault="008424F4" w:rsidP="008424F4">
      <w:pPr>
        <w:pStyle w:val="BSVANumberedlistheadinglevel2"/>
        <w:rPr>
          <w:lang w:val="en-US"/>
        </w:rPr>
      </w:pPr>
      <w:bookmarkStart w:id="14" w:name="_Toc201532878"/>
      <w:r w:rsidRPr="008424F4">
        <w:rPr>
          <w:lang w:val="en-US"/>
        </w:rPr>
        <w:t xml:space="preserve">Step 3: Abstraction and Simplicity with </w:t>
      </w:r>
      <w:proofErr w:type="spellStart"/>
      <w:r w:rsidRPr="008424F4">
        <w:rPr>
          <w:lang w:val="en-US"/>
        </w:rPr>
        <w:t>HandCash</w:t>
      </w:r>
      <w:bookmarkEnd w:id="14"/>
      <w:proofErr w:type="spellEnd"/>
    </w:p>
    <w:p w14:paraId="1BE6B289" w14:textId="2F53969C" w:rsidR="008424F4" w:rsidRPr="008424F4" w:rsidRDefault="008424F4" w:rsidP="008424F4">
      <w:pPr>
        <w:rPr>
          <w:lang w:val="en-US"/>
        </w:rPr>
      </w:pPr>
      <w:r w:rsidRPr="008424F4">
        <w:rPr>
          <w:lang w:val="en-US"/>
        </w:rPr>
        <w:t xml:space="preserve">Finally, you’ll see how </w:t>
      </w:r>
      <w:hyperlink r:id="rId20" w:history="1">
        <w:proofErr w:type="spellStart"/>
        <w:r w:rsidRPr="00863405">
          <w:rPr>
            <w:rStyle w:val="Hipervnculo"/>
            <w:b/>
            <w:bCs/>
            <w:lang w:val="en-US"/>
          </w:rPr>
          <w:t>HandCash</w:t>
        </w:r>
        <w:proofErr w:type="spellEnd"/>
      </w:hyperlink>
      <w:r w:rsidRPr="008424F4">
        <w:rPr>
          <w:lang w:val="en-US"/>
        </w:rPr>
        <w:t xml:space="preserve"> makes everything easier</w:t>
      </w:r>
      <w:r w:rsidR="00863405">
        <w:rPr>
          <w:lang w:val="en-US"/>
        </w:rPr>
        <w:t xml:space="preserve">, </w:t>
      </w:r>
      <w:r w:rsidRPr="008424F4">
        <w:rPr>
          <w:lang w:val="en-US"/>
        </w:rPr>
        <w:t>abstracting away the complex parts while still letting you interact with the blockchain.</w:t>
      </w:r>
    </w:p>
    <w:p w14:paraId="7C5BECBC" w14:textId="77777777" w:rsidR="008424F4" w:rsidRPr="008424F4" w:rsidRDefault="008424F4" w:rsidP="00E85D31">
      <w:pPr>
        <w:pStyle w:val="BSVABoxedTextQuote"/>
      </w:pPr>
      <w:r w:rsidRPr="008424F4">
        <w:t>You’ll:</w:t>
      </w:r>
    </w:p>
    <w:p w14:paraId="6D95E6A0" w14:textId="77777777" w:rsidR="008424F4" w:rsidRPr="008424F4" w:rsidRDefault="008424F4" w:rsidP="008424F4">
      <w:pPr>
        <w:pStyle w:val="BSVABoxedListBullet1"/>
      </w:pPr>
      <w:r w:rsidRPr="008424F4">
        <w:t>Set up your HandCash wallet.</w:t>
      </w:r>
    </w:p>
    <w:p w14:paraId="2ABD6B8E" w14:textId="77777777" w:rsidR="008424F4" w:rsidRPr="008424F4" w:rsidRDefault="008424F4" w:rsidP="008424F4">
      <w:pPr>
        <w:pStyle w:val="BSVABoxedListBullet1"/>
      </w:pPr>
      <w:r w:rsidRPr="008424F4">
        <w:t>Learn how it connects to your identity and social handles.</w:t>
      </w:r>
    </w:p>
    <w:p w14:paraId="3FD401ED" w14:textId="77777777" w:rsidR="008424F4" w:rsidRPr="008424F4" w:rsidRDefault="008424F4" w:rsidP="008424F4">
      <w:pPr>
        <w:pStyle w:val="BSVABoxedListBullet1"/>
      </w:pPr>
      <w:r w:rsidRPr="008424F4">
        <w:t>Use the HandCash Connect API to send money or tokens between users, instantly and with human-readable handles (like @player123).</w:t>
      </w:r>
    </w:p>
    <w:p w14:paraId="435AA4AF" w14:textId="1731D6C4" w:rsidR="008424F4" w:rsidRPr="008424F4" w:rsidRDefault="008424F4" w:rsidP="008424F4">
      <w:pPr>
        <w:pStyle w:val="BSVABoxedListBullet1"/>
      </w:pPr>
      <w:r w:rsidRPr="008424F4">
        <w:t>Understand why this abstraction is powerful</w:t>
      </w:r>
      <w:r w:rsidR="00863405">
        <w:t xml:space="preserve">, </w:t>
      </w:r>
      <w:r w:rsidRPr="008424F4">
        <w:t>letting you build apps and games without worrying about UTXOs, keys, or transaction structures.</w:t>
      </w:r>
    </w:p>
    <w:p w14:paraId="6F39A430" w14:textId="6E08DADE" w:rsidR="008424F4" w:rsidRDefault="008424F4" w:rsidP="008D7FE4">
      <w:pPr>
        <w:rPr>
          <w:lang w:val="en-US"/>
        </w:rPr>
      </w:pPr>
      <w:proofErr w:type="spellStart"/>
      <w:r w:rsidRPr="008424F4">
        <w:rPr>
          <w:lang w:val="en-US"/>
        </w:rPr>
        <w:t>HandCash</w:t>
      </w:r>
      <w:proofErr w:type="spellEnd"/>
      <w:r w:rsidRPr="008424F4">
        <w:rPr>
          <w:lang w:val="en-US"/>
        </w:rPr>
        <w:t xml:space="preserve"> shows how blockchain can become </w:t>
      </w:r>
      <w:r w:rsidRPr="008424F4">
        <w:rPr>
          <w:b/>
          <w:bCs/>
          <w:lang w:val="en-US"/>
        </w:rPr>
        <w:t>invisible to the user</w:t>
      </w:r>
      <w:r w:rsidRPr="008424F4">
        <w:rPr>
          <w:lang w:val="en-US"/>
        </w:rPr>
        <w:t>, while still providing all the benefits of transparency, ownership, and real-world value.</w:t>
      </w:r>
    </w:p>
    <w:p w14:paraId="17AA66AC" w14:textId="77777777" w:rsidR="00863405" w:rsidRDefault="00863405" w:rsidP="00863405">
      <w:pPr>
        <w:pStyle w:val="BSVANumberedlistheadinglevel2"/>
        <w:rPr>
          <w:lang w:val="en-US"/>
        </w:rPr>
      </w:pPr>
      <w:bookmarkStart w:id="15" w:name="_Toc201532879"/>
      <w:r w:rsidRPr="00732A58">
        <w:rPr>
          <w:lang w:val="en-US"/>
        </w:rPr>
        <w:t>Want to Learn More?</w:t>
      </w:r>
      <w:bookmarkEnd w:id="15"/>
    </w:p>
    <w:p w14:paraId="15B4D9E0" w14:textId="2187957C" w:rsidR="009661F0" w:rsidRPr="009661F0" w:rsidRDefault="009661F0" w:rsidP="009661F0">
      <w:pPr>
        <w:pStyle w:val="BSVABoxedTextQuote"/>
      </w:pPr>
      <w:r>
        <w:t>Starting points</w:t>
      </w:r>
    </w:p>
    <w:p w14:paraId="29A720A3" w14:textId="1499D5DA" w:rsidR="00863405" w:rsidRPr="00732A58" w:rsidRDefault="00863405" w:rsidP="00863405">
      <w:pPr>
        <w:pStyle w:val="BSVABoxedListBullet1"/>
      </w:pPr>
      <w:hyperlink r:id="rId21" w:history="1">
        <w:r w:rsidRPr="00863405">
          <w:rPr>
            <w:rStyle w:val="Hipervnculo"/>
          </w:rPr>
          <w:t>Getting started with Handcash</w:t>
        </w:r>
      </w:hyperlink>
      <w:r w:rsidRPr="00732A58">
        <w:t xml:space="preserve"> </w:t>
      </w:r>
      <w:r w:rsidRPr="00732A58">
        <w:br/>
      </w:r>
      <w:r>
        <w:t>Introduction on how to use Handcash.</w:t>
      </w:r>
    </w:p>
    <w:p w14:paraId="3F2F6109" w14:textId="7DEA066D" w:rsidR="00863405" w:rsidRPr="000B7C97" w:rsidRDefault="00863405" w:rsidP="008D7FE4">
      <w:pPr>
        <w:pStyle w:val="BSVABoxedListBullet1"/>
      </w:pPr>
      <w:hyperlink r:id="rId22" w:history="1">
        <w:r w:rsidRPr="00863405">
          <w:rPr>
            <w:rStyle w:val="Hipervnculo"/>
            <w:rFonts w:ascii="Segoe UI Emoji" w:hAnsi="Segoe UI Emoji" w:cs="Segoe UI Emoji"/>
          </w:rPr>
          <w:t>Introduction to HandCash Items</w:t>
        </w:r>
      </w:hyperlink>
      <w:r w:rsidRPr="00732A58">
        <w:br/>
      </w:r>
      <w:r>
        <w:t>Perfect read if you’re interested in creating items or NFT’s in blockchain with HandCash.</w:t>
      </w:r>
    </w:p>
    <w:p w14:paraId="1AF960B7" w14:textId="77777777" w:rsidR="00AA5E71" w:rsidRPr="00AA5E71" w:rsidRDefault="00AA5E71" w:rsidP="00AA5E71">
      <w:pPr>
        <w:pStyle w:val="BSVANumberedlistheadinglevel1"/>
        <w:rPr>
          <w:lang w:val="en-US"/>
        </w:rPr>
      </w:pPr>
      <w:bookmarkStart w:id="16" w:name="_Toc201532880"/>
      <w:r w:rsidRPr="00AA5E71">
        <w:rPr>
          <w:lang w:val="en-US"/>
        </w:rPr>
        <w:t>Session 3: Fundamentals of Tokenization in Video Games</w:t>
      </w:r>
      <w:bookmarkEnd w:id="16"/>
    </w:p>
    <w:p w14:paraId="6C001276" w14:textId="77777777" w:rsidR="00AA5E71" w:rsidRPr="00AA5E71" w:rsidRDefault="00AA5E71" w:rsidP="00AA5E71">
      <w:pPr>
        <w:pStyle w:val="BSVAIntroduction"/>
        <w:rPr>
          <w:lang w:val="en-US"/>
        </w:rPr>
      </w:pPr>
      <w:r w:rsidRPr="00AA5E71">
        <w:rPr>
          <w:lang w:val="en-US"/>
        </w:rPr>
        <w:t>Concepts, Applications, and Economic Impact</w:t>
      </w:r>
    </w:p>
    <w:p w14:paraId="59D12BBB" w14:textId="193D06E6" w:rsidR="00AA5E71" w:rsidRPr="00AA5E71" w:rsidRDefault="00AA5E71" w:rsidP="00AA5E71">
      <w:pPr>
        <w:rPr>
          <w:lang w:val="en-US"/>
        </w:rPr>
      </w:pPr>
      <w:r w:rsidRPr="00AA5E71">
        <w:rPr>
          <w:lang w:val="en-US"/>
        </w:rPr>
        <w:t xml:space="preserve">One of the most exciting developments in the world of blockchain is the idea of </w:t>
      </w:r>
      <w:r w:rsidRPr="00AA5E71">
        <w:rPr>
          <w:b/>
          <w:bCs/>
          <w:lang w:val="en-US"/>
        </w:rPr>
        <w:t>tokenizing digital assets</w:t>
      </w:r>
      <w:r w:rsidRPr="00AA5E71">
        <w:rPr>
          <w:lang w:val="en-US"/>
        </w:rPr>
        <w:t>. But what does that really mean</w:t>
      </w:r>
      <w:r>
        <w:rPr>
          <w:lang w:val="en-US"/>
        </w:rPr>
        <w:t xml:space="preserve">, </w:t>
      </w:r>
      <w:r w:rsidRPr="00AA5E71">
        <w:rPr>
          <w:lang w:val="en-US"/>
        </w:rPr>
        <w:t>and why does it matter for video games?</w:t>
      </w:r>
    </w:p>
    <w:p w14:paraId="544EF50D" w14:textId="3BC17985" w:rsidR="00AA5E71" w:rsidRDefault="00AA5E71" w:rsidP="008D7FE4">
      <w:pPr>
        <w:rPr>
          <w:lang w:val="en-US"/>
        </w:rPr>
      </w:pPr>
      <w:r w:rsidRPr="00AA5E71">
        <w:rPr>
          <w:lang w:val="en-US"/>
        </w:rPr>
        <w:t xml:space="preserve">This session introduces the </w:t>
      </w:r>
      <w:r w:rsidRPr="00AA5E71">
        <w:rPr>
          <w:b/>
          <w:bCs/>
          <w:lang w:val="en-US"/>
        </w:rPr>
        <w:t>core concept of tokenization</w:t>
      </w:r>
      <w:r w:rsidRPr="00AA5E71">
        <w:rPr>
          <w:lang w:val="en-US"/>
        </w:rPr>
        <w:t>, how it applies to video games, and why it’s a powerful tool for creating new kinds of in-game economies, player experiences, and even business models.</w:t>
      </w:r>
    </w:p>
    <w:p w14:paraId="331E0D5C" w14:textId="77777777" w:rsidR="001E14F5" w:rsidRDefault="001E14F5" w:rsidP="008D7FE4">
      <w:pPr>
        <w:rPr>
          <w:lang w:val="en-US"/>
        </w:rPr>
      </w:pPr>
    </w:p>
    <w:p w14:paraId="437C8E3B" w14:textId="77777777" w:rsidR="001E14F5" w:rsidRDefault="001E14F5" w:rsidP="008D7FE4">
      <w:pPr>
        <w:rPr>
          <w:lang w:val="en-US"/>
        </w:rPr>
      </w:pPr>
    </w:p>
    <w:p w14:paraId="44CF4E87" w14:textId="77777777" w:rsidR="00AA5E71" w:rsidRPr="00AA5E71" w:rsidRDefault="00AA5E71" w:rsidP="00AA5E71">
      <w:pPr>
        <w:pStyle w:val="BSVANumberedlistheadinglevel2"/>
        <w:rPr>
          <w:lang w:val="en-US"/>
        </w:rPr>
      </w:pPr>
      <w:bookmarkStart w:id="17" w:name="_Toc201532881"/>
      <w:r w:rsidRPr="00AA5E71">
        <w:rPr>
          <w:lang w:val="en-US"/>
        </w:rPr>
        <w:lastRenderedPageBreak/>
        <w:t>What Is Tokenization?</w:t>
      </w:r>
      <w:bookmarkEnd w:id="17"/>
    </w:p>
    <w:p w14:paraId="6004597F" w14:textId="6D885CC7" w:rsidR="00AA5E71" w:rsidRPr="00AA5E71" w:rsidRDefault="00AA5E71" w:rsidP="00AA5E71">
      <w:pPr>
        <w:rPr>
          <w:lang w:val="en-US"/>
        </w:rPr>
      </w:pPr>
      <w:r w:rsidRPr="00AA5E71">
        <w:rPr>
          <w:b/>
          <w:bCs/>
          <w:lang w:val="en-US"/>
        </w:rPr>
        <w:t>Tokenization</w:t>
      </w:r>
      <w:r w:rsidRPr="00AA5E71">
        <w:rPr>
          <w:lang w:val="en-US"/>
        </w:rPr>
        <w:t xml:space="preserve"> means taking something (like an item, a character, or a reward) and turning it into a </w:t>
      </w:r>
      <w:r w:rsidRPr="00AA5E71">
        <w:rPr>
          <w:b/>
          <w:bCs/>
          <w:lang w:val="en-US"/>
        </w:rPr>
        <w:t>digital token</w:t>
      </w:r>
      <w:r w:rsidR="00E85D31">
        <w:rPr>
          <w:lang w:val="en-US"/>
        </w:rPr>
        <w:t xml:space="preserve">, </w:t>
      </w:r>
      <w:r w:rsidRPr="00AA5E71">
        <w:rPr>
          <w:lang w:val="en-US"/>
        </w:rPr>
        <w:t>a unique piece of data stored on the blockchain that represents ownership of that item.</w:t>
      </w:r>
    </w:p>
    <w:p w14:paraId="21EA4FC7" w14:textId="77777777" w:rsidR="00AA5E71" w:rsidRPr="00AA5E71" w:rsidRDefault="00AA5E71" w:rsidP="00E85D31">
      <w:pPr>
        <w:pStyle w:val="BSVABoxedTextQuote"/>
      </w:pPr>
      <w:r w:rsidRPr="00AA5E71">
        <w:t>In traditional games:</w:t>
      </w:r>
    </w:p>
    <w:p w14:paraId="35035BB0" w14:textId="6E31BBAB" w:rsidR="00AA5E71" w:rsidRPr="00AA5E71" w:rsidRDefault="00AA5E71" w:rsidP="00AA5E71">
      <w:pPr>
        <w:pStyle w:val="BSVABoxedListBullet1"/>
      </w:pPr>
      <w:r w:rsidRPr="00AA5E71">
        <w:t>You collect items, characters, or money</w:t>
      </w:r>
      <w:r w:rsidR="00E85D31">
        <w:t xml:space="preserve">, </w:t>
      </w:r>
      <w:r w:rsidRPr="00AA5E71">
        <w:t>but they’re locked inside the game.</w:t>
      </w:r>
    </w:p>
    <w:p w14:paraId="5CE132F9" w14:textId="77777777" w:rsidR="00AA5E71" w:rsidRPr="00AA5E71" w:rsidRDefault="00AA5E71" w:rsidP="00AA5E71">
      <w:pPr>
        <w:pStyle w:val="BSVABoxedListBullet1"/>
      </w:pPr>
      <w:r w:rsidRPr="00AA5E71">
        <w:t>You don’t truly own them; the game company controls them.</w:t>
      </w:r>
    </w:p>
    <w:p w14:paraId="466D5199" w14:textId="77777777" w:rsidR="00AA5E71" w:rsidRPr="00AA5E71" w:rsidRDefault="00AA5E71" w:rsidP="00E85D31">
      <w:pPr>
        <w:pStyle w:val="BSVABoxedTextQuote"/>
      </w:pPr>
      <w:r w:rsidRPr="00AA5E71">
        <w:t>With tokenization:</w:t>
      </w:r>
    </w:p>
    <w:p w14:paraId="6AE03DEF" w14:textId="77777777" w:rsidR="00AA5E71" w:rsidRPr="00AA5E71" w:rsidRDefault="00AA5E71" w:rsidP="00AA5E71">
      <w:pPr>
        <w:pStyle w:val="BSVABoxedListBullet1"/>
      </w:pPr>
      <w:r w:rsidRPr="00AA5E71">
        <w:t xml:space="preserve">That item becomes a </w:t>
      </w:r>
      <w:r w:rsidRPr="00AA5E71">
        <w:rPr>
          <w:b/>
          <w:bCs/>
        </w:rPr>
        <w:t>token</w:t>
      </w:r>
      <w:r w:rsidRPr="00AA5E71">
        <w:t xml:space="preserve"> that you </w:t>
      </w:r>
      <w:r w:rsidRPr="00AA5E71">
        <w:rPr>
          <w:b/>
          <w:bCs/>
        </w:rPr>
        <w:t>own in your digital wallet</w:t>
      </w:r>
      <w:r w:rsidRPr="00AA5E71">
        <w:t>.</w:t>
      </w:r>
    </w:p>
    <w:p w14:paraId="37B4F47C" w14:textId="77777777" w:rsidR="00AA5E71" w:rsidRPr="00AA5E71" w:rsidRDefault="00AA5E71" w:rsidP="00AA5E71">
      <w:pPr>
        <w:pStyle w:val="BSVABoxedListBullet1"/>
      </w:pPr>
      <w:r w:rsidRPr="00AA5E71">
        <w:t xml:space="preserve">You can </w:t>
      </w:r>
      <w:r w:rsidRPr="00AA5E71">
        <w:rPr>
          <w:b/>
          <w:bCs/>
        </w:rPr>
        <w:t>trade it, sell it, or use it in other games or platforms</w:t>
      </w:r>
      <w:r w:rsidRPr="00AA5E71">
        <w:t>.</w:t>
      </w:r>
    </w:p>
    <w:p w14:paraId="3413F9DC" w14:textId="762B98CB" w:rsidR="00AA5E71" w:rsidRPr="00AA5E71" w:rsidRDefault="00AA5E71" w:rsidP="00AA5E71">
      <w:pPr>
        <w:pStyle w:val="BSVABoxedListBullet1"/>
      </w:pPr>
      <w:r w:rsidRPr="00AA5E71">
        <w:t xml:space="preserve">It exists </w:t>
      </w:r>
      <w:r w:rsidRPr="00AA5E71">
        <w:rPr>
          <w:b/>
          <w:bCs/>
        </w:rPr>
        <w:t>outside the game’s server</w:t>
      </w:r>
      <w:r w:rsidR="00E85D31">
        <w:t xml:space="preserve">, </w:t>
      </w:r>
      <w:r w:rsidRPr="00AA5E71">
        <w:t>it’s part of the blockchain.</w:t>
      </w:r>
    </w:p>
    <w:p w14:paraId="218ADAF6" w14:textId="3BFE0B97" w:rsidR="00AB66ED" w:rsidRDefault="00AA5E71" w:rsidP="008D7FE4">
      <w:pPr>
        <w:rPr>
          <w:lang w:val="en-US"/>
        </w:rPr>
      </w:pPr>
      <w:r w:rsidRPr="00AA5E71">
        <w:rPr>
          <w:lang w:val="en-US"/>
        </w:rPr>
        <w:t xml:space="preserve">These tokens are often called </w:t>
      </w:r>
      <w:r w:rsidRPr="00AA5E71">
        <w:rPr>
          <w:b/>
          <w:bCs/>
          <w:lang w:val="en-US"/>
        </w:rPr>
        <w:t>NFTs (Non-Fungible Tokens)</w:t>
      </w:r>
      <w:r w:rsidRPr="00AA5E71">
        <w:rPr>
          <w:lang w:val="en-US"/>
        </w:rPr>
        <w:t xml:space="preserve"> when they represent unique items. In games, that might be a sword, a character skin, or even a plot of land</w:t>
      </w:r>
    </w:p>
    <w:p w14:paraId="19B87D17" w14:textId="77777777" w:rsidR="005E6175" w:rsidRPr="005E6175" w:rsidRDefault="005E6175" w:rsidP="005E6175">
      <w:pPr>
        <w:pStyle w:val="BSVANumberedlistheadinglevel2"/>
        <w:rPr>
          <w:lang w:val="en-US"/>
        </w:rPr>
      </w:pPr>
      <w:bookmarkStart w:id="18" w:name="_Toc201532882"/>
      <w:r w:rsidRPr="005E6175">
        <w:rPr>
          <w:lang w:val="en-US"/>
        </w:rPr>
        <w:t>Why Does This Matter?</w:t>
      </w:r>
      <w:bookmarkEnd w:id="18"/>
    </w:p>
    <w:p w14:paraId="55A39FB0" w14:textId="77777777" w:rsidR="005E6175" w:rsidRPr="005E6175" w:rsidRDefault="005E6175" w:rsidP="00E85D31">
      <w:pPr>
        <w:pStyle w:val="BSVABoxedTextQuote"/>
      </w:pPr>
      <w:r w:rsidRPr="005E6175">
        <w:t>Tokenized items give players:</w:t>
      </w:r>
    </w:p>
    <w:p w14:paraId="013215F5" w14:textId="77777777" w:rsidR="005E6175" w:rsidRPr="005E6175" w:rsidRDefault="005E6175" w:rsidP="005E6175">
      <w:pPr>
        <w:pStyle w:val="BSVABoxedListBullet1"/>
      </w:pPr>
      <w:r w:rsidRPr="005E6175">
        <w:t>True digital ownership</w:t>
      </w:r>
    </w:p>
    <w:p w14:paraId="79810482" w14:textId="77777777" w:rsidR="005E6175" w:rsidRPr="005E6175" w:rsidRDefault="005E6175" w:rsidP="005E6175">
      <w:pPr>
        <w:pStyle w:val="BSVABoxedListBullet1"/>
      </w:pPr>
      <w:r w:rsidRPr="005E6175">
        <w:t>Freedom to trade or sell items</w:t>
      </w:r>
    </w:p>
    <w:p w14:paraId="6596EB62" w14:textId="77777777" w:rsidR="005E6175" w:rsidRPr="005E6175" w:rsidRDefault="005E6175" w:rsidP="005E6175">
      <w:pPr>
        <w:pStyle w:val="BSVABoxedListBullet1"/>
      </w:pPr>
      <w:r w:rsidRPr="005E6175">
        <w:t>Provable rarity and history</w:t>
      </w:r>
    </w:p>
    <w:p w14:paraId="69D0F33A" w14:textId="77777777" w:rsidR="005E6175" w:rsidRPr="005E6175" w:rsidRDefault="005E6175" w:rsidP="005E6175">
      <w:pPr>
        <w:pStyle w:val="BSVABoxedListBullet1"/>
      </w:pPr>
      <w:r w:rsidRPr="005E6175">
        <w:t>A sense of real economic value behind their gameplay</w:t>
      </w:r>
    </w:p>
    <w:p w14:paraId="100FF61A" w14:textId="77777777" w:rsidR="005E6175" w:rsidRPr="005E6175" w:rsidRDefault="005E6175" w:rsidP="00E85D31">
      <w:pPr>
        <w:pStyle w:val="BSVABoxedTextQuote"/>
      </w:pPr>
      <w:r w:rsidRPr="005E6175">
        <w:t>And for developers, it opens new possibilities:</w:t>
      </w:r>
    </w:p>
    <w:p w14:paraId="4F610ADA" w14:textId="77777777" w:rsidR="005E6175" w:rsidRPr="005E6175" w:rsidRDefault="005E6175" w:rsidP="005E6175">
      <w:pPr>
        <w:pStyle w:val="BSVABoxedListBullet1"/>
      </w:pPr>
      <w:r w:rsidRPr="005E6175">
        <w:t>Building player-driven economies</w:t>
      </w:r>
    </w:p>
    <w:p w14:paraId="58EA2B01" w14:textId="77777777" w:rsidR="005E6175" w:rsidRPr="005E6175" w:rsidRDefault="005E6175" w:rsidP="005E6175">
      <w:pPr>
        <w:pStyle w:val="BSVABoxedListBullet1"/>
      </w:pPr>
      <w:r w:rsidRPr="005E6175">
        <w:t>Adding real-world value to in-game actions</w:t>
      </w:r>
    </w:p>
    <w:p w14:paraId="2A80AF17" w14:textId="77777777" w:rsidR="005E6175" w:rsidRPr="005E6175" w:rsidRDefault="005E6175" w:rsidP="005E6175">
      <w:pPr>
        <w:pStyle w:val="BSVABoxedListBullet1"/>
      </w:pPr>
      <w:r w:rsidRPr="005E6175">
        <w:t>Enabling cross-game interoperability</w:t>
      </w:r>
    </w:p>
    <w:p w14:paraId="7758478F" w14:textId="3BB04147" w:rsidR="005E6175" w:rsidRDefault="005E6175" w:rsidP="008D7FE4">
      <w:pPr>
        <w:rPr>
          <w:lang w:val="en-US"/>
        </w:rPr>
      </w:pPr>
      <w:r w:rsidRPr="005E6175">
        <w:rPr>
          <w:lang w:val="en-US"/>
        </w:rPr>
        <w:t>Imagine earning a rare item in one game, and later using it in another game</w:t>
      </w:r>
      <w:r w:rsidR="00981AF8">
        <w:rPr>
          <w:lang w:val="en-US"/>
        </w:rPr>
        <w:t>,</w:t>
      </w:r>
      <w:r w:rsidRPr="005E6175">
        <w:rPr>
          <w:lang w:val="en-US"/>
        </w:rPr>
        <w:t xml:space="preserve"> or even selling it for real money. Tokenization makes that possible.</w:t>
      </w:r>
    </w:p>
    <w:p w14:paraId="58B98531" w14:textId="77777777" w:rsidR="001E14F5" w:rsidRDefault="001E14F5" w:rsidP="008D7FE4">
      <w:pPr>
        <w:rPr>
          <w:lang w:val="en-US"/>
        </w:rPr>
      </w:pPr>
    </w:p>
    <w:p w14:paraId="71429919" w14:textId="77777777" w:rsidR="001E14F5" w:rsidRDefault="001E14F5" w:rsidP="008D7FE4">
      <w:pPr>
        <w:rPr>
          <w:lang w:val="en-US"/>
        </w:rPr>
      </w:pPr>
    </w:p>
    <w:p w14:paraId="400B108F" w14:textId="77777777" w:rsidR="009661F0" w:rsidRDefault="009661F0" w:rsidP="008D7FE4">
      <w:pPr>
        <w:rPr>
          <w:lang w:val="en-US"/>
        </w:rPr>
      </w:pPr>
    </w:p>
    <w:p w14:paraId="05637007" w14:textId="77777777" w:rsidR="001E14F5" w:rsidRDefault="001E14F5" w:rsidP="008D7FE4">
      <w:pPr>
        <w:rPr>
          <w:lang w:val="en-US"/>
        </w:rPr>
      </w:pPr>
    </w:p>
    <w:p w14:paraId="2943BCC5" w14:textId="77777777" w:rsidR="005E6175" w:rsidRPr="005E6175" w:rsidRDefault="005E6175" w:rsidP="005E6175">
      <w:pPr>
        <w:pStyle w:val="BSVANumberedlistheadinglevel2"/>
        <w:rPr>
          <w:lang w:val="en-US"/>
        </w:rPr>
      </w:pPr>
      <w:bookmarkStart w:id="19" w:name="_Toc201532883"/>
      <w:r w:rsidRPr="005E6175">
        <w:rPr>
          <w:lang w:val="en-US"/>
        </w:rPr>
        <w:lastRenderedPageBreak/>
        <w:t>Economic Impact</w:t>
      </w:r>
      <w:bookmarkEnd w:id="19"/>
    </w:p>
    <w:p w14:paraId="26AD8C76" w14:textId="30B834EA" w:rsidR="005E6175" w:rsidRPr="005E6175" w:rsidRDefault="005E6175" w:rsidP="005E6175">
      <w:pPr>
        <w:rPr>
          <w:lang w:val="en-US"/>
        </w:rPr>
      </w:pPr>
      <w:r w:rsidRPr="005E6175">
        <w:rPr>
          <w:lang w:val="en-US"/>
        </w:rPr>
        <w:t xml:space="preserve">Tokenization also changes the </w:t>
      </w:r>
      <w:r w:rsidRPr="005E6175">
        <w:rPr>
          <w:b/>
          <w:bCs/>
          <w:lang w:val="en-US"/>
        </w:rPr>
        <w:t>economy of gaming</w:t>
      </w:r>
      <w:r w:rsidRPr="005E6175">
        <w:rPr>
          <w:lang w:val="en-US"/>
        </w:rPr>
        <w:t>. Players are no longer just consumers</w:t>
      </w:r>
      <w:r w:rsidR="00981AF8">
        <w:rPr>
          <w:lang w:val="en-US"/>
        </w:rPr>
        <w:t xml:space="preserve">, </w:t>
      </w:r>
      <w:r w:rsidRPr="005E6175">
        <w:rPr>
          <w:lang w:val="en-US"/>
        </w:rPr>
        <w:t xml:space="preserve">they can become </w:t>
      </w:r>
      <w:r w:rsidRPr="005E6175">
        <w:rPr>
          <w:b/>
          <w:bCs/>
          <w:lang w:val="en-US"/>
        </w:rPr>
        <w:t>creators, traders, and entrepreneurs</w:t>
      </w:r>
      <w:r w:rsidRPr="005E6175">
        <w:rPr>
          <w:lang w:val="en-US"/>
        </w:rPr>
        <w:t xml:space="preserve"> within the game ecosystem.</w:t>
      </w:r>
    </w:p>
    <w:p w14:paraId="6AF25BDD" w14:textId="77777777" w:rsidR="005E6175" w:rsidRPr="005E6175" w:rsidRDefault="005E6175" w:rsidP="00981AF8">
      <w:pPr>
        <w:pStyle w:val="BSVABoxedTextQuote"/>
      </w:pPr>
      <w:r w:rsidRPr="005E6175">
        <w:t>This model is often referred to as:</w:t>
      </w:r>
    </w:p>
    <w:p w14:paraId="6EBB14AF" w14:textId="77777777" w:rsidR="005E6175" w:rsidRPr="005E6175" w:rsidRDefault="005E6175" w:rsidP="005E6175">
      <w:pPr>
        <w:pStyle w:val="BSVABoxedListBullet1"/>
      </w:pPr>
      <w:r w:rsidRPr="005E6175">
        <w:rPr>
          <w:b/>
          <w:bCs/>
        </w:rPr>
        <w:t>Play-to-Earn (P2E)</w:t>
      </w:r>
      <w:r w:rsidRPr="005E6175">
        <w:t xml:space="preserve"> – Players earn tokens (or NFTs) with real-world value through gameplay.</w:t>
      </w:r>
    </w:p>
    <w:p w14:paraId="1A1570E4" w14:textId="77777777" w:rsidR="005E6175" w:rsidRPr="005E6175" w:rsidRDefault="005E6175" w:rsidP="005E6175">
      <w:pPr>
        <w:pStyle w:val="BSVABoxedListBullet1"/>
      </w:pPr>
      <w:r w:rsidRPr="005E6175">
        <w:rPr>
          <w:b/>
          <w:bCs/>
        </w:rPr>
        <w:t>Player-owned economies</w:t>
      </w:r>
      <w:r w:rsidRPr="005E6175">
        <w:t xml:space="preserve"> – The economy is shaped by the players, not just the developers.</w:t>
      </w:r>
    </w:p>
    <w:p w14:paraId="4398A349" w14:textId="77777777" w:rsidR="005E6175" w:rsidRPr="005E6175" w:rsidRDefault="005E6175" w:rsidP="005E6175">
      <w:pPr>
        <w:pStyle w:val="BSVABoxedListBullet1"/>
      </w:pPr>
      <w:r w:rsidRPr="005E6175">
        <w:rPr>
          <w:b/>
          <w:bCs/>
        </w:rPr>
        <w:t>GameFi</w:t>
      </w:r>
      <w:r w:rsidRPr="005E6175">
        <w:t xml:space="preserve"> – The blending of gaming and decentralized finance.</w:t>
      </w:r>
    </w:p>
    <w:p w14:paraId="1DA2C2BC" w14:textId="538CDF8B" w:rsidR="005E6175" w:rsidRDefault="005E6175" w:rsidP="008D7FE4">
      <w:pPr>
        <w:rPr>
          <w:lang w:val="en-US"/>
        </w:rPr>
      </w:pPr>
      <w:r w:rsidRPr="005E6175">
        <w:rPr>
          <w:lang w:val="en-US"/>
        </w:rPr>
        <w:t xml:space="preserve">While still evolving, these models are already creating new ways for people to </w:t>
      </w:r>
      <w:r w:rsidRPr="005E6175">
        <w:rPr>
          <w:b/>
          <w:bCs/>
          <w:lang w:val="en-US"/>
        </w:rPr>
        <w:t>earn income</w:t>
      </w:r>
      <w:r w:rsidRPr="005E6175">
        <w:rPr>
          <w:lang w:val="en-US"/>
        </w:rPr>
        <w:t xml:space="preserve">, </w:t>
      </w:r>
      <w:r w:rsidRPr="005E6175">
        <w:rPr>
          <w:b/>
          <w:bCs/>
          <w:lang w:val="en-US"/>
        </w:rPr>
        <w:t>build communities</w:t>
      </w:r>
      <w:r w:rsidRPr="005E6175">
        <w:rPr>
          <w:lang w:val="en-US"/>
        </w:rPr>
        <w:t xml:space="preserve">, and </w:t>
      </w:r>
      <w:r w:rsidRPr="005E6175">
        <w:rPr>
          <w:b/>
          <w:bCs/>
          <w:lang w:val="en-US"/>
        </w:rPr>
        <w:t>innovate around digital ownership</w:t>
      </w:r>
      <w:r w:rsidRPr="005E6175">
        <w:rPr>
          <w:lang w:val="en-US"/>
        </w:rPr>
        <w:t>.</w:t>
      </w:r>
    </w:p>
    <w:p w14:paraId="32157AC6" w14:textId="77777777" w:rsidR="005E6175" w:rsidRPr="005E6175" w:rsidRDefault="005E6175" w:rsidP="005E6175">
      <w:pPr>
        <w:pStyle w:val="BSVANumberedlistheadinglevel2"/>
        <w:rPr>
          <w:lang w:val="en-US"/>
        </w:rPr>
      </w:pPr>
      <w:bookmarkStart w:id="20" w:name="_Toc201532884"/>
      <w:r w:rsidRPr="005E6175">
        <w:rPr>
          <w:lang w:val="en-US"/>
        </w:rPr>
        <w:t>Want to Learn More?</w:t>
      </w:r>
      <w:bookmarkEnd w:id="20"/>
    </w:p>
    <w:p w14:paraId="7D13BB5E" w14:textId="03872069" w:rsidR="005E6175" w:rsidRDefault="005E6175" w:rsidP="005E6175">
      <w:pPr>
        <w:rPr>
          <w:lang w:val="en-US"/>
        </w:rPr>
      </w:pPr>
      <w:r w:rsidRPr="005E6175">
        <w:rPr>
          <w:lang w:val="en-US"/>
        </w:rPr>
        <w:t>Here are a few beginner-friendly resources to go deeper</w:t>
      </w:r>
    </w:p>
    <w:p w14:paraId="12CDEDE8" w14:textId="746C21F3" w:rsidR="009661F0" w:rsidRPr="005E6175" w:rsidRDefault="009661F0" w:rsidP="009661F0">
      <w:pPr>
        <w:pStyle w:val="BSVABoxedTextQuote"/>
      </w:pPr>
      <w:r>
        <w:t>Starting points</w:t>
      </w:r>
    </w:p>
    <w:p w14:paraId="4371A310" w14:textId="225CED06" w:rsidR="005E6175" w:rsidRPr="005E6175" w:rsidRDefault="005E6175" w:rsidP="005E6175">
      <w:pPr>
        <w:pStyle w:val="BSVABoxedListBullet1"/>
      </w:pPr>
      <w:r w:rsidRPr="005E6175">
        <w:t xml:space="preserve"> </w:t>
      </w:r>
      <w:hyperlink r:id="rId23" w:history="1">
        <w:r w:rsidR="00981AF8" w:rsidRPr="00981AF8">
          <w:rPr>
            <w:rStyle w:val="Hipervnculo"/>
          </w:rPr>
          <w:t>What are gaming tokens?</w:t>
        </w:r>
      </w:hyperlink>
      <w:r w:rsidRPr="005E6175">
        <w:br/>
        <w:t>Easy-to-read intro on how tokenization works and why it matters.</w:t>
      </w:r>
    </w:p>
    <w:p w14:paraId="34B0D437" w14:textId="492A31B8" w:rsidR="005E6175" w:rsidRPr="00981AF8" w:rsidRDefault="00981AF8" w:rsidP="008D7FE4">
      <w:pPr>
        <w:pStyle w:val="BSVABoxedListBullet1"/>
      </w:pPr>
      <w:hyperlink r:id="rId24" w:history="1">
        <w:r w:rsidRPr="00981AF8">
          <w:rPr>
            <w:rStyle w:val="Hipervnculo"/>
            <w:rFonts w:ascii="Segoe UI Emoji" w:hAnsi="Segoe UI Emoji" w:cs="Segoe UI Emoji"/>
          </w:rPr>
          <w:t>How Blockchain Gaming Is Redefining the Gaming Industry.</w:t>
        </w:r>
      </w:hyperlink>
      <w:r w:rsidR="005E6175" w:rsidRPr="005E6175">
        <w:br/>
        <w:t>A more detailed article about economic shifts in the industry.</w:t>
      </w:r>
    </w:p>
    <w:p w14:paraId="706C943B" w14:textId="77777777" w:rsidR="00732A58" w:rsidRPr="00732A58" w:rsidRDefault="00732A58" w:rsidP="00732A58">
      <w:pPr>
        <w:pStyle w:val="BSVANumberedlistheadinglevel1"/>
        <w:rPr>
          <w:lang w:val="en-US"/>
        </w:rPr>
      </w:pPr>
      <w:bookmarkStart w:id="21" w:name="_Toc201532885"/>
      <w:r w:rsidRPr="00732A58">
        <w:rPr>
          <w:lang w:val="en-US"/>
        </w:rPr>
        <w:t>Session 4: Introduction to Gamification and the Octalysis Framework by Yu-Kai Chou</w:t>
      </w:r>
      <w:bookmarkEnd w:id="21"/>
    </w:p>
    <w:p w14:paraId="107F7BDF" w14:textId="77777777" w:rsidR="00732A58" w:rsidRPr="00732A58" w:rsidRDefault="00732A58" w:rsidP="00732A58">
      <w:pPr>
        <w:pStyle w:val="BSVAIntroduction"/>
        <w:rPr>
          <w:lang w:val="en-US"/>
        </w:rPr>
      </w:pPr>
      <w:r w:rsidRPr="00732A58">
        <w:rPr>
          <w:lang w:val="en-US"/>
        </w:rPr>
        <w:t>Psychology, Design, and Applications in Blockchain Video Games</w:t>
      </w:r>
    </w:p>
    <w:p w14:paraId="05BFC4CD" w14:textId="3BEC939E" w:rsidR="00732A58" w:rsidRPr="00732A58" w:rsidRDefault="00732A58" w:rsidP="00732A58">
      <w:pPr>
        <w:rPr>
          <w:lang w:val="en-US"/>
        </w:rPr>
      </w:pPr>
      <w:r w:rsidRPr="00732A58">
        <w:rPr>
          <w:lang w:val="en-US"/>
        </w:rPr>
        <w:t>When we think of games, we often think of fun, challenge, and reward</w:t>
      </w:r>
      <w:r w:rsidR="00981AF8">
        <w:rPr>
          <w:lang w:val="en-US"/>
        </w:rPr>
        <w:t>,</w:t>
      </w:r>
      <w:r w:rsidRPr="00732A58">
        <w:rPr>
          <w:lang w:val="en-US"/>
        </w:rPr>
        <w:t xml:space="preserve"> but </w:t>
      </w:r>
      <w:r w:rsidRPr="00732A58">
        <w:rPr>
          <w:b/>
          <w:bCs/>
          <w:lang w:val="en-US"/>
        </w:rPr>
        <w:t>what makes a game engaging?</w:t>
      </w:r>
      <w:r w:rsidRPr="00732A58">
        <w:rPr>
          <w:lang w:val="en-US"/>
        </w:rPr>
        <w:t xml:space="preserve"> Why do people spend hours trying to complete a level, collect all the items, or beat a boss?</w:t>
      </w:r>
    </w:p>
    <w:p w14:paraId="2B43D417" w14:textId="3AF9EB09" w:rsidR="005E6175" w:rsidRDefault="00732A58" w:rsidP="008D7FE4">
      <w:pPr>
        <w:rPr>
          <w:lang w:val="en-US"/>
        </w:rPr>
      </w:pPr>
      <w:r w:rsidRPr="00732A58">
        <w:rPr>
          <w:lang w:val="en-US"/>
        </w:rPr>
        <w:t xml:space="preserve">This is where </w:t>
      </w:r>
      <w:r w:rsidRPr="00732A58">
        <w:rPr>
          <w:b/>
          <w:bCs/>
          <w:lang w:val="en-US"/>
        </w:rPr>
        <w:t>gamification</w:t>
      </w:r>
      <w:r w:rsidRPr="00732A58">
        <w:rPr>
          <w:lang w:val="en-US"/>
        </w:rPr>
        <w:t xml:space="preserve"> comes in</w:t>
      </w:r>
      <w:r w:rsidR="00981AF8">
        <w:rPr>
          <w:lang w:val="en-US"/>
        </w:rPr>
        <w:t xml:space="preserve">, </w:t>
      </w:r>
      <w:r w:rsidRPr="00732A58">
        <w:rPr>
          <w:lang w:val="en-US"/>
        </w:rPr>
        <w:t xml:space="preserve">and in this session, we’ll explore how it can be used </w:t>
      </w:r>
      <w:r w:rsidRPr="00732A58">
        <w:rPr>
          <w:b/>
          <w:bCs/>
          <w:lang w:val="en-US"/>
        </w:rPr>
        <w:t>not just for fun, but for motivation, retention, and behavior design</w:t>
      </w:r>
      <w:r w:rsidRPr="00732A58">
        <w:rPr>
          <w:lang w:val="en-US"/>
        </w:rPr>
        <w:t xml:space="preserve">, especially in combination with </w:t>
      </w:r>
      <w:r w:rsidRPr="00732A58">
        <w:rPr>
          <w:b/>
          <w:bCs/>
          <w:lang w:val="en-US"/>
        </w:rPr>
        <w:t>blockchain-based assets</w:t>
      </w:r>
      <w:r w:rsidRPr="00732A58">
        <w:rPr>
          <w:lang w:val="en-US"/>
        </w:rPr>
        <w:t>.</w:t>
      </w:r>
    </w:p>
    <w:p w14:paraId="7991FC7A" w14:textId="77777777" w:rsidR="00732A58" w:rsidRPr="00732A58" w:rsidRDefault="00732A58" w:rsidP="00732A58">
      <w:pPr>
        <w:pStyle w:val="BSVANumberedlistheadinglevel2"/>
        <w:rPr>
          <w:lang w:val="en-US"/>
        </w:rPr>
      </w:pPr>
      <w:bookmarkStart w:id="22" w:name="_Toc201532886"/>
      <w:r w:rsidRPr="00732A58">
        <w:rPr>
          <w:lang w:val="en-US"/>
        </w:rPr>
        <w:t>What Is Gamification?</w:t>
      </w:r>
      <w:bookmarkEnd w:id="22"/>
    </w:p>
    <w:p w14:paraId="708FC6F5" w14:textId="6227CDBD" w:rsidR="00732A58" w:rsidRPr="00732A58" w:rsidRDefault="00732A58" w:rsidP="00732A58">
      <w:pPr>
        <w:rPr>
          <w:lang w:val="en-US"/>
        </w:rPr>
      </w:pPr>
      <w:r w:rsidRPr="00732A58">
        <w:rPr>
          <w:b/>
          <w:bCs/>
          <w:lang w:val="en-US"/>
        </w:rPr>
        <w:t>Gamification</w:t>
      </w:r>
      <w:r w:rsidRPr="00732A58">
        <w:rPr>
          <w:lang w:val="en-US"/>
        </w:rPr>
        <w:t xml:space="preserve"> is the use of </w:t>
      </w:r>
      <w:r w:rsidRPr="00732A58">
        <w:rPr>
          <w:b/>
          <w:bCs/>
          <w:lang w:val="en-US"/>
        </w:rPr>
        <w:t>game-like elements</w:t>
      </w:r>
      <w:r w:rsidRPr="00732A58">
        <w:rPr>
          <w:lang w:val="en-US"/>
        </w:rPr>
        <w:t xml:space="preserve"> (like points, levels, rewards, badges, or challenges) in </w:t>
      </w:r>
      <w:r w:rsidRPr="00732A58">
        <w:rPr>
          <w:b/>
          <w:bCs/>
          <w:lang w:val="en-US"/>
        </w:rPr>
        <w:t xml:space="preserve">non-game </w:t>
      </w:r>
      <w:proofErr w:type="gramStart"/>
      <w:r w:rsidRPr="00732A58">
        <w:rPr>
          <w:b/>
          <w:bCs/>
          <w:lang w:val="en-US"/>
        </w:rPr>
        <w:t>environments</w:t>
      </w:r>
      <w:r w:rsidRPr="00732A58">
        <w:rPr>
          <w:lang w:val="en-US"/>
        </w:rPr>
        <w:t xml:space="preserve"> </w:t>
      </w:r>
      <w:r w:rsidR="00981AF8">
        <w:rPr>
          <w:lang w:val="en-US"/>
        </w:rPr>
        <w:t>,</w:t>
      </w:r>
      <w:proofErr w:type="gramEnd"/>
      <w:r w:rsidR="00981AF8">
        <w:rPr>
          <w:lang w:val="en-US"/>
        </w:rPr>
        <w:t xml:space="preserve"> </w:t>
      </w:r>
      <w:r w:rsidRPr="00732A58">
        <w:rPr>
          <w:lang w:val="en-US"/>
        </w:rPr>
        <w:t xml:space="preserve">such as apps, education, health, or even </w:t>
      </w:r>
      <w:proofErr w:type="gramStart"/>
      <w:r w:rsidRPr="00732A58">
        <w:rPr>
          <w:lang w:val="en-US"/>
        </w:rPr>
        <w:t>finance</w:t>
      </w:r>
      <w:r w:rsidR="00981AF8">
        <w:rPr>
          <w:lang w:val="en-US"/>
        </w:rPr>
        <w:t xml:space="preserve">, </w:t>
      </w:r>
      <w:r w:rsidRPr="00732A58">
        <w:rPr>
          <w:lang w:val="en-US"/>
        </w:rPr>
        <w:t xml:space="preserve"> to</w:t>
      </w:r>
      <w:proofErr w:type="gramEnd"/>
      <w:r w:rsidRPr="00732A58">
        <w:rPr>
          <w:lang w:val="en-US"/>
        </w:rPr>
        <w:t xml:space="preserve"> make experiences more engaging and motivating.</w:t>
      </w:r>
    </w:p>
    <w:p w14:paraId="5E76D4B4" w14:textId="0B061349" w:rsidR="008614E1" w:rsidRDefault="00732A58" w:rsidP="00732A58">
      <w:pPr>
        <w:rPr>
          <w:lang w:val="en-US"/>
        </w:rPr>
      </w:pPr>
      <w:r w:rsidRPr="00732A58">
        <w:rPr>
          <w:lang w:val="en-US"/>
        </w:rPr>
        <w:lastRenderedPageBreak/>
        <w:t>In video games (and especially blockchain games), gamification is about more than fun</w:t>
      </w:r>
      <w:r w:rsidR="00981AF8">
        <w:rPr>
          <w:lang w:val="en-US"/>
        </w:rPr>
        <w:t>,</w:t>
      </w:r>
    </w:p>
    <w:p w14:paraId="413AE36B" w14:textId="05028C4C" w:rsidR="008614E1" w:rsidRPr="00732A58" w:rsidRDefault="008614E1" w:rsidP="008614E1">
      <w:pPr>
        <w:pStyle w:val="BSVABoxedTextQuote"/>
      </w:pPr>
      <w:r>
        <w:t>I</w:t>
      </w:r>
      <w:r w:rsidRPr="00732A58">
        <w:t>t's about</w:t>
      </w:r>
    </w:p>
    <w:p w14:paraId="1CE039B2" w14:textId="77777777" w:rsidR="00732A58" w:rsidRPr="00732A58" w:rsidRDefault="00732A58" w:rsidP="00732A58">
      <w:pPr>
        <w:pStyle w:val="BSVABoxedListBullet1"/>
      </w:pPr>
      <w:r w:rsidRPr="00732A58">
        <w:t>Designing meaningful rewards</w:t>
      </w:r>
    </w:p>
    <w:p w14:paraId="6112112B" w14:textId="77777777" w:rsidR="00732A58" w:rsidRPr="00732A58" w:rsidRDefault="00732A58" w:rsidP="00732A58">
      <w:pPr>
        <w:pStyle w:val="BSVABoxedListBullet1"/>
      </w:pPr>
      <w:r w:rsidRPr="00732A58">
        <w:t>Encouraging long-term participation</w:t>
      </w:r>
    </w:p>
    <w:p w14:paraId="0D297E9C" w14:textId="77777777" w:rsidR="00732A58" w:rsidRPr="00732A58" w:rsidRDefault="00732A58" w:rsidP="00732A58">
      <w:pPr>
        <w:pStyle w:val="BSVABoxedListBullet1"/>
      </w:pPr>
      <w:r w:rsidRPr="00732A58">
        <w:t>Creating emotional connection between players and their progress</w:t>
      </w:r>
    </w:p>
    <w:p w14:paraId="2A08FCB2" w14:textId="42C555A6" w:rsidR="00732A58" w:rsidRDefault="00732A58" w:rsidP="008D7FE4">
      <w:pPr>
        <w:rPr>
          <w:lang w:val="en-US"/>
        </w:rPr>
      </w:pPr>
      <w:r w:rsidRPr="00732A58">
        <w:rPr>
          <w:lang w:val="en-US"/>
        </w:rPr>
        <w:t xml:space="preserve">And most importantly, it helps transform </w:t>
      </w:r>
      <w:r w:rsidRPr="00732A58">
        <w:rPr>
          <w:b/>
          <w:bCs/>
          <w:lang w:val="en-US"/>
        </w:rPr>
        <w:t>mechanics like tokenization and transactions into experiences that feel natural, rewarding, and exciting.</w:t>
      </w:r>
    </w:p>
    <w:p w14:paraId="3E0977DD" w14:textId="77777777" w:rsidR="00732A58" w:rsidRPr="00732A58" w:rsidRDefault="00732A58" w:rsidP="00732A58">
      <w:pPr>
        <w:pStyle w:val="BSVANumberedlistheadinglevel2"/>
        <w:rPr>
          <w:lang w:val="en-US"/>
        </w:rPr>
      </w:pPr>
      <w:bookmarkStart w:id="23" w:name="_Toc201532887"/>
      <w:r w:rsidRPr="00732A58">
        <w:rPr>
          <w:lang w:val="en-US"/>
        </w:rPr>
        <w:t>Introducing the Octalysis Framework</w:t>
      </w:r>
      <w:bookmarkEnd w:id="23"/>
    </w:p>
    <w:p w14:paraId="0C482677" w14:textId="77777777" w:rsidR="00732A58" w:rsidRPr="00732A58" w:rsidRDefault="00732A58" w:rsidP="00732A58">
      <w:pPr>
        <w:rPr>
          <w:lang w:val="en-US"/>
        </w:rPr>
      </w:pPr>
      <w:r w:rsidRPr="00732A58">
        <w:rPr>
          <w:lang w:val="en-US"/>
        </w:rPr>
        <w:t xml:space="preserve">To better understand how gamification works at a deep level, we’ll use the </w:t>
      </w:r>
      <w:r w:rsidRPr="00732A58">
        <w:rPr>
          <w:b/>
          <w:bCs/>
          <w:lang w:val="en-US"/>
        </w:rPr>
        <w:t>Octalysis Framework</w:t>
      </w:r>
      <w:r w:rsidRPr="00732A58">
        <w:rPr>
          <w:lang w:val="en-US"/>
        </w:rPr>
        <w:t xml:space="preserve">, developed by </w:t>
      </w:r>
      <w:r w:rsidRPr="00732A58">
        <w:rPr>
          <w:b/>
          <w:bCs/>
          <w:lang w:val="en-US"/>
        </w:rPr>
        <w:t>Yu-Kai Chou</w:t>
      </w:r>
      <w:r w:rsidRPr="00732A58">
        <w:rPr>
          <w:lang w:val="en-US"/>
        </w:rPr>
        <w:t>, a leading expert in gamified design.</w:t>
      </w:r>
    </w:p>
    <w:p w14:paraId="469FB5B8" w14:textId="77777777" w:rsidR="008614E1" w:rsidRDefault="00732A58" w:rsidP="00732A58">
      <w:pPr>
        <w:rPr>
          <w:lang w:val="en-US"/>
        </w:rPr>
      </w:pPr>
      <w:r w:rsidRPr="00732A58">
        <w:rPr>
          <w:lang w:val="en-US"/>
        </w:rPr>
        <w:t xml:space="preserve">The framework is built around </w:t>
      </w:r>
      <w:r w:rsidRPr="00732A58">
        <w:rPr>
          <w:b/>
          <w:bCs/>
          <w:lang w:val="en-US"/>
        </w:rPr>
        <w:t>eight “core drives”</w:t>
      </w:r>
      <w:r w:rsidR="00981AF8">
        <w:rPr>
          <w:lang w:val="en-US"/>
        </w:rPr>
        <w:t xml:space="preserve">, </w:t>
      </w:r>
      <w:r w:rsidRPr="00732A58">
        <w:rPr>
          <w:lang w:val="en-US"/>
        </w:rPr>
        <w:t>psychological forces that motivate human behavior.</w:t>
      </w:r>
    </w:p>
    <w:p w14:paraId="46F85A27" w14:textId="7A19E1F6" w:rsidR="00732A58" w:rsidRPr="00732A58" w:rsidRDefault="00732A58" w:rsidP="008614E1">
      <w:pPr>
        <w:pStyle w:val="BSVABoxedTextQuote"/>
      </w:pPr>
      <w:r w:rsidRPr="00732A58">
        <w:t xml:space="preserve"> These are</w:t>
      </w:r>
    </w:p>
    <w:p w14:paraId="40A7697A" w14:textId="77777777" w:rsidR="00732A58" w:rsidRPr="00732A58" w:rsidRDefault="00732A58" w:rsidP="00732A58">
      <w:pPr>
        <w:pStyle w:val="BSVABoxedListBullet1"/>
      </w:pPr>
      <w:r w:rsidRPr="00732A58">
        <w:rPr>
          <w:b/>
          <w:bCs/>
        </w:rPr>
        <w:t>Epic Meaning &amp; Calling</w:t>
      </w:r>
      <w:r w:rsidRPr="00732A58">
        <w:t xml:space="preserve"> – Feeling part of something bigger</w:t>
      </w:r>
    </w:p>
    <w:p w14:paraId="718648F4" w14:textId="77777777" w:rsidR="00732A58" w:rsidRPr="00732A58" w:rsidRDefault="00732A58" w:rsidP="00732A58">
      <w:pPr>
        <w:pStyle w:val="BSVABoxedListBullet1"/>
      </w:pPr>
      <w:r w:rsidRPr="00732A58">
        <w:rPr>
          <w:b/>
          <w:bCs/>
        </w:rPr>
        <w:t>Development &amp; Accomplishment</w:t>
      </w:r>
      <w:r w:rsidRPr="00732A58">
        <w:t xml:space="preserve"> – Progress, levels, mastery</w:t>
      </w:r>
    </w:p>
    <w:p w14:paraId="47A9BE76" w14:textId="77777777" w:rsidR="00732A58" w:rsidRPr="00732A58" w:rsidRDefault="00732A58" w:rsidP="00732A58">
      <w:pPr>
        <w:pStyle w:val="BSVABoxedListBullet1"/>
      </w:pPr>
      <w:r w:rsidRPr="00732A58">
        <w:rPr>
          <w:b/>
          <w:bCs/>
        </w:rPr>
        <w:t>Empowerment of Creativity &amp; Feedback</w:t>
      </w:r>
      <w:r w:rsidRPr="00732A58">
        <w:t xml:space="preserve"> – Freedom to explore and experiment</w:t>
      </w:r>
    </w:p>
    <w:p w14:paraId="55FC9E97" w14:textId="77777777" w:rsidR="00732A58" w:rsidRPr="00732A58" w:rsidRDefault="00732A58" w:rsidP="00732A58">
      <w:pPr>
        <w:pStyle w:val="BSVABoxedListBullet1"/>
      </w:pPr>
      <w:r w:rsidRPr="00732A58">
        <w:rPr>
          <w:b/>
          <w:bCs/>
        </w:rPr>
        <w:t>Ownership &amp; Possession</w:t>
      </w:r>
      <w:r w:rsidRPr="00732A58">
        <w:t xml:space="preserve"> – Wanting to own, improve, and protect what’s yours</w:t>
      </w:r>
    </w:p>
    <w:p w14:paraId="575CEC02" w14:textId="77777777" w:rsidR="00732A58" w:rsidRPr="00732A58" w:rsidRDefault="00732A58" w:rsidP="00732A58">
      <w:pPr>
        <w:pStyle w:val="BSVABoxedListBullet1"/>
      </w:pPr>
      <w:r w:rsidRPr="00732A58">
        <w:rPr>
          <w:b/>
          <w:bCs/>
        </w:rPr>
        <w:t>Social Influence &amp; Relatedness</w:t>
      </w:r>
      <w:r w:rsidRPr="00732A58">
        <w:t xml:space="preserve"> – Competition, collaboration, recognition</w:t>
      </w:r>
    </w:p>
    <w:p w14:paraId="22D6EACF" w14:textId="77777777" w:rsidR="00732A58" w:rsidRPr="00732A58" w:rsidRDefault="00732A58" w:rsidP="00732A58">
      <w:pPr>
        <w:pStyle w:val="BSVABoxedListBullet1"/>
      </w:pPr>
      <w:r w:rsidRPr="00732A58">
        <w:rPr>
          <w:b/>
          <w:bCs/>
        </w:rPr>
        <w:t>Scarcity &amp; Impatience</w:t>
      </w:r>
      <w:r w:rsidRPr="00732A58">
        <w:t xml:space="preserve"> – Wanting what’s rare or limited</w:t>
      </w:r>
    </w:p>
    <w:p w14:paraId="29FAD820" w14:textId="77777777" w:rsidR="00732A58" w:rsidRPr="00732A58" w:rsidRDefault="00732A58" w:rsidP="00732A58">
      <w:pPr>
        <w:pStyle w:val="BSVABoxedListBullet1"/>
      </w:pPr>
      <w:r w:rsidRPr="00732A58">
        <w:rPr>
          <w:b/>
          <w:bCs/>
        </w:rPr>
        <w:t>Unpredictability &amp; Curiosity</w:t>
      </w:r>
      <w:r w:rsidRPr="00732A58">
        <w:t xml:space="preserve"> – Surprise, mystery, randomness</w:t>
      </w:r>
    </w:p>
    <w:p w14:paraId="1741FDB2" w14:textId="77777777" w:rsidR="00732A58" w:rsidRPr="00732A58" w:rsidRDefault="00732A58" w:rsidP="00732A58">
      <w:pPr>
        <w:pStyle w:val="BSVABoxedListBullet1"/>
      </w:pPr>
      <w:r w:rsidRPr="00732A58">
        <w:rPr>
          <w:b/>
          <w:bCs/>
        </w:rPr>
        <w:t>Loss &amp; Avoidance</w:t>
      </w:r>
      <w:r w:rsidRPr="00732A58">
        <w:t xml:space="preserve"> – Fear of missing out or losing progress</w:t>
      </w:r>
    </w:p>
    <w:p w14:paraId="37B11080" w14:textId="77777777" w:rsidR="008614E1" w:rsidRDefault="00732A58" w:rsidP="00732A58">
      <w:pPr>
        <w:rPr>
          <w:lang w:val="en-US"/>
        </w:rPr>
      </w:pPr>
      <w:r w:rsidRPr="00732A58">
        <w:rPr>
          <w:lang w:val="en-US"/>
        </w:rPr>
        <w:t>Each of these drives can be activated through thoughtful game design</w:t>
      </w:r>
      <w:r w:rsidR="00981AF8">
        <w:rPr>
          <w:lang w:val="en-US"/>
        </w:rPr>
        <w:t xml:space="preserve">, </w:t>
      </w:r>
      <w:r w:rsidRPr="00732A58">
        <w:rPr>
          <w:lang w:val="en-US"/>
        </w:rPr>
        <w:t xml:space="preserve">and </w:t>
      </w:r>
      <w:r w:rsidRPr="00732A58">
        <w:rPr>
          <w:b/>
          <w:bCs/>
          <w:lang w:val="en-US"/>
        </w:rPr>
        <w:t>when combined with blockchain</w:t>
      </w:r>
      <w:r w:rsidRPr="00732A58">
        <w:rPr>
          <w:lang w:val="en-US"/>
        </w:rPr>
        <w:t xml:space="preserve">, they become even more powerful. </w:t>
      </w:r>
    </w:p>
    <w:p w14:paraId="59AE66BC" w14:textId="1ED2C456" w:rsidR="00732A58" w:rsidRPr="00732A58" w:rsidRDefault="00732A58" w:rsidP="008614E1">
      <w:pPr>
        <w:pStyle w:val="BSVABoxedTextQuote"/>
      </w:pPr>
      <w:r w:rsidRPr="00732A58">
        <w:t>For example</w:t>
      </w:r>
    </w:p>
    <w:p w14:paraId="12A828AB" w14:textId="77777777" w:rsidR="00732A58" w:rsidRPr="00732A58" w:rsidRDefault="00732A58" w:rsidP="00732A58">
      <w:pPr>
        <w:pStyle w:val="BSVABoxedListBullet1"/>
      </w:pPr>
      <w:r w:rsidRPr="00732A58">
        <w:rPr>
          <w:b/>
          <w:bCs/>
        </w:rPr>
        <w:t>Ownership &amp; Possession</w:t>
      </w:r>
      <w:r w:rsidRPr="00732A58">
        <w:t xml:space="preserve"> is amplified when players </w:t>
      </w:r>
      <w:r w:rsidRPr="00732A58">
        <w:rPr>
          <w:i/>
          <w:iCs/>
        </w:rPr>
        <w:t>truly</w:t>
      </w:r>
      <w:r w:rsidRPr="00732A58">
        <w:t xml:space="preserve"> own their in-game items as tokens.</w:t>
      </w:r>
    </w:p>
    <w:p w14:paraId="582CF0F3" w14:textId="3F668C1B" w:rsidR="00732A58" w:rsidRPr="00732A58" w:rsidRDefault="00732A58" w:rsidP="00732A58">
      <w:pPr>
        <w:pStyle w:val="BSVABoxedListBullet1"/>
      </w:pPr>
      <w:r w:rsidRPr="00732A58">
        <w:rPr>
          <w:b/>
          <w:bCs/>
        </w:rPr>
        <w:t>Scarcity</w:t>
      </w:r>
      <w:r w:rsidRPr="00732A58">
        <w:t xml:space="preserve"> becomes meaningful when there’s a fixed supply of an asset</w:t>
      </w:r>
      <w:r w:rsidR="00981AF8">
        <w:t xml:space="preserve">, </w:t>
      </w:r>
      <w:r w:rsidRPr="00732A58">
        <w:t>verifiable on-chain.</w:t>
      </w:r>
    </w:p>
    <w:p w14:paraId="0C761DE9" w14:textId="5E41121A" w:rsidR="008614E1" w:rsidRPr="008614E1" w:rsidRDefault="00732A58" w:rsidP="008614E1">
      <w:pPr>
        <w:pStyle w:val="BSVABoxedListBullet1"/>
      </w:pPr>
      <w:r w:rsidRPr="00732A58">
        <w:rPr>
          <w:b/>
          <w:bCs/>
        </w:rPr>
        <w:t>Development &amp; Accomplishment</w:t>
      </w:r>
      <w:r w:rsidRPr="00732A58">
        <w:t xml:space="preserve"> feels real when progress is recorded permanently on the blockchain.</w:t>
      </w:r>
    </w:p>
    <w:p w14:paraId="2043A1EB" w14:textId="77777777" w:rsidR="008614E1" w:rsidRDefault="008614E1" w:rsidP="008614E1">
      <w:pPr>
        <w:pStyle w:val="BSVANumberedlistheadinglevel2"/>
        <w:numPr>
          <w:ilvl w:val="0"/>
          <w:numId w:val="0"/>
        </w:numPr>
        <w:rPr>
          <w:lang w:val="en-US"/>
        </w:rPr>
      </w:pPr>
    </w:p>
    <w:p w14:paraId="4C029FD3" w14:textId="2257E046" w:rsidR="00732A58" w:rsidRPr="008614E1" w:rsidRDefault="00732A58" w:rsidP="008614E1">
      <w:pPr>
        <w:pStyle w:val="BSVANumberedlistheadinglevel2"/>
        <w:rPr>
          <w:lang w:val="en-US"/>
        </w:rPr>
      </w:pPr>
      <w:bookmarkStart w:id="24" w:name="_Toc201532888"/>
      <w:r w:rsidRPr="008614E1">
        <w:rPr>
          <w:lang w:val="en-US"/>
        </w:rPr>
        <w:t xml:space="preserve">Applications </w:t>
      </w:r>
      <w:proofErr w:type="gramStart"/>
      <w:r w:rsidRPr="008614E1">
        <w:rPr>
          <w:lang w:val="en-US"/>
        </w:rPr>
        <w:t>in</w:t>
      </w:r>
      <w:proofErr w:type="gramEnd"/>
      <w:r w:rsidRPr="008614E1">
        <w:rPr>
          <w:lang w:val="en-US"/>
        </w:rPr>
        <w:t xml:space="preserve"> Blockchain Games</w:t>
      </w:r>
      <w:bookmarkEnd w:id="24"/>
    </w:p>
    <w:p w14:paraId="1BBA4F0D" w14:textId="0507ACC8" w:rsidR="00732A58" w:rsidRDefault="00732A58" w:rsidP="00732A58">
      <w:pPr>
        <w:rPr>
          <w:lang w:val="en-US"/>
        </w:rPr>
      </w:pPr>
      <w:r w:rsidRPr="00732A58">
        <w:rPr>
          <w:lang w:val="en-US"/>
        </w:rPr>
        <w:t>Using Octalysis, designers can build blockchain games that are not only technically impressive</w:t>
      </w:r>
      <w:r w:rsidR="008614E1">
        <w:rPr>
          <w:lang w:val="en-US"/>
        </w:rPr>
        <w:t>,</w:t>
      </w:r>
    </w:p>
    <w:p w14:paraId="4089AD1C" w14:textId="6CF6B8A0" w:rsidR="008614E1" w:rsidRPr="00732A58" w:rsidRDefault="008614E1" w:rsidP="008614E1">
      <w:pPr>
        <w:pStyle w:val="BSVABoxedTextQuote"/>
      </w:pPr>
      <w:r>
        <w:t>B</w:t>
      </w:r>
      <w:r w:rsidRPr="00732A58">
        <w:t>ut also</w:t>
      </w:r>
    </w:p>
    <w:p w14:paraId="557760B1" w14:textId="77777777" w:rsidR="00732A58" w:rsidRPr="00732A58" w:rsidRDefault="00732A58" w:rsidP="00732A58">
      <w:pPr>
        <w:pStyle w:val="BSVABoxedListBullet1"/>
      </w:pPr>
      <w:r w:rsidRPr="00732A58">
        <w:t>Emotionally rewarding</w:t>
      </w:r>
    </w:p>
    <w:p w14:paraId="5FC53E44" w14:textId="77777777" w:rsidR="00732A58" w:rsidRPr="00732A58" w:rsidRDefault="00732A58" w:rsidP="00732A58">
      <w:pPr>
        <w:pStyle w:val="BSVABoxedListBullet1"/>
      </w:pPr>
      <w:r w:rsidRPr="00732A58">
        <w:t>Psychologically engaging</w:t>
      </w:r>
    </w:p>
    <w:p w14:paraId="2CF299FC" w14:textId="77777777" w:rsidR="00732A58" w:rsidRPr="00732A58" w:rsidRDefault="00732A58" w:rsidP="00732A58">
      <w:pPr>
        <w:pStyle w:val="BSVABoxedListBullet1"/>
      </w:pPr>
      <w:r w:rsidRPr="00732A58">
        <w:t>Motivational over time</w:t>
      </w:r>
    </w:p>
    <w:p w14:paraId="720A25DF" w14:textId="7FB2D351" w:rsidR="00732A58" w:rsidRPr="00732A58" w:rsidRDefault="00732A58" w:rsidP="008614E1">
      <w:pPr>
        <w:pStyle w:val="BSVABoxedTextQuote"/>
      </w:pPr>
      <w:r w:rsidRPr="00732A58">
        <w:t>For example</w:t>
      </w:r>
    </w:p>
    <w:p w14:paraId="0A5BC73D" w14:textId="084CB0D8" w:rsidR="00732A58" w:rsidRPr="00732A58" w:rsidRDefault="00732A58" w:rsidP="00732A58">
      <w:pPr>
        <w:pStyle w:val="BSVABoxedListBullet1"/>
      </w:pPr>
      <w:r w:rsidRPr="00732A58">
        <w:t xml:space="preserve">A rare sword in a game could be a token, but its </w:t>
      </w:r>
      <w:r w:rsidRPr="00732A58">
        <w:rPr>
          <w:b/>
          <w:bCs/>
        </w:rPr>
        <w:t>value increases</w:t>
      </w:r>
      <w:r w:rsidRPr="00732A58">
        <w:t xml:space="preserve"> when players feel emotionally attached to it</w:t>
      </w:r>
      <w:r w:rsidR="00981AF8">
        <w:t xml:space="preserve">, </w:t>
      </w:r>
      <w:r w:rsidRPr="00732A58">
        <w:t>because they won it in a difficult battle.</w:t>
      </w:r>
    </w:p>
    <w:p w14:paraId="1BB0925B" w14:textId="58CD11F2" w:rsidR="00732A58" w:rsidRPr="00732A58" w:rsidRDefault="00732A58" w:rsidP="008D7FE4">
      <w:pPr>
        <w:pStyle w:val="BSVABoxedListBullet1"/>
      </w:pPr>
      <w:r w:rsidRPr="00732A58">
        <w:t>A tokenized pet might become more valuable over time</w:t>
      </w:r>
      <w:r w:rsidR="00981AF8">
        <w:t xml:space="preserve">, </w:t>
      </w:r>
      <w:r w:rsidRPr="00732A58">
        <w:t xml:space="preserve">not just in market price, but in </w:t>
      </w:r>
      <w:r w:rsidRPr="00732A58">
        <w:rPr>
          <w:b/>
          <w:bCs/>
        </w:rPr>
        <w:t>sentimental and social value</w:t>
      </w:r>
      <w:r w:rsidRPr="00732A58">
        <w:t>, if it’s linked to your achievements or story.</w:t>
      </w:r>
    </w:p>
    <w:p w14:paraId="41FDA6B0" w14:textId="77777777" w:rsidR="00732A58" w:rsidRPr="00732A58" w:rsidRDefault="00732A58" w:rsidP="00732A58">
      <w:pPr>
        <w:pStyle w:val="BSVANumberedlistheadinglevel2"/>
        <w:rPr>
          <w:lang w:val="en-US"/>
        </w:rPr>
      </w:pPr>
      <w:bookmarkStart w:id="25" w:name="_Toc201532889"/>
      <w:r w:rsidRPr="00732A58">
        <w:rPr>
          <w:lang w:val="en-US"/>
        </w:rPr>
        <w:t>Want to Learn More?</w:t>
      </w:r>
      <w:bookmarkEnd w:id="25"/>
    </w:p>
    <w:p w14:paraId="3AF094BD" w14:textId="008D9252" w:rsidR="00732A58" w:rsidRDefault="00732A58" w:rsidP="00732A58">
      <w:pPr>
        <w:rPr>
          <w:lang w:val="en-US"/>
        </w:rPr>
      </w:pPr>
      <w:r w:rsidRPr="00732A58">
        <w:rPr>
          <w:lang w:val="en-US"/>
        </w:rPr>
        <w:t>These resources are perfect</w:t>
      </w:r>
    </w:p>
    <w:p w14:paraId="09ECD5EA" w14:textId="61075C21" w:rsidR="009661F0" w:rsidRPr="00732A58" w:rsidRDefault="009661F0" w:rsidP="009661F0">
      <w:pPr>
        <w:pStyle w:val="BSVABoxedTextQuote"/>
      </w:pPr>
      <w:r>
        <w:t>S</w:t>
      </w:r>
      <w:r w:rsidRPr="00732A58">
        <w:t>tarting points</w:t>
      </w:r>
    </w:p>
    <w:p w14:paraId="3A86F898" w14:textId="656D9EAA" w:rsidR="00732A58" w:rsidRPr="00732A58" w:rsidRDefault="00981AF8" w:rsidP="00732A58">
      <w:pPr>
        <w:pStyle w:val="BSVABoxedListBullet1"/>
      </w:pPr>
      <w:hyperlink r:id="rId25" w:history="1">
        <w:r w:rsidRPr="00981AF8">
          <w:rPr>
            <w:rStyle w:val="Hipervnculo"/>
          </w:rPr>
          <w:t>The Octalysis Gamification Framework</w:t>
        </w:r>
      </w:hyperlink>
      <w:r w:rsidR="00732A58" w:rsidRPr="00732A58">
        <w:br/>
        <w:t>A great introduction to the eight core drives and why they matter.</w:t>
      </w:r>
    </w:p>
    <w:p w14:paraId="66FBA234" w14:textId="6D10B668" w:rsidR="00732A58" w:rsidRPr="00732A58" w:rsidRDefault="00981AF8" w:rsidP="00732A58">
      <w:pPr>
        <w:pStyle w:val="BSVABoxedListBullet1"/>
      </w:pPr>
      <w:hyperlink r:id="rId26" w:history="1">
        <w:r w:rsidRPr="00981AF8">
          <w:rPr>
            <w:rStyle w:val="Hipervnculo"/>
            <w:rFonts w:ascii="Segoe UI Emoji" w:hAnsi="Segoe UI Emoji" w:cs="Segoe UI Emoji"/>
          </w:rPr>
          <w:t>Octalysis Complete</w:t>
        </w:r>
      </w:hyperlink>
      <w:r w:rsidR="00732A58" w:rsidRPr="00732A58">
        <w:br/>
      </w:r>
      <w:r>
        <w:t>Great article if you want to deep dive into Octalysis.</w:t>
      </w:r>
    </w:p>
    <w:p w14:paraId="7A191512" w14:textId="77777777" w:rsidR="00A85F72" w:rsidRPr="00A85F72" w:rsidRDefault="00A85F72" w:rsidP="00A85F72">
      <w:pPr>
        <w:pStyle w:val="BSVANumberedlistheadinglevel1"/>
        <w:rPr>
          <w:lang w:val="en-US"/>
        </w:rPr>
      </w:pPr>
      <w:bookmarkStart w:id="26" w:name="_Toc201532890"/>
      <w:r w:rsidRPr="00A85F72">
        <w:rPr>
          <w:lang w:val="en-US"/>
        </w:rPr>
        <w:t>Session 5: Interactive Activity – Tokenization and Item Exchange in BSV</w:t>
      </w:r>
      <w:bookmarkEnd w:id="26"/>
    </w:p>
    <w:p w14:paraId="2F4A53BF" w14:textId="77777777" w:rsidR="00A85F72" w:rsidRPr="00A85F72" w:rsidRDefault="00A85F72" w:rsidP="00A85F72">
      <w:pPr>
        <w:pStyle w:val="BSVAIntroduction"/>
        <w:rPr>
          <w:lang w:val="en-US"/>
        </w:rPr>
      </w:pPr>
      <w:r w:rsidRPr="00A85F72">
        <w:rPr>
          <w:lang w:val="en-US"/>
        </w:rPr>
        <w:t>Creating, Transferring, and Tracking Game Items on the Blockchain</w:t>
      </w:r>
    </w:p>
    <w:p w14:paraId="517B88B3" w14:textId="16797D81" w:rsidR="00A85F72" w:rsidRPr="00A85F72" w:rsidRDefault="00A85F72" w:rsidP="00A85F72">
      <w:pPr>
        <w:rPr>
          <w:lang w:val="en-US"/>
        </w:rPr>
      </w:pPr>
      <w:r w:rsidRPr="00A85F72">
        <w:rPr>
          <w:lang w:val="en-US"/>
        </w:rPr>
        <w:t>In this session, we’ll bring together everything you’ve learned so far</w:t>
      </w:r>
      <w:r w:rsidR="00366FDA">
        <w:rPr>
          <w:lang w:val="en-US"/>
        </w:rPr>
        <w:t xml:space="preserve">, </w:t>
      </w:r>
      <w:r w:rsidRPr="00A85F72">
        <w:rPr>
          <w:lang w:val="en-US"/>
        </w:rPr>
        <w:t>from understanding what a token is, to how ownership works in the blockchain</w:t>
      </w:r>
      <w:r w:rsidR="00366FDA">
        <w:rPr>
          <w:lang w:val="en-US"/>
        </w:rPr>
        <w:t xml:space="preserve">, </w:t>
      </w:r>
      <w:r w:rsidRPr="00A85F72">
        <w:rPr>
          <w:lang w:val="en-US"/>
        </w:rPr>
        <w:t xml:space="preserve">and put it into practice. You’ll learn how to </w:t>
      </w:r>
      <w:r w:rsidRPr="00A85F72">
        <w:rPr>
          <w:b/>
          <w:bCs/>
          <w:lang w:val="en-US"/>
        </w:rPr>
        <w:t>create your own digital game items</w:t>
      </w:r>
      <w:r w:rsidRPr="00A85F72">
        <w:rPr>
          <w:lang w:val="en-US"/>
        </w:rPr>
        <w:t xml:space="preserve">, give them value, and manage their life cycle using one of the most developer-friendly tools in the BSV ecosystem: the </w:t>
      </w:r>
      <w:proofErr w:type="spellStart"/>
      <w:r w:rsidRPr="00A85F72">
        <w:rPr>
          <w:b/>
          <w:bCs/>
          <w:lang w:val="en-US"/>
        </w:rPr>
        <w:t>HandCash</w:t>
      </w:r>
      <w:proofErr w:type="spellEnd"/>
      <w:r w:rsidRPr="00A85F72">
        <w:rPr>
          <w:b/>
          <w:bCs/>
          <w:lang w:val="en-US"/>
        </w:rPr>
        <w:t xml:space="preserve"> Items API</w:t>
      </w:r>
      <w:r w:rsidRPr="00A85F72">
        <w:rPr>
          <w:lang w:val="en-US"/>
        </w:rPr>
        <w:t>.</w:t>
      </w:r>
    </w:p>
    <w:p w14:paraId="323CB898" w14:textId="2BB50A44" w:rsidR="00732A58" w:rsidRDefault="00A85F72" w:rsidP="008D7FE4">
      <w:pPr>
        <w:rPr>
          <w:lang w:val="en-US"/>
        </w:rPr>
      </w:pPr>
      <w:r w:rsidRPr="00A85F72">
        <w:rPr>
          <w:lang w:val="en-US"/>
        </w:rPr>
        <w:t xml:space="preserve">The goal is to explore how </w:t>
      </w:r>
      <w:r w:rsidRPr="00A85F72">
        <w:rPr>
          <w:b/>
          <w:bCs/>
          <w:lang w:val="en-US"/>
        </w:rPr>
        <w:t>tokenized game assets</w:t>
      </w:r>
      <w:r w:rsidRPr="00A85F72">
        <w:rPr>
          <w:lang w:val="en-US"/>
        </w:rPr>
        <w:t xml:space="preserve"> can be created, customized, and exchanged using blockchain — all with </w:t>
      </w:r>
      <w:r w:rsidRPr="00A85F72">
        <w:rPr>
          <w:b/>
          <w:bCs/>
          <w:lang w:val="en-US"/>
        </w:rPr>
        <w:t>real-time interactivity</w:t>
      </w:r>
      <w:r w:rsidRPr="00A85F72">
        <w:rPr>
          <w:lang w:val="en-US"/>
        </w:rPr>
        <w:t>, no blockchain expertise required.</w:t>
      </w:r>
    </w:p>
    <w:p w14:paraId="79354A58" w14:textId="77777777" w:rsidR="009661F0" w:rsidRDefault="009661F0" w:rsidP="008D7FE4">
      <w:pPr>
        <w:rPr>
          <w:lang w:val="en-US"/>
        </w:rPr>
      </w:pPr>
    </w:p>
    <w:p w14:paraId="0A48666E" w14:textId="77777777" w:rsidR="00A85F72" w:rsidRPr="00A85F72" w:rsidRDefault="00A85F72" w:rsidP="00A85F72">
      <w:pPr>
        <w:pStyle w:val="BSVANumberedlistheadinglevel2"/>
        <w:rPr>
          <w:lang w:val="en-US"/>
        </w:rPr>
      </w:pPr>
      <w:bookmarkStart w:id="27" w:name="_Toc201532891"/>
      <w:r w:rsidRPr="00A85F72">
        <w:rPr>
          <w:lang w:val="en-US"/>
        </w:rPr>
        <w:t xml:space="preserve">Tools We’ll Use: </w:t>
      </w:r>
      <w:proofErr w:type="spellStart"/>
      <w:r w:rsidRPr="00A85F72">
        <w:rPr>
          <w:lang w:val="en-US"/>
        </w:rPr>
        <w:t>HandCash</w:t>
      </w:r>
      <w:proofErr w:type="spellEnd"/>
      <w:r w:rsidRPr="00A85F72">
        <w:rPr>
          <w:lang w:val="en-US"/>
        </w:rPr>
        <w:t xml:space="preserve"> Items API</w:t>
      </w:r>
      <w:bookmarkEnd w:id="27"/>
    </w:p>
    <w:p w14:paraId="168E2F47" w14:textId="6387390E" w:rsidR="00A85F72" w:rsidRPr="00A85F72" w:rsidRDefault="00A85F72" w:rsidP="00A85F72">
      <w:pPr>
        <w:rPr>
          <w:lang w:val="en-US"/>
        </w:rPr>
      </w:pPr>
      <w:r w:rsidRPr="00A85F72">
        <w:rPr>
          <w:lang w:val="en-US"/>
        </w:rPr>
        <w:t xml:space="preserve">We’ll be working with the </w:t>
      </w:r>
      <w:hyperlink r:id="rId27" w:history="1">
        <w:proofErr w:type="spellStart"/>
        <w:r w:rsidRPr="00A221C9">
          <w:rPr>
            <w:rStyle w:val="Hipervnculo"/>
            <w:b/>
            <w:bCs/>
            <w:lang w:val="en-US"/>
          </w:rPr>
          <w:t>HandCash</w:t>
        </w:r>
        <w:proofErr w:type="spellEnd"/>
        <w:r w:rsidRPr="00A221C9">
          <w:rPr>
            <w:rStyle w:val="Hipervnculo"/>
            <w:b/>
            <w:bCs/>
            <w:lang w:val="en-US"/>
          </w:rPr>
          <w:t xml:space="preserve"> Items</w:t>
        </w:r>
      </w:hyperlink>
      <w:r w:rsidRPr="00A85F72">
        <w:rPr>
          <w:lang w:val="en-US"/>
        </w:rPr>
        <w:t xml:space="preserve"> platform, a powerful toolset that allows developers to:</w:t>
      </w:r>
    </w:p>
    <w:p w14:paraId="67B87BCD" w14:textId="77777777" w:rsidR="00A85F72" w:rsidRPr="00A85F72" w:rsidRDefault="00A85F72" w:rsidP="00A85F72">
      <w:pPr>
        <w:pStyle w:val="BSVABoxedListBullet1"/>
      </w:pPr>
      <w:r w:rsidRPr="00A85F72">
        <w:t>Create and manage tokenized items (like NFTs)</w:t>
      </w:r>
    </w:p>
    <w:p w14:paraId="2B724C7A" w14:textId="77777777" w:rsidR="00A85F72" w:rsidRPr="00A85F72" w:rsidRDefault="00A85F72" w:rsidP="00A85F72">
      <w:pPr>
        <w:pStyle w:val="BSVABoxedListBullet1"/>
      </w:pPr>
      <w:r w:rsidRPr="00A85F72">
        <w:t>Organize them into collections (like card decks or gear sets)</w:t>
      </w:r>
    </w:p>
    <w:p w14:paraId="5AECB877" w14:textId="77777777" w:rsidR="00A85F72" w:rsidRPr="00A85F72" w:rsidRDefault="00A85F72" w:rsidP="00A85F72">
      <w:pPr>
        <w:pStyle w:val="BSVABoxedListBullet1"/>
      </w:pPr>
      <w:r w:rsidRPr="00A85F72">
        <w:t>Transfer and sell them easily using blockchain infrastructure</w:t>
      </w:r>
    </w:p>
    <w:p w14:paraId="466D8665" w14:textId="77777777" w:rsidR="00A85F72" w:rsidRPr="00A85F72" w:rsidRDefault="00A85F72" w:rsidP="00A85F72">
      <w:pPr>
        <w:pStyle w:val="BSVABoxedListBullet1"/>
      </w:pPr>
      <w:r w:rsidRPr="00A85F72">
        <w:t>Let users interact with their inventories inside apps or games</w:t>
      </w:r>
    </w:p>
    <w:p w14:paraId="2CAE4F0F" w14:textId="40997410" w:rsidR="00A85F72" w:rsidRPr="00A221C9" w:rsidRDefault="00A85F72" w:rsidP="008D7FE4">
      <w:pPr>
        <w:pStyle w:val="BSVABoxedListBullet1"/>
      </w:pPr>
      <w:r w:rsidRPr="00A85F72">
        <w:t>Full documentation:</w:t>
      </w:r>
      <w:r w:rsidRPr="00A85F72">
        <w:br/>
      </w:r>
      <w:hyperlink r:id="rId28" w:tgtFrame="_new" w:history="1">
        <w:r w:rsidRPr="00A85F72">
          <w:rPr>
            <w:rStyle w:val="Hipervnculo"/>
          </w:rPr>
          <w:t>HandCash Items – Getting Started Guide</w:t>
        </w:r>
      </w:hyperlink>
    </w:p>
    <w:p w14:paraId="787669B7" w14:textId="77777777" w:rsidR="00A85F72" w:rsidRPr="00A85F72" w:rsidRDefault="00A85F72" w:rsidP="00A85F72">
      <w:pPr>
        <w:pStyle w:val="BSVANumberedlistheadinglevel2"/>
        <w:rPr>
          <w:lang w:val="en-US"/>
        </w:rPr>
      </w:pPr>
      <w:bookmarkStart w:id="28" w:name="_Toc201532892"/>
      <w:r w:rsidRPr="00A85F72">
        <w:rPr>
          <w:lang w:val="en-US"/>
        </w:rPr>
        <w:t>What Will You Learn and Do?</w:t>
      </w:r>
      <w:bookmarkEnd w:id="28"/>
    </w:p>
    <w:p w14:paraId="1A1F1D44" w14:textId="3810CA1D" w:rsidR="00A85F72" w:rsidRDefault="00A85F72" w:rsidP="008D7FE4">
      <w:pPr>
        <w:rPr>
          <w:lang w:val="en-US"/>
        </w:rPr>
      </w:pPr>
      <w:r w:rsidRPr="00A85F72">
        <w:rPr>
          <w:lang w:val="en-US"/>
        </w:rPr>
        <w:t xml:space="preserve">This session is very hands-on. We’ll walk through the full process of </w:t>
      </w:r>
      <w:r w:rsidRPr="00A85F72">
        <w:rPr>
          <w:b/>
          <w:bCs/>
          <w:lang w:val="en-US"/>
        </w:rPr>
        <w:t>tokenizing in-game assets</w:t>
      </w:r>
      <w:r w:rsidRPr="00A85F72">
        <w:rPr>
          <w:lang w:val="en-US"/>
        </w:rPr>
        <w:t>:</w:t>
      </w:r>
    </w:p>
    <w:p w14:paraId="5068382C" w14:textId="4DE92C5E" w:rsidR="00A85F72" w:rsidRPr="00A85F72" w:rsidRDefault="00A85F72" w:rsidP="009F1239">
      <w:pPr>
        <w:pStyle w:val="BSVABoxedTextQuote"/>
        <w:numPr>
          <w:ilvl w:val="0"/>
          <w:numId w:val="35"/>
        </w:numPr>
      </w:pPr>
      <w:r w:rsidRPr="00A85F72">
        <w:t>Accessing the Dashboard and Preparing Your App</w:t>
      </w:r>
    </w:p>
    <w:p w14:paraId="493FCC39" w14:textId="5C7834B4" w:rsidR="00A85F72" w:rsidRPr="00A85F72" w:rsidRDefault="00A85F72" w:rsidP="00A85F72">
      <w:pPr>
        <w:pStyle w:val="BSVABoxedListBullet1"/>
      </w:pPr>
      <w:r w:rsidRPr="00A85F72">
        <w:t xml:space="preserve">You’ll sign up on the </w:t>
      </w:r>
      <w:hyperlink r:id="rId29" w:history="1">
        <w:r w:rsidRPr="00A221C9">
          <w:rPr>
            <w:rStyle w:val="Hipervnculo"/>
          </w:rPr>
          <w:t>HandCash Connect</w:t>
        </w:r>
      </w:hyperlink>
      <w:r w:rsidRPr="00A85F72">
        <w:t xml:space="preserve"> dashboard.</w:t>
      </w:r>
    </w:p>
    <w:p w14:paraId="2F8A7130" w14:textId="77777777" w:rsidR="00A85F72" w:rsidRPr="00A85F72" w:rsidRDefault="00A85F72" w:rsidP="00A85F72">
      <w:pPr>
        <w:pStyle w:val="BSVABoxedListBullet1"/>
      </w:pPr>
      <w:r w:rsidRPr="00A85F72">
        <w:t>We’ll create a developer app so you can interact with the API.</w:t>
      </w:r>
    </w:p>
    <w:p w14:paraId="7C216047" w14:textId="1AE309D5" w:rsidR="00A85F72" w:rsidRPr="00A85F72" w:rsidRDefault="00A85F72" w:rsidP="008D7FE4">
      <w:pPr>
        <w:pStyle w:val="BSVABoxedListBullet1"/>
      </w:pPr>
      <w:r w:rsidRPr="00A85F72">
        <w:t>You’ll get your API keys and be ready to make requests (don’t worry, it’s easier than it sounds!).</w:t>
      </w:r>
    </w:p>
    <w:p w14:paraId="12B4A45E" w14:textId="23099486" w:rsidR="00A85F72" w:rsidRPr="00A85F72" w:rsidRDefault="00A85F72" w:rsidP="009F1239">
      <w:pPr>
        <w:pStyle w:val="BSVABoxedTextQuote"/>
        <w:numPr>
          <w:ilvl w:val="0"/>
          <w:numId w:val="35"/>
        </w:numPr>
      </w:pPr>
      <w:r w:rsidRPr="00A85F72">
        <w:t>Creating and Managing Items</w:t>
      </w:r>
    </w:p>
    <w:p w14:paraId="37126A96" w14:textId="77777777" w:rsidR="00A85F72" w:rsidRPr="00A85F72" w:rsidRDefault="00A85F72" w:rsidP="00A85F72">
      <w:pPr>
        <w:pStyle w:val="BSVABoxedListBullet1"/>
      </w:pPr>
      <w:r w:rsidRPr="00A85F72">
        <w:t xml:space="preserve">You’ll learn how to define and mint new </w:t>
      </w:r>
      <w:r w:rsidRPr="00A85F72">
        <w:rPr>
          <w:b/>
          <w:bCs/>
        </w:rPr>
        <w:t>items (tokens)</w:t>
      </w:r>
      <w:r w:rsidRPr="00A85F72">
        <w:t xml:space="preserve"> — like swords, badges, cards, or keys.</w:t>
      </w:r>
    </w:p>
    <w:p w14:paraId="588FDE6C" w14:textId="77777777" w:rsidR="00A85F72" w:rsidRPr="00A85F72" w:rsidRDefault="00A85F72" w:rsidP="00A85F72">
      <w:pPr>
        <w:pStyle w:val="BSVABoxedListBullet1"/>
      </w:pPr>
      <w:r w:rsidRPr="00A85F72">
        <w:t xml:space="preserve">We’ll explore how to set up </w:t>
      </w:r>
      <w:r w:rsidRPr="00A85F72">
        <w:rPr>
          <w:b/>
          <w:bCs/>
        </w:rPr>
        <w:t>item metadata</w:t>
      </w:r>
      <w:r w:rsidRPr="00A85F72">
        <w:t>: names, descriptions, images, rarity, etc.</w:t>
      </w:r>
    </w:p>
    <w:p w14:paraId="2254BE96" w14:textId="77777777" w:rsidR="00A85F72" w:rsidRPr="00A85F72" w:rsidRDefault="00A85F72" w:rsidP="00A85F72">
      <w:pPr>
        <w:pStyle w:val="BSVABoxedListBullet1"/>
      </w:pPr>
      <w:r w:rsidRPr="00A85F72">
        <w:t xml:space="preserve">You’ll organize items into </w:t>
      </w:r>
      <w:r w:rsidRPr="00A85F72">
        <w:rPr>
          <w:b/>
          <w:bCs/>
        </w:rPr>
        <w:t>collections</w:t>
      </w:r>
      <w:r w:rsidRPr="00A85F72">
        <w:t xml:space="preserve"> — helpful for games with categories or themes.</w:t>
      </w:r>
    </w:p>
    <w:p w14:paraId="535DDCBE" w14:textId="33502C3C" w:rsidR="00A85F72" w:rsidRPr="00A85F72" w:rsidRDefault="00A85F72" w:rsidP="008D7FE4">
      <w:pPr>
        <w:pStyle w:val="BSVABoxedListBullet1"/>
      </w:pPr>
      <w:r w:rsidRPr="00A85F72">
        <w:t>You’ll see how each item you create is stored on-chain and can be managed directly through your app or platform.</w:t>
      </w:r>
    </w:p>
    <w:p w14:paraId="2D1E94ED" w14:textId="7A48B200" w:rsidR="00A85F72" w:rsidRPr="00A85F72" w:rsidRDefault="00A85F72" w:rsidP="009F1239">
      <w:pPr>
        <w:pStyle w:val="BSVABoxedTextQuote"/>
        <w:numPr>
          <w:ilvl w:val="0"/>
          <w:numId w:val="35"/>
        </w:numPr>
      </w:pPr>
      <w:r w:rsidRPr="00A85F72">
        <w:t>Transferring and Selling Items</w:t>
      </w:r>
    </w:p>
    <w:p w14:paraId="09440B2A" w14:textId="77777777" w:rsidR="00A85F72" w:rsidRPr="00A85F72" w:rsidRDefault="00A85F72" w:rsidP="00A85F72">
      <w:pPr>
        <w:pStyle w:val="BSVABoxedListBullet1"/>
      </w:pPr>
      <w:r w:rsidRPr="00A85F72">
        <w:t xml:space="preserve">You’ll learn how to </w:t>
      </w:r>
      <w:r w:rsidRPr="00A85F72">
        <w:rPr>
          <w:b/>
          <w:bCs/>
        </w:rPr>
        <w:t>transfer items</w:t>
      </w:r>
      <w:r w:rsidRPr="00A85F72">
        <w:t xml:space="preserve"> between users (by HandCash handle or ID).</w:t>
      </w:r>
    </w:p>
    <w:p w14:paraId="126CED2D" w14:textId="77777777" w:rsidR="00A85F72" w:rsidRPr="00A85F72" w:rsidRDefault="00A85F72" w:rsidP="00A85F72">
      <w:pPr>
        <w:pStyle w:val="BSVABoxedListBullet1"/>
      </w:pPr>
      <w:r w:rsidRPr="00A85F72">
        <w:t xml:space="preserve">We’ll show how to </w:t>
      </w:r>
      <w:r w:rsidRPr="00A85F72">
        <w:rPr>
          <w:b/>
          <w:bCs/>
        </w:rPr>
        <w:t>list items for sale</w:t>
      </w:r>
      <w:r w:rsidRPr="00A85F72">
        <w:t>, set a price in BSV, and complete simple marketplace-style transactions.</w:t>
      </w:r>
    </w:p>
    <w:p w14:paraId="78805085" w14:textId="55ABFA82" w:rsidR="009661F0" w:rsidRDefault="00A85F72" w:rsidP="009661F0">
      <w:pPr>
        <w:pStyle w:val="BSVABoxedListBullet1"/>
      </w:pPr>
      <w:r w:rsidRPr="00A85F72">
        <w:t xml:space="preserve">You’ll see how these items stay </w:t>
      </w:r>
      <w:r w:rsidRPr="00A85F72">
        <w:rPr>
          <w:b/>
          <w:bCs/>
        </w:rPr>
        <w:t>traceable</w:t>
      </w:r>
      <w:r w:rsidRPr="00A85F72">
        <w:t>, with each transfer recorded on the blockchain — giving players confidence in rarity, authenticity, and history.</w:t>
      </w:r>
    </w:p>
    <w:p w14:paraId="4F85F5C5" w14:textId="77777777" w:rsidR="009661F0" w:rsidRDefault="009661F0" w:rsidP="009661F0">
      <w:pPr>
        <w:pStyle w:val="BSVANumberedlistheadinglevel2"/>
        <w:numPr>
          <w:ilvl w:val="0"/>
          <w:numId w:val="0"/>
        </w:numPr>
        <w:ind w:left="709" w:hanging="709"/>
        <w:rPr>
          <w:lang w:val="en-US"/>
        </w:rPr>
      </w:pPr>
    </w:p>
    <w:p w14:paraId="335075A9" w14:textId="0EA0F28E" w:rsidR="009F1239" w:rsidRPr="009F1239" w:rsidRDefault="009F1239" w:rsidP="009F1239">
      <w:pPr>
        <w:pStyle w:val="BSVANumberedlistheadinglevel2"/>
        <w:rPr>
          <w:lang w:val="en-US"/>
        </w:rPr>
      </w:pPr>
      <w:bookmarkStart w:id="29" w:name="_Toc201532893"/>
      <w:r w:rsidRPr="009F1239">
        <w:rPr>
          <w:lang w:val="en-US"/>
        </w:rPr>
        <w:t>Mini Project: Using Tokenized Items in a Real Use Case</w:t>
      </w:r>
      <w:bookmarkEnd w:id="29"/>
    </w:p>
    <w:p w14:paraId="30BE92BC" w14:textId="26AC1641" w:rsidR="009F1239" w:rsidRPr="009F1239" w:rsidRDefault="009F1239" w:rsidP="009F1239">
      <w:pPr>
        <w:rPr>
          <w:lang w:val="en-US"/>
        </w:rPr>
      </w:pPr>
      <w:r w:rsidRPr="009F1239">
        <w:rPr>
          <w:lang w:val="en-US"/>
        </w:rPr>
        <w:t xml:space="preserve">To wrap up the session, participants will work on a </w:t>
      </w:r>
      <w:r w:rsidRPr="009F1239">
        <w:rPr>
          <w:b/>
          <w:bCs/>
          <w:lang w:val="en-US"/>
        </w:rPr>
        <w:t>small project</w:t>
      </w:r>
      <w:r w:rsidRPr="009F1239">
        <w:rPr>
          <w:lang w:val="en-US"/>
        </w:rPr>
        <w:t xml:space="preserve"> that puts into practice everything learned</w:t>
      </w:r>
      <w:r w:rsidR="00A221C9">
        <w:rPr>
          <w:lang w:val="en-US"/>
        </w:rPr>
        <w:t>,</w:t>
      </w:r>
      <w:r w:rsidRPr="009F1239">
        <w:rPr>
          <w:lang w:val="en-US"/>
        </w:rPr>
        <w:t xml:space="preserve"> from item creation to interaction and transfer.</w:t>
      </w:r>
    </w:p>
    <w:p w14:paraId="1A1014EF" w14:textId="26681347" w:rsidR="009F1239" w:rsidRPr="009F1239" w:rsidRDefault="009F1239" w:rsidP="009661F0">
      <w:pPr>
        <w:pStyle w:val="BSVABoxedTextQuote"/>
      </w:pPr>
      <w:r w:rsidRPr="009F1239">
        <w:t>This project will involve</w:t>
      </w:r>
    </w:p>
    <w:p w14:paraId="75FFD81B" w14:textId="77777777" w:rsidR="009F1239" w:rsidRPr="009F1239" w:rsidRDefault="009F1239" w:rsidP="009F1239">
      <w:pPr>
        <w:pStyle w:val="BSVABoxedListBullet1"/>
      </w:pPr>
      <w:r w:rsidRPr="009F1239">
        <w:t>Creating and managing a set of tokenized items</w:t>
      </w:r>
    </w:p>
    <w:p w14:paraId="7312885B" w14:textId="77777777" w:rsidR="009F1239" w:rsidRPr="009F1239" w:rsidRDefault="009F1239" w:rsidP="009F1239">
      <w:pPr>
        <w:pStyle w:val="BSVABoxedListBullet1"/>
      </w:pPr>
      <w:r w:rsidRPr="009F1239">
        <w:t>Defining how these items are distributed or earned</w:t>
      </w:r>
    </w:p>
    <w:p w14:paraId="2905F156" w14:textId="77777777" w:rsidR="009F1239" w:rsidRPr="009F1239" w:rsidRDefault="009F1239" w:rsidP="009F1239">
      <w:pPr>
        <w:pStyle w:val="BSVABoxedListBullet1"/>
      </w:pPr>
      <w:r w:rsidRPr="009F1239">
        <w:t>Using the HandCash API to integrate item ownership, inventory management, and transfers</w:t>
      </w:r>
    </w:p>
    <w:p w14:paraId="69500D0E" w14:textId="52484BD6" w:rsidR="009F1239" w:rsidRPr="009F1239" w:rsidRDefault="009F1239" w:rsidP="009F1239">
      <w:pPr>
        <w:rPr>
          <w:lang w:val="en-US"/>
        </w:rPr>
      </w:pPr>
      <w:r w:rsidRPr="009F1239">
        <w:rPr>
          <w:lang w:val="en-US"/>
        </w:rPr>
        <w:t xml:space="preserve">The idea is to show how blockchain-backed items can be integrated into </w:t>
      </w:r>
      <w:r w:rsidRPr="009F1239">
        <w:rPr>
          <w:b/>
          <w:bCs/>
          <w:lang w:val="en-US"/>
        </w:rPr>
        <w:t>real user experiences</w:t>
      </w:r>
      <w:r w:rsidRPr="009F1239">
        <w:rPr>
          <w:lang w:val="en-US"/>
        </w:rPr>
        <w:t>, enabling dynamic gameplay, rewards, and economies — all built on top of the BSV blockchain in a simple and accessible way.</w:t>
      </w:r>
    </w:p>
    <w:p w14:paraId="4E630AEA" w14:textId="77777777" w:rsidR="00A85F72" w:rsidRPr="00A85F72" w:rsidRDefault="00A85F72" w:rsidP="00A85F72">
      <w:pPr>
        <w:pStyle w:val="BSVANumberedlistheadinglevel2"/>
        <w:rPr>
          <w:lang w:val="en-US"/>
        </w:rPr>
      </w:pPr>
      <w:bookmarkStart w:id="30" w:name="_Toc201532894"/>
      <w:r w:rsidRPr="00A85F72">
        <w:rPr>
          <w:lang w:val="en-US"/>
        </w:rPr>
        <w:t>Want to Learn More?</w:t>
      </w:r>
      <w:bookmarkEnd w:id="30"/>
    </w:p>
    <w:p w14:paraId="48A69876" w14:textId="32EAB483" w:rsidR="00A85F72" w:rsidRDefault="00A85F72" w:rsidP="00A85F72">
      <w:pPr>
        <w:rPr>
          <w:lang w:val="en-US"/>
        </w:rPr>
      </w:pPr>
      <w:r w:rsidRPr="00A85F72">
        <w:rPr>
          <w:lang w:val="en-US"/>
        </w:rPr>
        <w:t>Here are a few resources to explore the topic further</w:t>
      </w:r>
    </w:p>
    <w:p w14:paraId="54ECF56B" w14:textId="51534120" w:rsidR="009661F0" w:rsidRPr="00A85F72" w:rsidRDefault="009661F0" w:rsidP="009661F0">
      <w:pPr>
        <w:pStyle w:val="BSVABoxedTextQuote"/>
      </w:pPr>
      <w:r>
        <w:t>Starting points</w:t>
      </w:r>
    </w:p>
    <w:p w14:paraId="6E1E754E" w14:textId="08DA1D55" w:rsidR="00A85F72" w:rsidRPr="00A85F72" w:rsidRDefault="00A85F72" w:rsidP="00A85F72">
      <w:pPr>
        <w:pStyle w:val="BSVABoxedListBullet1"/>
      </w:pPr>
      <w:hyperlink r:id="rId30" w:tgtFrame="_new" w:history="1">
        <w:r w:rsidRPr="00A85F72">
          <w:rPr>
            <w:rStyle w:val="Hipervnculo"/>
            <w:b/>
            <w:bCs/>
          </w:rPr>
          <w:t>HandCash Docs – Full Developer Guide</w:t>
        </w:r>
      </w:hyperlink>
      <w:r w:rsidRPr="00A85F72">
        <w:br/>
        <w:t>Everything you need to build apps with BSV and HandCash.</w:t>
      </w:r>
    </w:p>
    <w:p w14:paraId="0AA06EF9" w14:textId="77777777" w:rsidR="009F1239" w:rsidRPr="009F1239" w:rsidRDefault="009F1239" w:rsidP="009F1239">
      <w:pPr>
        <w:pStyle w:val="BSVANumberedlistheadinglevel1"/>
        <w:rPr>
          <w:lang w:val="en-US"/>
        </w:rPr>
      </w:pPr>
      <w:bookmarkStart w:id="31" w:name="_Toc201532895"/>
      <w:r w:rsidRPr="009F1239">
        <w:rPr>
          <w:lang w:val="en-US"/>
        </w:rPr>
        <w:t>Session 6: Blockchain, Smart Contracts, and Business Models in Video Games</w:t>
      </w:r>
      <w:bookmarkEnd w:id="31"/>
    </w:p>
    <w:p w14:paraId="47CE0A6B" w14:textId="77777777" w:rsidR="009F1239" w:rsidRPr="009F1239" w:rsidRDefault="009F1239" w:rsidP="009F1239">
      <w:pPr>
        <w:pStyle w:val="BSVAIntroduction"/>
        <w:rPr>
          <w:lang w:val="en-US"/>
        </w:rPr>
      </w:pPr>
      <w:r w:rsidRPr="009F1239">
        <w:rPr>
          <w:lang w:val="en-US"/>
        </w:rPr>
        <w:t>Strategies and Opportunities in Blockchain-Based Game Economies</w:t>
      </w:r>
    </w:p>
    <w:p w14:paraId="46727B0B" w14:textId="67119543" w:rsidR="009F1239" w:rsidRPr="009F1239" w:rsidRDefault="009F1239" w:rsidP="009F1239">
      <w:pPr>
        <w:rPr>
          <w:lang w:val="en-US"/>
        </w:rPr>
      </w:pPr>
      <w:r w:rsidRPr="009F1239">
        <w:rPr>
          <w:lang w:val="en-US"/>
        </w:rPr>
        <w:t xml:space="preserve">In this session, we’ll take a step back from the technical aspects and look at the </w:t>
      </w:r>
      <w:r w:rsidRPr="009F1239">
        <w:rPr>
          <w:b/>
          <w:bCs/>
          <w:lang w:val="en-US"/>
        </w:rPr>
        <w:t>bigger picture</w:t>
      </w:r>
      <w:r w:rsidRPr="009F1239">
        <w:rPr>
          <w:lang w:val="en-US"/>
        </w:rPr>
        <w:t>: how blockchain technology</w:t>
      </w:r>
      <w:r w:rsidR="002604DF">
        <w:rPr>
          <w:lang w:val="en-US"/>
        </w:rPr>
        <w:t xml:space="preserve">, </w:t>
      </w:r>
      <w:r w:rsidRPr="009F1239">
        <w:rPr>
          <w:lang w:val="en-US"/>
        </w:rPr>
        <w:t xml:space="preserve">including </w:t>
      </w:r>
      <w:r w:rsidRPr="009F1239">
        <w:rPr>
          <w:b/>
          <w:bCs/>
          <w:lang w:val="en-US"/>
        </w:rPr>
        <w:t>smart contracts</w:t>
      </w:r>
      <w:r w:rsidR="002604DF">
        <w:rPr>
          <w:lang w:val="en-US"/>
        </w:rPr>
        <w:t xml:space="preserve">, </w:t>
      </w:r>
      <w:r w:rsidRPr="009F1239">
        <w:rPr>
          <w:lang w:val="en-US"/>
        </w:rPr>
        <w:t xml:space="preserve">can be used not just to build games, but to create </w:t>
      </w:r>
      <w:r w:rsidRPr="009F1239">
        <w:rPr>
          <w:b/>
          <w:bCs/>
          <w:lang w:val="en-US"/>
        </w:rPr>
        <w:t>viable business models</w:t>
      </w:r>
      <w:r w:rsidRPr="009F1239">
        <w:rPr>
          <w:lang w:val="en-US"/>
        </w:rPr>
        <w:t xml:space="preserve"> around them.</w:t>
      </w:r>
    </w:p>
    <w:p w14:paraId="19B3AC31" w14:textId="71915C31" w:rsidR="009F1239" w:rsidRDefault="009F1239" w:rsidP="008D7FE4">
      <w:pPr>
        <w:rPr>
          <w:lang w:val="en-US"/>
        </w:rPr>
      </w:pPr>
      <w:r w:rsidRPr="009F1239">
        <w:rPr>
          <w:lang w:val="en-US"/>
        </w:rPr>
        <w:t xml:space="preserve">We'll explore how games can become </w:t>
      </w:r>
      <w:r w:rsidRPr="009F1239">
        <w:rPr>
          <w:b/>
          <w:bCs/>
          <w:lang w:val="en-US"/>
        </w:rPr>
        <w:t>open economies</w:t>
      </w:r>
      <w:r w:rsidRPr="009F1239">
        <w:rPr>
          <w:lang w:val="en-US"/>
        </w:rPr>
        <w:t xml:space="preserve">, how players can become </w:t>
      </w:r>
      <w:r w:rsidRPr="009F1239">
        <w:rPr>
          <w:b/>
          <w:bCs/>
          <w:lang w:val="en-US"/>
        </w:rPr>
        <w:t>participants in value creation</w:t>
      </w:r>
      <w:r w:rsidRPr="009F1239">
        <w:rPr>
          <w:lang w:val="en-US"/>
        </w:rPr>
        <w:t xml:space="preserve">, and how developers can design systems that are </w:t>
      </w:r>
      <w:r w:rsidRPr="009F1239">
        <w:rPr>
          <w:b/>
          <w:bCs/>
          <w:lang w:val="en-US"/>
        </w:rPr>
        <w:t xml:space="preserve">sustainable, scalable, and </w:t>
      </w:r>
      <w:proofErr w:type="gramStart"/>
      <w:r w:rsidRPr="009F1239">
        <w:rPr>
          <w:b/>
          <w:bCs/>
          <w:lang w:val="en-US"/>
        </w:rPr>
        <w:t>community-driven</w:t>
      </w:r>
      <w:proofErr w:type="gramEnd"/>
      <w:r w:rsidRPr="009F1239">
        <w:rPr>
          <w:lang w:val="en-US"/>
        </w:rPr>
        <w:t>.</w:t>
      </w:r>
    </w:p>
    <w:p w14:paraId="005C29BC" w14:textId="77777777" w:rsidR="0011558D" w:rsidRDefault="0011558D" w:rsidP="008D7FE4">
      <w:pPr>
        <w:rPr>
          <w:lang w:val="en-US"/>
        </w:rPr>
      </w:pPr>
    </w:p>
    <w:p w14:paraId="712F4F16" w14:textId="77777777" w:rsidR="0011558D" w:rsidRDefault="0011558D" w:rsidP="008D7FE4">
      <w:pPr>
        <w:rPr>
          <w:lang w:val="en-US"/>
        </w:rPr>
      </w:pPr>
    </w:p>
    <w:p w14:paraId="6828D36A" w14:textId="77777777" w:rsidR="0011558D" w:rsidRDefault="0011558D" w:rsidP="008D7FE4">
      <w:pPr>
        <w:rPr>
          <w:lang w:val="en-US"/>
        </w:rPr>
      </w:pPr>
    </w:p>
    <w:p w14:paraId="18E8A6DC" w14:textId="77777777" w:rsidR="0011558D" w:rsidRDefault="0011558D" w:rsidP="008D7FE4">
      <w:pPr>
        <w:rPr>
          <w:lang w:val="en-US"/>
        </w:rPr>
      </w:pPr>
    </w:p>
    <w:p w14:paraId="7CB858E8" w14:textId="77777777" w:rsidR="009F1239" w:rsidRPr="009F1239" w:rsidRDefault="009F1239" w:rsidP="009F1239">
      <w:pPr>
        <w:pStyle w:val="BSVANumberedlistheadinglevel2"/>
        <w:rPr>
          <w:lang w:val="en-US"/>
        </w:rPr>
      </w:pPr>
      <w:bookmarkStart w:id="32" w:name="_Toc201532896"/>
      <w:r w:rsidRPr="009F1239">
        <w:rPr>
          <w:lang w:val="en-US"/>
        </w:rPr>
        <w:t>What Is a Smart Contract?</w:t>
      </w:r>
      <w:bookmarkEnd w:id="32"/>
    </w:p>
    <w:p w14:paraId="4737BD4F" w14:textId="77777777" w:rsidR="009F1239" w:rsidRPr="009F1239" w:rsidRDefault="009F1239" w:rsidP="009F1239">
      <w:pPr>
        <w:rPr>
          <w:lang w:val="en-US"/>
        </w:rPr>
      </w:pPr>
      <w:r w:rsidRPr="009F1239">
        <w:rPr>
          <w:lang w:val="en-US"/>
        </w:rPr>
        <w:t xml:space="preserve">A </w:t>
      </w:r>
      <w:r w:rsidRPr="009F1239">
        <w:rPr>
          <w:b/>
          <w:bCs/>
          <w:lang w:val="en-US"/>
        </w:rPr>
        <w:t>smart contract</w:t>
      </w:r>
      <w:r w:rsidRPr="009F1239">
        <w:rPr>
          <w:lang w:val="en-US"/>
        </w:rPr>
        <w:t xml:space="preserve"> is a piece of code that lives on the blockchain and </w:t>
      </w:r>
      <w:r w:rsidRPr="009F1239">
        <w:rPr>
          <w:b/>
          <w:bCs/>
          <w:lang w:val="en-US"/>
        </w:rPr>
        <w:t>automatically executes actions</w:t>
      </w:r>
      <w:r w:rsidRPr="009F1239">
        <w:rPr>
          <w:lang w:val="en-US"/>
        </w:rPr>
        <w:t xml:space="preserve"> when certain conditions are met. Think of it like a vending machine:</w:t>
      </w:r>
    </w:p>
    <w:p w14:paraId="40665172" w14:textId="77777777" w:rsidR="009F1239" w:rsidRPr="009F1239" w:rsidRDefault="009F1239" w:rsidP="009F1239">
      <w:pPr>
        <w:pStyle w:val="BSVABoxedListBullet1"/>
      </w:pPr>
      <w:r w:rsidRPr="009F1239">
        <w:t>You insert a coin (or a token)</w:t>
      </w:r>
    </w:p>
    <w:p w14:paraId="304F62C6" w14:textId="77777777" w:rsidR="009F1239" w:rsidRPr="009F1239" w:rsidRDefault="009F1239" w:rsidP="009F1239">
      <w:pPr>
        <w:pStyle w:val="BSVABoxedListBullet1"/>
      </w:pPr>
      <w:r w:rsidRPr="009F1239">
        <w:t>The contract checks the condition</w:t>
      </w:r>
    </w:p>
    <w:p w14:paraId="708D1008" w14:textId="77777777" w:rsidR="009F1239" w:rsidRPr="009F1239" w:rsidRDefault="009F1239" w:rsidP="009F1239">
      <w:pPr>
        <w:pStyle w:val="BSVABoxedListBullet1"/>
      </w:pPr>
      <w:r w:rsidRPr="009F1239">
        <w:t>If valid, it releases the product (item, token, access...)</w:t>
      </w:r>
    </w:p>
    <w:p w14:paraId="6EACF565" w14:textId="77777777" w:rsidR="009F1239" w:rsidRPr="009F1239" w:rsidRDefault="009F1239" w:rsidP="009F1239">
      <w:pPr>
        <w:rPr>
          <w:lang w:val="en-US"/>
        </w:rPr>
      </w:pPr>
      <w:r w:rsidRPr="009F1239">
        <w:rPr>
          <w:lang w:val="en-US"/>
        </w:rPr>
        <w:t>In gaming, smart contracts can be used for things like:</w:t>
      </w:r>
    </w:p>
    <w:p w14:paraId="7C4F1282" w14:textId="77777777" w:rsidR="009F1239" w:rsidRPr="009F1239" w:rsidRDefault="009F1239" w:rsidP="009F1239">
      <w:pPr>
        <w:pStyle w:val="BSVABoxedListBullet1"/>
      </w:pPr>
      <w:r w:rsidRPr="009F1239">
        <w:t>Managing sales of in-game assets (NFT marketplaces)</w:t>
      </w:r>
    </w:p>
    <w:p w14:paraId="0085F7F2" w14:textId="77777777" w:rsidR="009F1239" w:rsidRPr="009F1239" w:rsidRDefault="009F1239" w:rsidP="009F1239">
      <w:pPr>
        <w:pStyle w:val="BSVABoxedListBullet1"/>
      </w:pPr>
      <w:r w:rsidRPr="009F1239">
        <w:t>Distributing rewards or tournament prizes</w:t>
      </w:r>
    </w:p>
    <w:p w14:paraId="2E85B5FD" w14:textId="77777777" w:rsidR="009F1239" w:rsidRPr="009F1239" w:rsidRDefault="009F1239" w:rsidP="009F1239">
      <w:pPr>
        <w:pStyle w:val="BSVABoxedListBullet1"/>
      </w:pPr>
      <w:r w:rsidRPr="009F1239">
        <w:t>Handling royalties for content creators</w:t>
      </w:r>
    </w:p>
    <w:p w14:paraId="5AA371CB" w14:textId="77777777" w:rsidR="009F1239" w:rsidRPr="009F1239" w:rsidRDefault="009F1239" w:rsidP="009F1239">
      <w:pPr>
        <w:pStyle w:val="BSVABoxedListBullet1"/>
      </w:pPr>
      <w:r w:rsidRPr="009F1239">
        <w:t>Enforcing game rules or mechanics without central control</w:t>
      </w:r>
    </w:p>
    <w:p w14:paraId="712D2E94" w14:textId="6605BF77" w:rsidR="009F1239" w:rsidRDefault="009F1239" w:rsidP="008D7FE4">
      <w:pPr>
        <w:rPr>
          <w:lang w:val="en-US"/>
        </w:rPr>
      </w:pPr>
      <w:r w:rsidRPr="009F1239">
        <w:rPr>
          <w:lang w:val="en-US"/>
        </w:rPr>
        <w:t xml:space="preserve">In the BSV ecosystem, smart contracts are implemented </w:t>
      </w:r>
      <w:r w:rsidRPr="009F1239">
        <w:rPr>
          <w:b/>
          <w:bCs/>
          <w:lang w:val="en-US"/>
        </w:rPr>
        <w:t>off-chain or in hybrid models</w:t>
      </w:r>
      <w:r w:rsidRPr="009F1239">
        <w:rPr>
          <w:lang w:val="en-US"/>
        </w:rPr>
        <w:t>, allowing scalable and low-cost logic execution.</w:t>
      </w:r>
    </w:p>
    <w:p w14:paraId="438DFEEF" w14:textId="77777777" w:rsidR="00E43323" w:rsidRPr="00E43323" w:rsidRDefault="00E43323" w:rsidP="00E43323">
      <w:pPr>
        <w:pStyle w:val="BSVANumberedlistheadinglevel2"/>
        <w:rPr>
          <w:lang w:val="en-US"/>
        </w:rPr>
      </w:pPr>
      <w:bookmarkStart w:id="33" w:name="_Toc201532897"/>
      <w:r w:rsidRPr="00E43323">
        <w:rPr>
          <w:lang w:val="en-US"/>
        </w:rPr>
        <w:t>How Blockchain Enables New Business Models in Gaming</w:t>
      </w:r>
      <w:bookmarkEnd w:id="33"/>
    </w:p>
    <w:p w14:paraId="3979F1A3" w14:textId="77777777" w:rsidR="00E43323" w:rsidRPr="00E43323" w:rsidRDefault="00E43323" w:rsidP="00E43323">
      <w:pPr>
        <w:rPr>
          <w:lang w:val="en-US"/>
        </w:rPr>
      </w:pPr>
      <w:r w:rsidRPr="00E43323">
        <w:rPr>
          <w:lang w:val="en-US"/>
        </w:rPr>
        <w:t xml:space="preserve">Blockchain transforms traditional gaming models into more </w:t>
      </w:r>
      <w:r w:rsidRPr="00E43323">
        <w:rPr>
          <w:b/>
          <w:bCs/>
          <w:lang w:val="en-US"/>
        </w:rPr>
        <w:t>open and flexible ecosystems</w:t>
      </w:r>
      <w:r w:rsidRPr="00E43323">
        <w:rPr>
          <w:lang w:val="en-US"/>
        </w:rPr>
        <w:t>. Here are some examples:</w:t>
      </w:r>
    </w:p>
    <w:p w14:paraId="2CE96D22" w14:textId="77777777" w:rsidR="00E43323" w:rsidRDefault="00E43323" w:rsidP="009F1239"/>
    <w:p w14:paraId="43318398" w14:textId="77777777" w:rsidR="00E43323" w:rsidRPr="00E43323" w:rsidRDefault="00E43323" w:rsidP="00E43323">
      <w:pPr>
        <w:pStyle w:val="BSVABoxedTextQuote"/>
      </w:pPr>
      <w:r w:rsidRPr="00E43323">
        <w:t>1. Play-to-Earn (P2E)</w:t>
      </w:r>
    </w:p>
    <w:p w14:paraId="5D922D6B" w14:textId="77777777" w:rsidR="00E43323" w:rsidRPr="00E43323" w:rsidRDefault="00E43323" w:rsidP="00E43323">
      <w:pPr>
        <w:rPr>
          <w:lang w:val="en-US"/>
        </w:rPr>
      </w:pPr>
      <w:r w:rsidRPr="00E43323">
        <w:rPr>
          <w:lang w:val="en-US"/>
        </w:rPr>
        <w:t>Players earn real value (tokens, NFTs) by playing the game. These assets can be traded or sold on open markets. This model rewards engagement and skill, not just spending.</w:t>
      </w:r>
    </w:p>
    <w:p w14:paraId="41BA1971" w14:textId="4BFDD324" w:rsidR="00E43323" w:rsidRDefault="00E43323" w:rsidP="00E43323">
      <w:pPr>
        <w:rPr>
          <w:lang w:val="en-US"/>
        </w:rPr>
      </w:pPr>
      <w:r w:rsidRPr="00E43323">
        <w:rPr>
          <w:b/>
          <w:bCs/>
          <w:lang w:val="en-US"/>
        </w:rPr>
        <w:t>Example</w:t>
      </w:r>
      <w:r w:rsidRPr="00E43323">
        <w:rPr>
          <w:lang w:val="en-US"/>
        </w:rPr>
        <w:t xml:space="preserve">: In games like </w:t>
      </w:r>
      <w:proofErr w:type="spellStart"/>
      <w:r w:rsidRPr="00E43323">
        <w:rPr>
          <w:i/>
          <w:iCs/>
          <w:lang w:val="en-US"/>
        </w:rPr>
        <w:t>CryptoFights</w:t>
      </w:r>
      <w:proofErr w:type="spellEnd"/>
      <w:r w:rsidRPr="00E43323">
        <w:rPr>
          <w:lang w:val="en-US"/>
        </w:rPr>
        <w:t>, players receive blockchain-recorded loot they can later trade or use.</w:t>
      </w:r>
    </w:p>
    <w:p w14:paraId="166AF07A" w14:textId="77777777" w:rsidR="00E43323" w:rsidRPr="00E43323" w:rsidRDefault="00E43323" w:rsidP="00E43323">
      <w:pPr>
        <w:pStyle w:val="BSVABoxedTextQuote"/>
      </w:pPr>
      <w:r w:rsidRPr="00E43323">
        <w:t>2. In-Game Marketplaces</w:t>
      </w:r>
    </w:p>
    <w:p w14:paraId="1F982C06" w14:textId="77777777" w:rsidR="00E43323" w:rsidRPr="00E43323" w:rsidRDefault="00E43323" w:rsidP="00E43323">
      <w:pPr>
        <w:rPr>
          <w:lang w:val="en-US"/>
        </w:rPr>
      </w:pPr>
      <w:r w:rsidRPr="00E43323">
        <w:rPr>
          <w:lang w:val="en-US"/>
        </w:rPr>
        <w:t xml:space="preserve">Instead of centralized shops run by the developer, players can </w:t>
      </w:r>
      <w:r w:rsidRPr="00E43323">
        <w:rPr>
          <w:b/>
          <w:bCs/>
          <w:lang w:val="en-US"/>
        </w:rPr>
        <w:t>buy and sell items directly</w:t>
      </w:r>
      <w:r w:rsidRPr="00E43323">
        <w:rPr>
          <w:lang w:val="en-US"/>
        </w:rPr>
        <w:t xml:space="preserve"> to one another. The game can take a small fee or tax on each trade.</w:t>
      </w:r>
    </w:p>
    <w:p w14:paraId="00B2E71C" w14:textId="109ABCB4" w:rsidR="00E43323" w:rsidRDefault="00E43323" w:rsidP="00E43323">
      <w:pPr>
        <w:rPr>
          <w:lang w:val="en-US"/>
        </w:rPr>
      </w:pPr>
      <w:r w:rsidRPr="00E43323">
        <w:rPr>
          <w:lang w:val="en-US"/>
        </w:rPr>
        <w:t>Smart contracts can be used to handle transactions transparently and securely.</w:t>
      </w:r>
    </w:p>
    <w:p w14:paraId="08403155" w14:textId="77777777" w:rsidR="00E43323" w:rsidRPr="00E43323" w:rsidRDefault="00E43323" w:rsidP="00E43323">
      <w:pPr>
        <w:pStyle w:val="BSVABoxedTextQuote"/>
      </w:pPr>
      <w:r w:rsidRPr="00E43323">
        <w:lastRenderedPageBreak/>
        <w:t>3. Creator Economies and User-Generated Content</w:t>
      </w:r>
    </w:p>
    <w:p w14:paraId="21B135DD" w14:textId="598B9815" w:rsidR="00E43323" w:rsidRPr="00E43323" w:rsidRDefault="00E43323" w:rsidP="00E43323">
      <w:pPr>
        <w:rPr>
          <w:lang w:val="en-US"/>
        </w:rPr>
      </w:pPr>
      <w:r w:rsidRPr="00E43323">
        <w:rPr>
          <w:lang w:val="en-US"/>
        </w:rPr>
        <w:t>Players can create skins, levels, or assets</w:t>
      </w:r>
      <w:r w:rsidR="00882080">
        <w:rPr>
          <w:lang w:val="en-US"/>
        </w:rPr>
        <w:t xml:space="preserve">, </w:t>
      </w:r>
      <w:r w:rsidRPr="00E43323">
        <w:rPr>
          <w:lang w:val="en-US"/>
        </w:rPr>
        <w:t>mint them as NFTs</w:t>
      </w:r>
      <w:r w:rsidR="00882080">
        <w:rPr>
          <w:lang w:val="en-US"/>
        </w:rPr>
        <w:t xml:space="preserve">, </w:t>
      </w:r>
      <w:r w:rsidRPr="00E43323">
        <w:rPr>
          <w:lang w:val="en-US"/>
        </w:rPr>
        <w:t>and sell them in-game. The game can reward creators with royalties every time their asset is re-sold.</w:t>
      </w:r>
    </w:p>
    <w:p w14:paraId="6EA032FD" w14:textId="08A08A64" w:rsidR="00E43323" w:rsidRDefault="00E43323" w:rsidP="00E43323">
      <w:pPr>
        <w:rPr>
          <w:lang w:val="en-US"/>
        </w:rPr>
      </w:pPr>
      <w:r w:rsidRPr="00E43323">
        <w:rPr>
          <w:b/>
          <w:bCs/>
          <w:lang w:val="en-US"/>
        </w:rPr>
        <w:t>Ownership + programmable royalties = long-term incentives.</w:t>
      </w:r>
    </w:p>
    <w:p w14:paraId="71694C6B" w14:textId="77777777" w:rsidR="00E43323" w:rsidRPr="00E43323" w:rsidRDefault="00E43323" w:rsidP="00E43323">
      <w:pPr>
        <w:pStyle w:val="BSVANumberedlistheadinglevel2"/>
        <w:rPr>
          <w:lang w:val="en-US"/>
        </w:rPr>
      </w:pPr>
      <w:bookmarkStart w:id="34" w:name="_Toc201532898"/>
      <w:r w:rsidRPr="00E43323">
        <w:rPr>
          <w:lang w:val="en-US"/>
        </w:rPr>
        <w:t>Designing a Strategy: What to Consider</w:t>
      </w:r>
      <w:bookmarkEnd w:id="34"/>
    </w:p>
    <w:p w14:paraId="6FA5860D" w14:textId="77777777" w:rsidR="00E43323" w:rsidRPr="00E43323" w:rsidRDefault="00E43323" w:rsidP="00E43323">
      <w:pPr>
        <w:rPr>
          <w:lang w:val="en-US"/>
        </w:rPr>
      </w:pPr>
      <w:r w:rsidRPr="00E43323">
        <w:rPr>
          <w:lang w:val="en-US"/>
        </w:rPr>
        <w:t>When designing blockchain-based game economies, developers should think about:</w:t>
      </w:r>
    </w:p>
    <w:p w14:paraId="3C149131" w14:textId="77777777" w:rsidR="00E43323" w:rsidRPr="00E43323" w:rsidRDefault="00E43323" w:rsidP="00E43323">
      <w:pPr>
        <w:pStyle w:val="BSVABoxedListBullet1"/>
      </w:pPr>
      <w:r w:rsidRPr="00E43323">
        <w:rPr>
          <w:b/>
          <w:bCs/>
        </w:rPr>
        <w:t>User experience</w:t>
      </w:r>
      <w:r w:rsidRPr="00E43323">
        <w:t>: Is the blockchain invisible to the player, or part of the game?</w:t>
      </w:r>
    </w:p>
    <w:p w14:paraId="7C12D100" w14:textId="77777777" w:rsidR="00E43323" w:rsidRPr="00E43323" w:rsidRDefault="00E43323" w:rsidP="00E43323">
      <w:pPr>
        <w:pStyle w:val="BSVABoxedListBullet1"/>
      </w:pPr>
      <w:r w:rsidRPr="00E43323">
        <w:rPr>
          <w:b/>
          <w:bCs/>
        </w:rPr>
        <w:t>Sustainability</w:t>
      </w:r>
      <w:r w:rsidRPr="00E43323">
        <w:t>: How do tokens maintain long-term value?</w:t>
      </w:r>
    </w:p>
    <w:p w14:paraId="78E8E2C9" w14:textId="77777777" w:rsidR="00E43323" w:rsidRPr="00E43323" w:rsidRDefault="00E43323" w:rsidP="00E43323">
      <w:pPr>
        <w:pStyle w:val="BSVABoxedListBullet1"/>
      </w:pPr>
      <w:r w:rsidRPr="00E43323">
        <w:rPr>
          <w:b/>
          <w:bCs/>
        </w:rPr>
        <w:t>Fairness</w:t>
      </w:r>
      <w:r w:rsidRPr="00E43323">
        <w:t>: Are players rewarded in proportion to their contributions?</w:t>
      </w:r>
    </w:p>
    <w:p w14:paraId="1951278B" w14:textId="77777777" w:rsidR="00E43323" w:rsidRPr="00E43323" w:rsidRDefault="00E43323" w:rsidP="00E43323">
      <w:pPr>
        <w:pStyle w:val="BSVABoxedListBullet1"/>
      </w:pPr>
      <w:r w:rsidRPr="00E43323">
        <w:rPr>
          <w:b/>
          <w:bCs/>
        </w:rPr>
        <w:t>Regulation</w:t>
      </w:r>
      <w:r w:rsidRPr="00E43323">
        <w:t>: Does the model respect laws around digital assets and monetization?</w:t>
      </w:r>
    </w:p>
    <w:p w14:paraId="5966AFF9" w14:textId="2B73DF6C" w:rsidR="00E43323" w:rsidRPr="00E43323" w:rsidRDefault="00E43323" w:rsidP="00E43323">
      <w:pPr>
        <w:rPr>
          <w:lang w:val="en-US"/>
        </w:rPr>
      </w:pPr>
      <w:r w:rsidRPr="00E43323">
        <w:rPr>
          <w:lang w:val="en-US"/>
        </w:rPr>
        <w:t xml:space="preserve">A great blockchain game </w:t>
      </w:r>
      <w:r w:rsidRPr="00E43323">
        <w:rPr>
          <w:b/>
          <w:bCs/>
          <w:lang w:val="en-US"/>
        </w:rPr>
        <w:t>doesn’t just tokenize everything</w:t>
      </w:r>
      <w:r w:rsidR="00882080">
        <w:rPr>
          <w:lang w:val="en-US"/>
        </w:rPr>
        <w:t xml:space="preserve">, </w:t>
      </w:r>
      <w:r w:rsidRPr="00E43323">
        <w:rPr>
          <w:lang w:val="en-US"/>
        </w:rPr>
        <w:t>it uses blockchain where it adds value: ownership, scarcity, trust, and interoperability.</w:t>
      </w:r>
    </w:p>
    <w:p w14:paraId="42F72BD2" w14:textId="6553D1B1" w:rsidR="00E43323" w:rsidRPr="00E43323" w:rsidRDefault="00E43323" w:rsidP="00E43323">
      <w:pPr>
        <w:rPr>
          <w:lang w:val="en-US"/>
        </w:rPr>
        <w:sectPr w:rsidR="00E43323" w:rsidRPr="00E43323" w:rsidSect="006A047C">
          <w:headerReference w:type="default" r:id="rId31"/>
          <w:footerReference w:type="default" r:id="rId32"/>
          <w:headerReference w:type="first" r:id="rId33"/>
          <w:pgSz w:w="11906" w:h="16838"/>
          <w:pgMar w:top="1871" w:right="1021" w:bottom="1247" w:left="1021" w:header="709" w:footer="652" w:gutter="0"/>
          <w:cols w:space="708"/>
          <w:titlePg/>
          <w:docGrid w:linePitch="360"/>
        </w:sectPr>
      </w:pPr>
    </w:p>
    <w:p w14:paraId="600F8FE3" w14:textId="788FFFF9" w:rsidR="008D1794" w:rsidRPr="009F1239" w:rsidRDefault="004F0EBC" w:rsidP="00EE4183">
      <w:pPr>
        <w:pStyle w:val="BSVANumberedlistheadinglevel1"/>
        <w:numPr>
          <w:ilvl w:val="0"/>
          <w:numId w:val="0"/>
        </w:numPr>
        <w:rPr>
          <w:lang w:val="en-US"/>
        </w:rPr>
      </w:pPr>
      <w:bookmarkStart w:id="35" w:name="_Toc201532899"/>
      <w:r>
        <w:rPr>
          <w:noProof/>
          <w:lang w:val="en-US"/>
          <w14:ligatures w14:val="standardContextual"/>
        </w:rPr>
        <w:lastRenderedPageBreak/>
        <mc:AlternateContent>
          <mc:Choice Requires="wps">
            <w:drawing>
              <wp:anchor distT="0" distB="0" distL="114300" distR="114300" simplePos="0" relativeHeight="251668480" behindDoc="0" locked="0" layoutInCell="1" allowOverlap="1" wp14:anchorId="4591F7B4" wp14:editId="61F5E7D5">
                <wp:simplePos x="0" y="0"/>
                <wp:positionH relativeFrom="column">
                  <wp:posOffset>513715</wp:posOffset>
                </wp:positionH>
                <wp:positionV relativeFrom="paragraph">
                  <wp:posOffset>3088640</wp:posOffset>
                </wp:positionV>
                <wp:extent cx="2695575" cy="1095375"/>
                <wp:effectExtent l="0" t="0" r="9525" b="9525"/>
                <wp:wrapNone/>
                <wp:docPr id="795118823" name="Text Box 6"/>
                <wp:cNvGraphicFramePr/>
                <a:graphic xmlns:a="http://schemas.openxmlformats.org/drawingml/2006/main">
                  <a:graphicData uri="http://schemas.microsoft.com/office/word/2010/wordprocessingShape">
                    <wps:wsp>
                      <wps:cNvSpPr txBox="1"/>
                      <wps:spPr>
                        <a:xfrm>
                          <a:off x="0" y="0"/>
                          <a:ext cx="2695575" cy="1095375"/>
                        </a:xfrm>
                        <a:prstGeom prst="rect">
                          <a:avLst/>
                        </a:prstGeom>
                        <a:noFill/>
                        <a:ln w="6350">
                          <a:noFill/>
                        </a:ln>
                      </wps:spPr>
                      <wps:txbx>
                        <w:txbxContent>
                          <w:p w14:paraId="14E74007" w14:textId="2465FBEC" w:rsidR="004F0EBC" w:rsidRPr="004F0EBC" w:rsidRDefault="004F0EBC">
                            <w:pPr>
                              <w:rPr>
                                <w:rFonts w:ascii="Chillax Semibold" w:hAnsi="Chillax Semibold"/>
                                <w:color w:val="003FFF" w:themeColor="accent3"/>
                                <w:sz w:val="72"/>
                                <w:szCs w:val="72"/>
                                <w:lang w:val="es-ES"/>
                              </w:rPr>
                            </w:pPr>
                            <w:r w:rsidRPr="004F0EBC">
                              <w:rPr>
                                <w:rFonts w:ascii="Chillax Semibold" w:hAnsi="Chillax Semibold"/>
                                <w:color w:val="003FFF" w:themeColor="accent3"/>
                                <w:sz w:val="72"/>
                                <w:szCs w:val="72"/>
                                <w:lang w:val="es-ES"/>
                              </w:rPr>
                              <w:t>Thank you</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1F7B4" id="_x0000_t202" coordsize="21600,21600" o:spt="202" path="m,l,21600r21600,l21600,xe">
                <v:stroke joinstyle="miter"/>
                <v:path gradientshapeok="t" o:connecttype="rect"/>
              </v:shapetype>
              <v:shape id="Text Box 6" o:spid="_x0000_s1026" type="#_x0000_t202" style="position:absolute;margin-left:40.45pt;margin-top:243.2pt;width:212.25pt;height:8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" filled="f" stroked="f" strokeweight=".5pt">
                <v:textbox inset="0,0,0,0">
                  <w:txbxContent>
                    <w:p w14:paraId="14E74007" w14:textId="2465FBEC" w:rsidR="004F0EBC" w:rsidRPr="004F0EBC" w:rsidRDefault="004F0EBC">
                      <w:pPr>
                        <w:rPr>
                          <w:rFonts w:ascii="Chillax Semibold" w:hAnsi="Chillax Semibold"/>
                          <w:color w:val="003FFF" w:themeColor="accent3"/>
                          <w:sz w:val="72"/>
                          <w:szCs w:val="72"/>
                          <w:lang w:val="es-ES"/>
                        </w:rPr>
                      </w:pPr>
                      <w:r w:rsidRPr="004F0EBC">
                        <w:rPr>
                          <w:rFonts w:ascii="Chillax Semibold" w:hAnsi="Chillax Semibold"/>
                          <w:color w:val="003FFF" w:themeColor="accent3"/>
                          <w:sz w:val="72"/>
                          <w:szCs w:val="72"/>
                          <w:lang w:val="es-ES"/>
                        </w:rPr>
                        <w:t>Thank you</w:t>
                      </w:r>
                    </w:p>
                  </w:txbxContent>
                </v:textbox>
              </v:shape>
            </w:pict>
          </mc:Fallback>
        </mc:AlternateContent>
      </w:r>
      <w:r>
        <w:rPr>
          <w:noProof/>
        </w:rPr>
        <w:drawing>
          <wp:anchor distT="0" distB="0" distL="114300" distR="114300" simplePos="0" relativeHeight="251670528" behindDoc="1" locked="0" layoutInCell="1" allowOverlap="1" wp14:anchorId="75BDDA4F" wp14:editId="31CBC460">
            <wp:simplePos x="0" y="0"/>
            <wp:positionH relativeFrom="column">
              <wp:posOffset>-695960</wp:posOffset>
            </wp:positionH>
            <wp:positionV relativeFrom="paragraph">
              <wp:posOffset>-1216660</wp:posOffset>
            </wp:positionV>
            <wp:extent cx="7600542" cy="10706735"/>
            <wp:effectExtent l="0" t="0" r="635" b="0"/>
            <wp:wrapNone/>
            <wp:docPr id="135847695" name="Picture 2" descr="A blue and black background with many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56726" name="Picture 2" descr="A blue and black background with many triangle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616465" cy="107291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19F3A7B" wp14:editId="2303C34C">
            <wp:simplePos x="0" y="0"/>
            <wp:positionH relativeFrom="column">
              <wp:posOffset>56515</wp:posOffset>
            </wp:positionH>
            <wp:positionV relativeFrom="paragraph">
              <wp:posOffset>-616585</wp:posOffset>
            </wp:positionV>
            <wp:extent cx="1796415" cy="1378585"/>
            <wp:effectExtent l="0" t="0" r="0" b="0"/>
            <wp:wrapNone/>
            <wp:docPr id="756550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52309" name="Picture 3"/>
                    <pic:cNvPicPr>
                      <a:picLocks noChangeAspect="1"/>
                    </pic:cNvPicPr>
                  </pic:nvPicPr>
                  <pic:blipFill>
                    <a:blip r:embed="rId35"/>
                    <a:stretch>
                      <a:fillRect/>
                    </a:stretch>
                  </pic:blipFill>
                  <pic:spPr>
                    <a:xfrm>
                      <a:off x="0" y="0"/>
                      <a:ext cx="1796415" cy="1378585"/>
                    </a:xfrm>
                    <a:prstGeom prst="rect">
                      <a:avLst/>
                    </a:prstGeom>
                  </pic:spPr>
                </pic:pic>
              </a:graphicData>
            </a:graphic>
            <wp14:sizeRelH relativeFrom="page">
              <wp14:pctWidth>0</wp14:pctWidth>
            </wp14:sizeRelH>
            <wp14:sizeRelV relativeFrom="page">
              <wp14:pctHeight>0</wp14:pctHeight>
            </wp14:sizeRelV>
          </wp:anchor>
        </w:drawing>
      </w:r>
      <w:r w:rsidR="00EF7EFF">
        <w:rPr>
          <w:noProof/>
          <w:lang w:val="en-US"/>
        </w:rPr>
        <w:drawing>
          <wp:anchor distT="0" distB="0" distL="114300" distR="114300" simplePos="0" relativeHeight="251667456" behindDoc="1" locked="0" layoutInCell="1" allowOverlap="1" wp14:anchorId="0CA80009" wp14:editId="5DF0FE29">
            <wp:simplePos x="0" y="0"/>
            <wp:positionH relativeFrom="column">
              <wp:posOffset>-695960</wp:posOffset>
            </wp:positionH>
            <wp:positionV relativeFrom="paragraph">
              <wp:posOffset>-36287710</wp:posOffset>
            </wp:positionV>
            <wp:extent cx="20116800" cy="45820584"/>
            <wp:effectExtent l="0" t="0" r="0" b="0"/>
            <wp:wrapNone/>
            <wp:docPr id="648923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16800" cy="4582058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
    </w:p>
    <w:p>
      <w:pPr>
        <w:pStyle w:val="BSVANumberedlistheadinglevel2"/>
      </w:pPr>
      <w:r>
        <w:t>Table of Contents</w:t>
      </w:r>
    </w:p>
    <w:p>
      <w:pPr>
        <w:pStyle w:val="BSVAABCList"/>
      </w:pPr>
      <w:r>
        <w:t>Table of Contents</w:t>
      </w:r>
    </w:p>
    <w:p>
      <w:pPr>
        <w:pStyle w:val="BSVAABCList"/>
      </w:pPr>
      <w:r>
        <w:t>Table of Contents</w:t>
      </w:r>
    </w:p>
    <w:p>
      <w:pPr>
        <w:pStyle w:val="BSVAABCList"/>
      </w:pPr>
      <w:r>
        <w:t>Table of Contents</w:t>
      </w:r>
    </w:p>
    <w:p>
      <w:pPr>
        <w:pStyle w:val="BSVAABCList"/>
      </w:pPr>
      <w:r>
        <w:t>Table of Contents</w:t>
      </w:r>
    </w:p>
    <w:p>
      <w:pPr>
        <w:pStyle w:val="BSVAABCList"/>
      </w:pPr>
      <w:r>
        <w:t>Module 1: Introduction to Bitcoin SV</w:t>
      </w:r>
    </w:p>
    <w:p>
      <w:pPr>
        <w:pStyle w:val="BSVAABCList"/>
      </w:pPr>
      <w:r>
        <w:t>Lesson 1.1: Understanding the Roots of Bitcoin SV</w:t>
      </w:r>
    </w:p>
    <w:p>
      <w:pPr>
        <w:pStyle w:val="BSVAABCList"/>
      </w:pPr>
      <w:r>
        <w:t>Lesson 1.2: Important Concepts for Beginners in Bitcoin SV</w:t>
      </w:r>
    </w:p>
    <w:p>
      <w:pPr>
        <w:pStyle w:val="BSVAABCList"/>
      </w:pPr>
      <w:r>
        <w:t>Module 2: The Technological Foundations of Bitcoin SV</w:t>
      </w:r>
    </w:p>
    <w:p>
      <w:pPr>
        <w:pStyle w:val="BSVAABCList"/>
      </w:pPr>
      <w:r>
        <w:t>Lesson 2.1: Blockchain Basics and Scalability Solutions in Bitcoin SV</w:t>
      </w:r>
    </w:p>
    <w:p>
      <w:pPr>
        <w:pStyle w:val="BSVAABCList"/>
      </w:pPr>
      <w:r>
        <w:t>Lesson 2.2: Understanding the Bitcoin SV Consensus Mechanism and Mining Process</w:t>
      </w:r>
    </w:p>
    <w:p>
      <w:pPr>
        <w:pStyle w:val="BSVAABCList"/>
      </w:pPr>
      <w:r>
        <w:t>Module 3: Key Features and Applications of Bitcoin SV</w:t>
      </w:r>
    </w:p>
    <w:p>
      <w:pPr>
        <w:pStyle w:val="BSVAABCList"/>
      </w:pPr>
      <w:r>
        <w:t>Lesson 3.1: Smart Contracts, Scripting, and Business Transactions on Bitcoin SV</w:t>
      </w:r>
    </w:p>
    <w:p>
      <w:pPr>
        <w:pStyle w:val="BSVAABCList"/>
      </w:pPr>
      <w:r>
        <w:t>Lesson 3.2: Security, Governance, and Regulation in the Bitcoin SV Ecosystem</w:t>
      </w:r>
    </w:p>
    <w:p>
      <w:pPr>
        <w:pStyle w:val="BSVAABCList"/>
      </w:pPr>
      <w:r>
        <w:t>Module 4: Navigating Wallets, Exchanges, and Block Explorers for Bitcoin SV</w:t>
      </w:r>
    </w:p>
    <w:p>
      <w:pPr>
        <w:pStyle w:val="BSVAABCList"/>
      </w:pPr>
      <w:r>
        <w:t>Lesson 4.1: Interacting with Bitcoin SV Wallets</w:t>
      </w:r>
    </w:p>
    <w:p>
      <w:pPr>
        <w:pStyle w:val="BSVAABCList"/>
      </w:pPr>
      <w:r>
        <w:t>Lesson 4.2: Trading and Managing Bitcoin SV on Exchanges</w:t>
      </w:r>
    </w:p>
    <w:p>
      <w:pPr>
        <w:pStyle w:val="BSVAABCList"/>
      </w:pPr>
      <w:r>
        <w:t>Module 5: Staying Informed and Engaging in the Bitcoin SV Community</w:t>
      </w:r>
    </w:p>
    <w:p>
      <w:pPr>
        <w:pStyle w:val="BSVAABCList"/>
      </w:pPr>
      <w:r>
        <w:t>Lesson 5.1: Following News and Developments in the Bitcoin SV Ecosystem</w:t>
      </w:r>
    </w:p>
    <w:p>
      <w:pPr>
        <w:pStyle w:val="BSVAABCList"/>
      </w:pPr>
      <w:r>
        <w:t>Lesson 5.2: Collaborating with and Learning from the Bitcoin SV Community</w:t>
      </w:r>
    </w:p>
    <w:p>
      <w:pPr>
        <w:pStyle w:val="BSVAABCList"/>
      </w:pPr>
      <w:r>
        <w:t>Capstone Project: Creating a Simple Smart Contract on Bitcoin SV</w:t>
      </w:r>
    </w:p>
    <w:p>
      <w:pPr>
        <w:pStyle w:val="BSVAABCList"/>
      </w:pPr>
      <w:r>
        <w:t>Assessment Types:</w:t>
      </w:r>
    </w:p>
    <w:p>
      <w:pPr>
        <w:pStyle w:val="BSVAABCList"/>
      </w:pPr>
      <w:r>
        <w:t>Learning Outcomes</w:t>
      </w:r>
    </w:p>
    <w:p>
      <w:pPr>
        <w:pStyle w:val="BSVAABCList"/>
      </w:pPr>
      <w:r>
        <w:t>Origins and Relationship to Bitcoin Cash</w:t>
      </w:r>
    </w:p>
    <w:p>
      <w:pPr>
        <w:pStyle w:val="BSVAABCList"/>
      </w:pPr>
      <w:r>
        <w:t>Scalability2X Roadmap</w:t>
      </w:r>
    </w:p>
    <w:p>
      <w:pPr>
        <w:pStyle w:val="BSVAABCList"/>
      </w:pPr>
      <w:r>
        <w:t>Real-world BSV Example:</w:t>
      </w:r>
    </w:p>
    <w:p>
      <w:pPr>
        <w:pStyle w:val="BSVAABCList"/>
      </w:pPr>
      <w:r>
        <w:t>Discussion Questions</w:t>
      </w:r>
    </w:p>
    <w:p>
      <w:pPr>
        <w:pStyle w:val="BSVAABCList"/>
      </w:pPr>
      <w:r>
        <w:t>Hands-On Exercises</w:t>
      </w:r>
    </w:p>
    <w:p>
      <w:pPr>
        <w:pStyle w:val="BSVAABCList"/>
      </w:pPr>
      <w:r>
        <w:t>1. Bitcoin SV Overview</w:t>
      </w:r>
    </w:p>
    <w:p>
      <w:pPr>
        <w:pStyle w:val="BSVAABCList"/>
      </w:pPr>
      <w:r>
        <w:t>Example:</w:t>
      </w:r>
    </w:p>
    <w:p>
      <w:pPr>
        <w:pStyle w:val="BSVAABCList"/>
      </w:pPr>
      <w:r>
        <w:t>2. Block Size</w:t>
      </w:r>
    </w:p>
    <w:p>
      <w:pPr>
        <w:pStyle w:val="BSVAABCList"/>
      </w:pPr>
      <w:r>
        <w:t>Example:</w:t>
      </w:r>
    </w:p>
    <w:p>
      <w:pPr>
        <w:pStyle w:val="BSVAABCList"/>
      </w:pPr>
      <w:r>
        <w:t>3. Satoshis</w:t>
      </w:r>
    </w:p>
    <w:p>
      <w:pPr>
        <w:pStyle w:val="BSVAABCList"/>
      </w:pPr>
      <w:r>
        <w:t>Example:</w:t>
      </w:r>
    </w:p>
    <w:p>
      <w:pPr>
        <w:pStyle w:val="BSVAABCList"/>
      </w:pPr>
      <w:r>
        <w:t>4. Script</w:t>
      </w:r>
    </w:p>
    <w:p>
      <w:pPr>
        <w:pStyle w:val="BSVAABCList"/>
      </w:pPr>
      <w:r>
        <w:t>Example:</w:t>
      </w:r>
    </w:p>
    <w:p>
      <w:pPr>
        <w:pStyle w:val="BSVAABCList"/>
      </w:pPr>
      <w:r>
        <w:t>5. Mempool and Confirmations</w:t>
      </w:r>
    </w:p>
    <w:p>
      <w:pPr>
        <w:pStyle w:val="BSVAABCList"/>
      </w:pPr>
      <w:r>
        <w:t>Example:</w:t>
      </w:r>
    </w:p>
    <w:p>
      <w:pPr>
        <w:pStyle w:val="BSVAABCList"/>
      </w:pPr>
      <w:r>
        <w:t>Discussion Questions</w:t>
      </w:r>
    </w:p>
    <w:p>
      <w:pPr>
        <w:pStyle w:val="BSVAABCList"/>
      </w:pPr>
      <w:r>
        <w:t>Hands-On Exercises</w:t>
      </w:r>
    </w:p>
    <w:p>
      <w:pPr>
        <w:pStyle w:val="BSVAABCList"/>
      </w:pPr>
      <w:r>
        <w:t>Lesson Overview</w:t>
      </w:r>
    </w:p>
    <w:p>
      <w:pPr>
        <w:pStyle w:val="BSVAABCList"/>
      </w:pPr>
      <w:r>
        <w:t>Blockchain Basics</w:t>
      </w:r>
    </w:p>
    <w:p>
      <w:pPr>
        <w:pStyle w:val="BSVAABCList"/>
      </w:pPr>
      <w:r>
        <w:t>Real-world BSV example:</w:t>
      </w:r>
    </w:p>
    <w:p>
      <w:pPr>
        <w:pStyle w:val="BSVAABCList"/>
      </w:pPr>
      <w:r>
        <w:t>Bitcoin SV Network Features</w:t>
      </w:r>
    </w:p>
    <w:p>
      <w:pPr>
        <w:pStyle w:val="BSVAABCList"/>
      </w:pPr>
      <w:r>
        <w:t>Scalability Solutions in Bitcoin SV</w:t>
      </w:r>
    </w:p>
    <w:p>
      <w:pPr>
        <w:pStyle w:val="BSVAABCList"/>
      </w:pPr>
      <w:r>
        <w:t>Example Python Code (CPFP)</w:t>
      </w:r>
    </w:p>
    <w:p>
      <w:pPr>
        <w:pStyle w:val="BSVAABCList"/>
      </w:pPr>
      <w:r>
        <w:t>Discussion Questions:</w:t>
      </w:r>
    </w:p>
    <w:p>
      <w:pPr>
        <w:pStyle w:val="BSVAABCList"/>
      </w:pPr>
      <w:r>
        <w:t>Hands-On Exercises:</w:t>
      </w:r>
    </w:p>
    <w:p>
      <w:pPr>
        <w:pStyle w:val="BSVAABCList"/>
      </w:pPr>
      <w:r>
        <w:t>1. The Bitcoin SV Consensus Mechanism</w:t>
      </w:r>
    </w:p>
    <w:p>
      <w:pPr>
        <w:pStyle w:val="BSVAABCList"/>
      </w:pPr>
      <w:r>
        <w:t>2. The BSV Mining Process</w:t>
      </w:r>
    </w:p>
    <w:p>
      <w:pPr>
        <w:pStyle w:val="BSVAABCList"/>
      </w:pPr>
      <w:r>
        <w:t>3. Real-World Example: Mining a BSV Block</w:t>
      </w:r>
    </w:p>
    <w:p>
      <w:pPr>
        <w:pStyle w:val="BSVAABCList"/>
      </w:pPr>
      <w:r>
        <w:t>4. Discussion Questions</w:t>
      </w:r>
    </w:p>
    <w:p>
      <w:pPr>
        <w:pStyle w:val="BSVAABCList"/>
      </w:pPr>
      <w:r>
        <w:t>5. Hands-On Exercises</w:t>
      </w:r>
    </w:p>
    <w:p>
      <w:pPr>
        <w:pStyle w:val="BSVAABCList"/>
      </w:pPr>
      <w:r>
        <w:t>Smart Contracts</w:t>
      </w:r>
    </w:p>
    <w:p>
      <w:pPr>
        <w:pStyle w:val="BSVAABCList"/>
      </w:pPr>
      <w:r>
        <w:t>Example: Digital Art Auction</w:t>
      </w:r>
    </w:p>
    <w:p>
      <w:pPr>
        <w:pStyle w:val="BSVAABCList"/>
      </w:pPr>
      <w:r>
        <w:t>Scripting Languages</w:t>
      </w:r>
    </w:p>
    <w:p>
      <w:pPr>
        <w:pStyle w:val="BSVAABCList"/>
      </w:pPr>
      <w:r>
        <w:t>Example: Python Code for Digital Art Auction</w:t>
      </w:r>
    </w:p>
    <w:p>
      <w:pPr>
        <w:pStyle w:val="BSVAABCList"/>
      </w:pPr>
      <w:r>
        <w:t>Discussion Questions</w:t>
      </w:r>
    </w:p>
    <w:p>
      <w:pPr>
        <w:pStyle w:val="BSVAABCList"/>
      </w:pPr>
      <w:r>
        <w:t>Hands-On Exercises</w:t>
      </w:r>
    </w:p>
    <w:p>
      <w:pPr>
        <w:pStyle w:val="BSVAABCList"/>
      </w:pPr>
      <w:r>
        <w:t>Exercise 1: Digital Art Auction Smart Contract Deployment</w:t>
      </w:r>
    </w:p>
    <w:p>
      <w:pPr>
        <w:pStyle w:val="BSVAABCList"/>
      </w:pPr>
      <w:r>
        <w:t>Exercise 2: Custom Smart Contract Development</w:t>
      </w:r>
    </w:p>
    <w:p>
      <w:pPr>
        <w:pStyle w:val="BSVAABCList"/>
      </w:pPr>
      <w:r>
        <w:t>Learning Outcomes</w:t>
      </w:r>
    </w:p>
    <w:p>
      <w:pPr>
        <w:pStyle w:val="BSVAABCList"/>
      </w:pPr>
      <w:r>
        <w:t>Security Measures in BSV Transactions</w:t>
      </w:r>
    </w:p>
    <w:p>
      <w:pPr>
        <w:pStyle w:val="BSVAABCList"/>
      </w:pPr>
      <w:r>
        <w:t>Governance in the BSV Network</w:t>
      </w:r>
    </w:p>
    <w:p>
      <w:pPr>
        <w:pStyle w:val="BSVAABCList"/>
      </w:pPr>
      <w:r>
        <w:t>Regulation in BSV</w:t>
      </w:r>
    </w:p>
    <w:p>
      <w:pPr>
        <w:pStyle w:val="BSVAABCList"/>
      </w:pPr>
      <w:r>
        <w:t>Discussion Questions</w:t>
      </w:r>
    </w:p>
    <w:p>
      <w:pPr>
        <w:pStyle w:val="BSVAABCList"/>
      </w:pPr>
      <w:r>
        <w:t>Hands-On Exercises</w:t>
      </w:r>
    </w:p>
    <w:p>
      <w:pPr>
        <w:pStyle w:val="BSVAABCList"/>
      </w:pPr>
      <w:r>
        <w:t>BSV Transactions Overview</w:t>
      </w:r>
    </w:p>
    <w:p>
      <w:pPr>
        <w:pStyle w:val="BSVAABCList"/>
      </w:pPr>
      <w:r>
        <w:t>Example: Sending BSV</w:t>
      </w:r>
    </w:p>
    <w:p>
      <w:pPr>
        <w:pStyle w:val="BSVAABCList"/>
      </w:pPr>
      <w:r>
        <w:t>Querying Transaction Details</w:t>
      </w:r>
    </w:p>
    <w:p>
      <w:pPr>
        <w:pStyle w:val="BSVAABCList"/>
      </w:pPr>
      <w:r>
        <w:t>Discussion Questions</w:t>
      </w:r>
    </w:p>
    <w:p>
      <w:pPr>
        <w:pStyle w:val="BSVAABCList"/>
      </w:pPr>
      <w:r>
        <w:t>Hands-on Exercises</w:t>
      </w:r>
    </w:p>
    <w:p>
      <w:pPr>
        <w:pStyle w:val="BSVAABCList"/>
      </w:pPr>
      <w:r>
        <w:t>Learning Outcomes</w:t>
      </w:r>
    </w:p>
    <w:p>
      <w:pPr>
        <w:pStyle w:val="BSVAABCList"/>
      </w:pPr>
      <w:r>
        <w:t>Setting up an Account on a Bitcoin SV Exchange</w:t>
      </w:r>
    </w:p>
    <w:p>
      <w:pPr>
        <w:pStyle w:val="BSVAABCList"/>
      </w:pPr>
      <w:r>
        <w:t>Depositing and Withdrawing Bitcoin SV</w:t>
      </w:r>
    </w:p>
    <w:p>
      <w:pPr>
        <w:pStyle w:val="BSVAABCList"/>
      </w:pPr>
      <w:r>
        <w:t>Trading Bitcoin SV</w:t>
      </w:r>
    </w:p>
    <w:p>
      <w:pPr>
        <w:pStyle w:val="BSVAABCList"/>
      </w:pPr>
      <w:r>
        <w:t>Managing Transactions on the BSV Blockchain</w:t>
      </w:r>
    </w:p>
    <w:p>
      <w:pPr>
        <w:pStyle w:val="BSVAABCList"/>
      </w:pPr>
      <w:r>
        <w:t>Discussion Questions</w:t>
      </w:r>
    </w:p>
    <w:p>
      <w:pPr>
        <w:pStyle w:val="BSVAABCList"/>
      </w:pPr>
      <w:r>
        <w:t>Hands-On Exercises</w:t>
      </w:r>
    </w:p>
    <w:p>
      <w:pPr>
        <w:pStyle w:val="BSVAABCList"/>
      </w:pPr>
      <w:r>
        <w:t>Lesson Overview</w:t>
      </w:r>
    </w:p>
    <w:p>
      <w:pPr>
        <w:pStyle w:val="BSVAABCList"/>
      </w:pPr>
      <w:r>
        <w:t>Concept Explanation</w:t>
      </w:r>
    </w:p>
    <w:p>
      <w:pPr>
        <w:pStyle w:val="BSVAABCList"/>
      </w:pPr>
      <w:r>
        <w:t>Key News Sources and Developers</w:t>
      </w:r>
    </w:p>
    <w:p>
      <w:pPr>
        <w:pStyle w:val="BSVAABCList"/>
      </w:pPr>
      <w:r>
        <w:t>Real-world Example:</w:t>
      </w:r>
    </w:p>
    <w:p>
      <w:pPr>
        <w:pStyle w:val="BSVAABCList"/>
      </w:pPr>
      <w:r>
        <w:t>Discussion Questions</w:t>
      </w:r>
    </w:p>
    <w:p>
      <w:pPr>
        <w:pStyle w:val="BSVAABCList"/>
      </w:pPr>
      <w:r>
        <w:t>Hands-On Exercises</w:t>
      </w:r>
    </w:p>
    <w:p>
      <w:pPr>
        <w:pStyle w:val="BSVAABCList"/>
      </w:pPr>
      <w:r>
        <w:t>Lesson Overview</w:t>
      </w:r>
    </w:p>
    <w:p>
      <w:pPr>
        <w:pStyle w:val="BSVAABCList"/>
      </w:pPr>
      <w:r>
        <w:t>Learning Outcomes</w:t>
      </w:r>
    </w:p>
    <w:p>
      <w:pPr>
        <w:pStyle w:val="BSVAABCList"/>
      </w:pPr>
      <w:r>
        <w:t>Collaborating within the Bitcoin SV Community</w:t>
      </w:r>
    </w:p>
    <w:p>
      <w:pPr>
        <w:pStyle w:val="BSVAABCList"/>
      </w:pPr>
      <w:r>
        <w:t>Community Discussions</w:t>
      </w:r>
    </w:p>
    <w:p>
      <w:pPr>
        <w:pStyle w:val="BSVAABCList"/>
      </w:pPr>
      <w:r>
        <w:t>Resources &amp; Tools</w:t>
      </w:r>
    </w:p>
    <w:p>
      <w:pPr>
        <w:pStyle w:val="BSVAABCList"/>
      </w:pPr>
      <w:r>
        <w:t>Best Practices &amp; Sharing Knowledge</w:t>
      </w:r>
    </w:p>
    <w:p>
      <w:pPr>
        <w:pStyle w:val="BSVAABCList"/>
      </w:pPr>
      <w:r>
        <w:t>Discussion Questions</w:t>
      </w:r>
    </w:p>
    <w:p>
      <w:pPr>
        <w:pStyle w:val="BSVAABCList"/>
      </w:pPr>
      <w:r>
        <w:t>Hands-On Exercises</w:t>
      </w:r>
    </w:p>
    <w:p>
      <w:pPr>
        <w:pStyle w:val="BSVAABCList"/>
      </w:pPr>
      <w:r>
        <w:t>Lesson Content</w:t>
      </w:r>
    </w:p>
    <w:p>
      <w:pPr>
        <w:pStyle w:val="BSVAABCList"/>
      </w:pPr>
      <w:r>
        <w:t>1.Pay to Public Key Hash (P2PKH)</w:t>
      </w:r>
    </w:p>
    <w:p>
      <w:pPr>
        <w:pStyle w:val="BSVAABCList"/>
      </w:pPr>
      <w:r>
        <w:t>2.Pay to Script Hash (P2SH)</w:t>
      </w:r>
    </w:p>
    <w:p>
      <w:pPr>
        <w:pStyle w:val="BSVAABCList"/>
      </w:pPr>
      <w:r>
        <w:t>3.Pay to Witness Public Key Hash (P2WPKH)</w:t>
      </w:r>
    </w:p>
    <w:p>
      <w:pPr>
        <w:pStyle w:val="BSVAABCList"/>
      </w:pPr>
      <w:r>
        <w:t>Discussion Questions</w:t>
      </w:r>
    </w:p>
    <w:p>
      <w:pPr>
        <w:pStyle w:val="BSVAABCList"/>
      </w:pPr>
      <w:r>
        <w:t>Hands-on Exercises</w:t>
      </w:r>
    </w:p>
    <w:p>
      <w:pPr>
        <w:pStyle w:val="BSVAABCList"/>
      </w:pPr>
      <w:r>
        <w:t>Multiple Choice Questions (3)</w:t>
      </w:r>
    </w:p>
    <w:p>
      <w:pPr>
        <w:pStyle w:val="BSVAABCList"/>
      </w:pPr>
      <w:r>
        <w:t>Short-Answer / Definition Questions (2)</w:t>
      </w:r>
    </w:p>
    <w:p>
      <w:pPr>
        <w:pStyle w:val="BSVAABCList"/>
      </w:pPr>
      <w:r>
        <w:t>Practical Coding Exercise</w:t>
      </w:r>
    </w:p>
    <w:p>
      <w:pPr>
        <w:pStyle w:val="BSVANumberedlistheadinglevel2"/>
      </w:pPr>
      <w:r>
        <w:t>Table of Contents</w:t>
      </w:r>
    </w:p>
    <w:p>
      <w:pPr>
        <w:pStyle w:val="BSVAABCList"/>
      </w:pPr>
      <w:r>
        <w:t>Table of Contents</w:t>
      </w:r>
    </w:p>
    <w:p>
      <w:pPr>
        <w:pStyle w:val="BSVAABCList"/>
      </w:pPr>
      <w:r>
        <w:t>Table of Contents</w:t>
      </w:r>
    </w:p>
    <w:p>
      <w:pPr>
        <w:pStyle w:val="BSVAABCList"/>
      </w:pPr>
      <w:r>
        <w:t>Table of Contents</w:t>
      </w:r>
    </w:p>
    <w:p>
      <w:pPr>
        <w:pStyle w:val="BSVAABCList"/>
      </w:pPr>
      <w:r>
        <w:t>Module 1: Introduction to Bitcoin SV</w:t>
      </w:r>
    </w:p>
    <w:p>
      <w:pPr>
        <w:pStyle w:val="BSVAABCList"/>
      </w:pPr>
      <w:r>
        <w:t>Lesson 1.1: Understanding the Roots of Bitcoin SV</w:t>
      </w:r>
    </w:p>
    <w:p>
      <w:pPr>
        <w:pStyle w:val="BSVAABCList"/>
      </w:pPr>
      <w:r>
        <w:t>Lesson 1.2: Important Concepts for Beginners in Bitcoin SV</w:t>
      </w:r>
    </w:p>
    <w:p>
      <w:pPr>
        <w:pStyle w:val="BSVAABCList"/>
      </w:pPr>
      <w:r>
        <w:t>Module 2: The Technological Foundations of Bitcoin SV</w:t>
      </w:r>
    </w:p>
    <w:p>
      <w:pPr>
        <w:pStyle w:val="BSVAABCList"/>
      </w:pPr>
      <w:r>
        <w:t>Lesson 2.1: Blockchain Basics and Scalability Solutions in Bitcoin SV</w:t>
      </w:r>
    </w:p>
    <w:p>
      <w:pPr>
        <w:pStyle w:val="BSVAABCList"/>
      </w:pPr>
      <w:r>
        <w:t>Lesson 2.2: Understanding the Bitcoin SV Consensus Mechanism and Mining Process</w:t>
      </w:r>
    </w:p>
    <w:p>
      <w:pPr>
        <w:pStyle w:val="BSVAABCList"/>
      </w:pPr>
      <w:r>
        <w:t>Module 3: Key Features and Applications of Bitcoin SV</w:t>
      </w:r>
    </w:p>
    <w:p>
      <w:pPr>
        <w:pStyle w:val="BSVAABCList"/>
      </w:pPr>
      <w:r>
        <w:t>Lesson 3.1: Smart Contracts, Scripting, and Business Transactions on Bitcoin SV</w:t>
      </w:r>
    </w:p>
    <w:p>
      <w:pPr>
        <w:pStyle w:val="BSVAABCList"/>
      </w:pPr>
      <w:r>
        <w:t>Lesson 3.2: Security, Governance, and Regulation in the Bitcoin SV Ecosystem</w:t>
      </w:r>
    </w:p>
    <w:p>
      <w:pPr>
        <w:pStyle w:val="BSVAABCList"/>
      </w:pPr>
      <w:r>
        <w:t>Module 4: Navigating Wallets, Exchanges, and Block Explorers for Bitcoin SV</w:t>
      </w:r>
    </w:p>
    <w:p>
      <w:pPr>
        <w:pStyle w:val="BSVAABCList"/>
      </w:pPr>
      <w:r>
        <w:t>Lesson 4.1: Interacting with Bitcoin SV Wallets</w:t>
      </w:r>
    </w:p>
    <w:p>
      <w:pPr>
        <w:pStyle w:val="BSVAABCList"/>
      </w:pPr>
      <w:r>
        <w:t>Lesson 4.2: Trading and Managing Bitcoin SV on Exchanges</w:t>
      </w:r>
    </w:p>
    <w:p>
      <w:pPr>
        <w:pStyle w:val="BSVAABCList"/>
      </w:pPr>
      <w:r>
        <w:t>Module 5: Staying Informed and Engaging in the Bitcoin SV Community</w:t>
      </w:r>
    </w:p>
    <w:p>
      <w:pPr>
        <w:pStyle w:val="BSVAABCList"/>
      </w:pPr>
      <w:r>
        <w:t>Lesson 5.1: Following News and Developments in the Bitcoin SV Ecosystem</w:t>
      </w:r>
    </w:p>
    <w:p>
      <w:pPr>
        <w:pStyle w:val="BSVAABCList"/>
      </w:pPr>
      <w:r>
        <w:t>Lesson 5.2: Collaborating with and Learning from the Bitcoin SV Community</w:t>
      </w:r>
    </w:p>
    <w:p>
      <w:pPr>
        <w:pStyle w:val="BSVAABCList"/>
      </w:pPr>
      <w:r>
        <w:t>Capstone Project: Creating a Simple Smart Contract on Bitcoin SV</w:t>
      </w:r>
    </w:p>
    <w:p>
      <w:pPr>
        <w:pStyle w:val="BSVAABCList"/>
      </w:pPr>
      <w:r>
        <w:t>Assessment Types:</w:t>
      </w:r>
    </w:p>
    <w:p>
      <w:pPr>
        <w:pStyle w:val="BSVAABCList"/>
      </w:pPr>
      <w:r>
        <w:t>Learning Outcomes</w:t>
      </w:r>
    </w:p>
    <w:p>
      <w:pPr>
        <w:pStyle w:val="BSVAABCList"/>
      </w:pPr>
      <w:r>
        <w:t>Origins and Relationship to Bitcoin Cash</w:t>
      </w:r>
    </w:p>
    <w:p>
      <w:pPr>
        <w:pStyle w:val="BSVAABCList"/>
      </w:pPr>
      <w:r>
        <w:t>Scalability2X Roadmap</w:t>
      </w:r>
    </w:p>
    <w:p>
      <w:pPr>
        <w:pStyle w:val="BSVAABCList"/>
      </w:pPr>
      <w:r>
        <w:t>Real-world BSV Example:</w:t>
      </w:r>
    </w:p>
    <w:p>
      <w:pPr>
        <w:pStyle w:val="BSVAABCList"/>
      </w:pPr>
      <w:r>
        <w:t>Discussion Questions</w:t>
      </w:r>
    </w:p>
    <w:p>
      <w:pPr>
        <w:pStyle w:val="BSVAABCList"/>
      </w:pPr>
      <w:r>
        <w:t>Hands-On Exercises</w:t>
      </w:r>
    </w:p>
    <w:p>
      <w:pPr>
        <w:pStyle w:val="BSVAABCList"/>
      </w:pPr>
      <w:r>
        <w:t>1. Bitcoin SV Overview</w:t>
      </w:r>
    </w:p>
    <w:p>
      <w:pPr>
        <w:pStyle w:val="BSVAABCList"/>
      </w:pPr>
      <w:r>
        <w:t>Example:</w:t>
      </w:r>
    </w:p>
    <w:p>
      <w:pPr>
        <w:pStyle w:val="BSVAABCList"/>
      </w:pPr>
      <w:r>
        <w:t>2. Block Size</w:t>
      </w:r>
    </w:p>
    <w:p>
      <w:pPr>
        <w:pStyle w:val="BSVAABCList"/>
      </w:pPr>
      <w:r>
        <w:t>Example:</w:t>
      </w:r>
    </w:p>
    <w:p>
      <w:pPr>
        <w:pStyle w:val="BSVAABCList"/>
      </w:pPr>
      <w:r>
        <w:t>3. Satoshis</w:t>
      </w:r>
    </w:p>
    <w:p>
      <w:pPr>
        <w:pStyle w:val="BSVAABCList"/>
      </w:pPr>
      <w:r>
        <w:t>Example:</w:t>
      </w:r>
    </w:p>
    <w:p>
      <w:pPr>
        <w:pStyle w:val="BSVAABCList"/>
      </w:pPr>
      <w:r>
        <w:t>4. Script</w:t>
      </w:r>
    </w:p>
    <w:p>
      <w:pPr>
        <w:pStyle w:val="BSVAABCList"/>
      </w:pPr>
      <w:r>
        <w:t>Example:</w:t>
      </w:r>
    </w:p>
    <w:p>
      <w:pPr>
        <w:pStyle w:val="BSVAABCList"/>
      </w:pPr>
      <w:r>
        <w:t>5. Mempool and Confirmations</w:t>
      </w:r>
    </w:p>
    <w:p>
      <w:pPr>
        <w:pStyle w:val="BSVAABCList"/>
      </w:pPr>
      <w:r>
        <w:t>Example:</w:t>
      </w:r>
    </w:p>
    <w:p>
      <w:pPr>
        <w:pStyle w:val="BSVAABCList"/>
      </w:pPr>
      <w:r>
        <w:t>Discussion Questions</w:t>
      </w:r>
    </w:p>
    <w:p>
      <w:pPr>
        <w:pStyle w:val="BSVAABCList"/>
      </w:pPr>
      <w:r>
        <w:t>Hands-On Exercises</w:t>
      </w:r>
    </w:p>
    <w:p>
      <w:pPr>
        <w:pStyle w:val="BSVAABCList"/>
      </w:pPr>
      <w:r>
        <w:t>Lesson Overview</w:t>
      </w:r>
    </w:p>
    <w:p>
      <w:pPr>
        <w:pStyle w:val="BSVAABCList"/>
      </w:pPr>
      <w:r>
        <w:t>Blockchain Basics</w:t>
      </w:r>
    </w:p>
    <w:p>
      <w:pPr>
        <w:pStyle w:val="BSVAABCList"/>
      </w:pPr>
      <w:r>
        <w:t>Real-world BSV example:</w:t>
      </w:r>
    </w:p>
    <w:p>
      <w:pPr>
        <w:pStyle w:val="BSVAABCList"/>
      </w:pPr>
      <w:r>
        <w:t>Bitcoin SV Network Features</w:t>
      </w:r>
    </w:p>
    <w:p>
      <w:pPr>
        <w:pStyle w:val="BSVAABCList"/>
      </w:pPr>
      <w:r>
        <w:t>Scalability Solutions in Bitcoin SV</w:t>
      </w:r>
    </w:p>
    <w:p>
      <w:pPr>
        <w:pStyle w:val="BSVAABCList"/>
      </w:pPr>
      <w:r>
        <w:t>Example Python Code (CPFP)</w:t>
      </w:r>
    </w:p>
    <w:p>
      <w:pPr>
        <w:pStyle w:val="BSVAABCList"/>
      </w:pPr>
      <w:r>
        <w:t>Discussion Questions:</w:t>
      </w:r>
    </w:p>
    <w:p>
      <w:pPr>
        <w:pStyle w:val="BSVAABCList"/>
      </w:pPr>
      <w:r>
        <w:t>Hands-On Exercises:</w:t>
      </w:r>
    </w:p>
    <w:p>
      <w:pPr>
        <w:pStyle w:val="BSVAABCList"/>
      </w:pPr>
      <w:r>
        <w:t>1. The Bitcoin SV Consensus Mechanism</w:t>
      </w:r>
    </w:p>
    <w:p>
      <w:pPr>
        <w:pStyle w:val="BSVAABCList"/>
      </w:pPr>
      <w:r>
        <w:t>2. The BSV Mining Process</w:t>
      </w:r>
    </w:p>
    <w:p>
      <w:pPr>
        <w:pStyle w:val="BSVAABCList"/>
      </w:pPr>
      <w:r>
        <w:t>3. Real-World Example: Mining a BSV Block</w:t>
      </w:r>
    </w:p>
    <w:p>
      <w:pPr>
        <w:pStyle w:val="BSVAABCList"/>
      </w:pPr>
      <w:r>
        <w:t>4. Discussion Questions</w:t>
      </w:r>
    </w:p>
    <w:p>
      <w:pPr>
        <w:pStyle w:val="BSVAABCList"/>
      </w:pPr>
      <w:r>
        <w:t>5. Hands-On Exercises</w:t>
      </w:r>
    </w:p>
    <w:p>
      <w:pPr>
        <w:pStyle w:val="BSVAABCList"/>
      </w:pPr>
      <w:r>
        <w:t>Smart Contracts</w:t>
      </w:r>
    </w:p>
    <w:p>
      <w:pPr>
        <w:pStyle w:val="BSVAABCList"/>
      </w:pPr>
      <w:r>
        <w:t>Example: Digital Art Auction</w:t>
      </w:r>
    </w:p>
    <w:p>
      <w:pPr>
        <w:pStyle w:val="BSVAABCList"/>
      </w:pPr>
      <w:r>
        <w:t>Scripting Languages</w:t>
      </w:r>
    </w:p>
    <w:p>
      <w:pPr>
        <w:pStyle w:val="BSVAABCList"/>
      </w:pPr>
      <w:r>
        <w:t>Example: Python Code for Digital Art Auction</w:t>
      </w:r>
    </w:p>
    <w:p>
      <w:pPr>
        <w:pStyle w:val="BSVAABCList"/>
      </w:pPr>
      <w:r>
        <w:t>Discussion Questions</w:t>
      </w:r>
    </w:p>
    <w:p>
      <w:pPr>
        <w:pStyle w:val="BSVAABCList"/>
      </w:pPr>
      <w:r>
        <w:t>Hands-On Exercises</w:t>
      </w:r>
    </w:p>
    <w:p>
      <w:pPr>
        <w:pStyle w:val="BSVAABCList"/>
      </w:pPr>
      <w:r>
        <w:t>Exercise 1: Digital Art Auction Smart Contract Deployment</w:t>
      </w:r>
    </w:p>
    <w:p>
      <w:pPr>
        <w:pStyle w:val="BSVAABCList"/>
      </w:pPr>
      <w:r>
        <w:t>Exercise 2: Custom Smart Contract Development</w:t>
      </w:r>
    </w:p>
    <w:p>
      <w:pPr>
        <w:pStyle w:val="BSVAABCList"/>
      </w:pPr>
      <w:r>
        <w:t>Learning Outcomes</w:t>
      </w:r>
    </w:p>
    <w:p>
      <w:pPr>
        <w:pStyle w:val="BSVAABCList"/>
      </w:pPr>
      <w:r>
        <w:t>Security Measures in BSV Transactions</w:t>
      </w:r>
    </w:p>
    <w:p>
      <w:pPr>
        <w:pStyle w:val="BSVAABCList"/>
      </w:pPr>
      <w:r>
        <w:t>Governance in the BSV Network</w:t>
      </w:r>
    </w:p>
    <w:p>
      <w:pPr>
        <w:pStyle w:val="BSVAABCList"/>
      </w:pPr>
      <w:r>
        <w:t>Regulation in BSV</w:t>
      </w:r>
    </w:p>
    <w:p>
      <w:pPr>
        <w:pStyle w:val="BSVAABCList"/>
      </w:pPr>
      <w:r>
        <w:t>Discussion Questions</w:t>
      </w:r>
    </w:p>
    <w:p>
      <w:pPr>
        <w:pStyle w:val="BSVAABCList"/>
      </w:pPr>
      <w:r>
        <w:t>Hands-On Exercises</w:t>
      </w:r>
    </w:p>
    <w:p>
      <w:pPr>
        <w:pStyle w:val="BSVAABCList"/>
      </w:pPr>
      <w:r>
        <w:t>BSV Transactions Overview</w:t>
      </w:r>
    </w:p>
    <w:p>
      <w:pPr>
        <w:pStyle w:val="BSVAABCList"/>
      </w:pPr>
      <w:r>
        <w:t>Example: Sending BSV</w:t>
      </w:r>
    </w:p>
    <w:p>
      <w:pPr>
        <w:pStyle w:val="BSVAABCList"/>
      </w:pPr>
      <w:r>
        <w:t>Querying Transaction Details</w:t>
      </w:r>
    </w:p>
    <w:p>
      <w:pPr>
        <w:pStyle w:val="BSVAABCList"/>
      </w:pPr>
      <w:r>
        <w:t>Discussion Questions</w:t>
      </w:r>
    </w:p>
    <w:p>
      <w:pPr>
        <w:pStyle w:val="BSVAABCList"/>
      </w:pPr>
      <w:r>
        <w:t>Hands-on Exercises</w:t>
      </w:r>
    </w:p>
    <w:p>
      <w:pPr>
        <w:pStyle w:val="BSVAABCList"/>
      </w:pPr>
      <w:r>
        <w:t>Learning Outcomes</w:t>
      </w:r>
    </w:p>
    <w:p>
      <w:pPr>
        <w:pStyle w:val="BSVAABCList"/>
      </w:pPr>
      <w:r>
        <w:t>Setting up an Account on a Bitcoin SV Exchange</w:t>
      </w:r>
    </w:p>
    <w:p>
      <w:pPr>
        <w:pStyle w:val="BSVAABCList"/>
      </w:pPr>
      <w:r>
        <w:t>Depositing and Withdrawing Bitcoin SV</w:t>
      </w:r>
    </w:p>
    <w:p>
      <w:pPr>
        <w:pStyle w:val="BSVAABCList"/>
      </w:pPr>
      <w:r>
        <w:t>Trading Bitcoin SV</w:t>
      </w:r>
    </w:p>
    <w:p>
      <w:pPr>
        <w:pStyle w:val="BSVAABCList"/>
      </w:pPr>
      <w:r>
        <w:t>Managing Transactions on the BSV Blockchain</w:t>
      </w:r>
    </w:p>
    <w:p>
      <w:pPr>
        <w:pStyle w:val="BSVAABCList"/>
      </w:pPr>
      <w:r>
        <w:t>Discussion Questions</w:t>
      </w:r>
    </w:p>
    <w:p>
      <w:pPr>
        <w:pStyle w:val="BSVAABCList"/>
      </w:pPr>
      <w:r>
        <w:t>Hands-On Exercises</w:t>
      </w:r>
    </w:p>
    <w:p>
      <w:pPr>
        <w:pStyle w:val="BSVAABCList"/>
      </w:pPr>
      <w:r>
        <w:t>Lesson Overview</w:t>
      </w:r>
    </w:p>
    <w:p>
      <w:pPr>
        <w:pStyle w:val="BSVAABCList"/>
      </w:pPr>
      <w:r>
        <w:t>Concept Explanation</w:t>
      </w:r>
    </w:p>
    <w:p>
      <w:pPr>
        <w:pStyle w:val="BSVAABCList"/>
      </w:pPr>
      <w:r>
        <w:t>Key News Sources and Developers</w:t>
      </w:r>
    </w:p>
    <w:p>
      <w:pPr>
        <w:pStyle w:val="BSVAABCList"/>
      </w:pPr>
      <w:r>
        <w:t>Real-world Example:</w:t>
      </w:r>
    </w:p>
    <w:p>
      <w:pPr>
        <w:pStyle w:val="BSVAABCList"/>
      </w:pPr>
      <w:r>
        <w:t>Discussion Questions</w:t>
      </w:r>
    </w:p>
    <w:p>
      <w:pPr>
        <w:pStyle w:val="BSVAABCList"/>
      </w:pPr>
      <w:r>
        <w:t>Hands-On Exercises</w:t>
      </w:r>
    </w:p>
    <w:p>
      <w:pPr>
        <w:pStyle w:val="BSVAABCList"/>
      </w:pPr>
      <w:r>
        <w:t>Lesson Overview</w:t>
      </w:r>
    </w:p>
    <w:p>
      <w:pPr>
        <w:pStyle w:val="BSVAABCList"/>
      </w:pPr>
      <w:r>
        <w:t>Learning Outcomes</w:t>
      </w:r>
    </w:p>
    <w:p>
      <w:pPr>
        <w:pStyle w:val="BSVAABCList"/>
      </w:pPr>
      <w:r>
        <w:t>Collaborating within the Bitcoin SV Community</w:t>
      </w:r>
    </w:p>
    <w:p>
      <w:pPr>
        <w:pStyle w:val="BSVAABCList"/>
      </w:pPr>
      <w:r>
        <w:t>Community Discussions</w:t>
      </w:r>
    </w:p>
    <w:p>
      <w:pPr>
        <w:pStyle w:val="BSVAABCList"/>
      </w:pPr>
      <w:r>
        <w:t>Resources &amp; Tools</w:t>
      </w:r>
    </w:p>
    <w:p>
      <w:pPr>
        <w:pStyle w:val="BSVAABCList"/>
      </w:pPr>
      <w:r>
        <w:t>Best Practices &amp; Sharing Knowledge</w:t>
      </w:r>
    </w:p>
    <w:p>
      <w:pPr>
        <w:pStyle w:val="BSVAABCList"/>
      </w:pPr>
      <w:r>
        <w:t>Discussion Questions</w:t>
      </w:r>
    </w:p>
    <w:p>
      <w:pPr>
        <w:pStyle w:val="BSVAABCList"/>
      </w:pPr>
      <w:r>
        <w:t>Hands-On Exercises</w:t>
      </w:r>
    </w:p>
    <w:p>
      <w:pPr>
        <w:pStyle w:val="BSVAABCList"/>
      </w:pPr>
      <w:r>
        <w:t>Lesson Content</w:t>
      </w:r>
    </w:p>
    <w:p>
      <w:pPr>
        <w:pStyle w:val="BSVAABCList"/>
      </w:pPr>
      <w:r>
        <w:t>1.Pay to Public Key Hash (P2PKH)</w:t>
      </w:r>
    </w:p>
    <w:p>
      <w:pPr>
        <w:pStyle w:val="BSVAABCList"/>
      </w:pPr>
      <w:r>
        <w:t>2.Pay to Script Hash (P2SH)</w:t>
      </w:r>
    </w:p>
    <w:p>
      <w:pPr>
        <w:pStyle w:val="BSVAABCList"/>
      </w:pPr>
      <w:r>
        <w:t>3.Pay to Witness Public Key Hash (P2WPKH)</w:t>
      </w:r>
    </w:p>
    <w:p>
      <w:pPr>
        <w:pStyle w:val="BSVAABCList"/>
      </w:pPr>
      <w:r>
        <w:t>Discussion Questions</w:t>
      </w:r>
    </w:p>
    <w:p>
      <w:pPr>
        <w:pStyle w:val="BSVAABCList"/>
      </w:pPr>
      <w:r>
        <w:t>Hands-on Exercises</w:t>
      </w:r>
    </w:p>
    <w:p>
      <w:pPr>
        <w:pStyle w:val="BSVAABCList"/>
      </w:pPr>
      <w:r>
        <w:t>Multiple Choice Questions (3)</w:t>
      </w:r>
    </w:p>
    <w:p>
      <w:pPr>
        <w:pStyle w:val="BSVAABCList"/>
      </w:pPr>
      <w:r>
        <w:t>Short-Answer / Definition Questions (2)</w:t>
      </w:r>
    </w:p>
    <w:p>
      <w:pPr>
        <w:pStyle w:val="BSVAABCList"/>
      </w:pPr>
      <w:r>
        <w:t>Practical Coding Exercise</w:t>
      </w:r>
    </w:p>
    <w:p>
      <w:pPr>
        <w:pStyle w:val="BSVANumberedlistheadinglevel2"/>
      </w:pPr>
      <w:r>
        <w:t>Table of Contents</w:t>
      </w:r>
    </w:p>
    <w:p>
      <w:pPr>
        <w:pStyle w:val="BSVAABCList"/>
      </w:pPr>
      <w:r>
        <w:t>Table of Contents</w:t>
      </w:r>
    </w:p>
    <w:p>
      <w:pPr>
        <w:pStyle w:val="BSVAABCList"/>
      </w:pPr>
      <w:r>
        <w:t>Table of Contents</w:t>
      </w:r>
    </w:p>
    <w:p>
      <w:pPr>
        <w:pStyle w:val="BSVAABCList"/>
      </w:pPr>
      <w:r>
        <w:t>Module 1: Introduction to Bitcoin SV</w:t>
      </w:r>
    </w:p>
    <w:p>
      <w:pPr>
        <w:pStyle w:val="BSVAABCList"/>
      </w:pPr>
      <w:r>
        <w:t>Lesson 1.1: Understanding the Roots of Bitcoin SV</w:t>
      </w:r>
    </w:p>
    <w:p>
      <w:pPr>
        <w:pStyle w:val="BSVAABCList"/>
      </w:pPr>
      <w:r>
        <w:t>Lesson 1.2: Important Concepts for Beginners in Bitcoin SV</w:t>
      </w:r>
    </w:p>
    <w:p>
      <w:pPr>
        <w:pStyle w:val="BSVAABCList"/>
      </w:pPr>
      <w:r>
        <w:t>Module 2: The Technological Foundations of Bitcoin SV</w:t>
      </w:r>
    </w:p>
    <w:p>
      <w:pPr>
        <w:pStyle w:val="BSVAABCList"/>
      </w:pPr>
      <w:r>
        <w:t>Lesson 2.1: Blockchain Basics and Scalability Solutions in Bitcoin SV</w:t>
      </w:r>
    </w:p>
    <w:p>
      <w:pPr>
        <w:pStyle w:val="BSVAABCList"/>
      </w:pPr>
      <w:r>
        <w:t>Lesson 2.2: Understanding the Bitcoin SV Consensus Mechanism and Mining Process</w:t>
      </w:r>
    </w:p>
    <w:p>
      <w:pPr>
        <w:pStyle w:val="BSVAABCList"/>
      </w:pPr>
      <w:r>
        <w:t>Module 3: Key Features and Applications of Bitcoin SV</w:t>
      </w:r>
    </w:p>
    <w:p>
      <w:pPr>
        <w:pStyle w:val="BSVAABCList"/>
      </w:pPr>
      <w:r>
        <w:t>Lesson 3.1: Smart Contracts, Scripting, and Business Transactions on Bitcoin SV</w:t>
      </w:r>
    </w:p>
    <w:p>
      <w:pPr>
        <w:pStyle w:val="BSVAABCList"/>
      </w:pPr>
      <w:r>
        <w:t>Lesson 3.2: Security, Governance, and Regulation in the Bitcoin SV Ecosystem</w:t>
      </w:r>
    </w:p>
    <w:p>
      <w:pPr>
        <w:pStyle w:val="BSVAABCList"/>
      </w:pPr>
      <w:r>
        <w:t>Module 4: Navigating Wallets, Exchanges, and Block Explorers for Bitcoin SV</w:t>
      </w:r>
    </w:p>
    <w:p>
      <w:pPr>
        <w:pStyle w:val="BSVAABCList"/>
      </w:pPr>
      <w:r>
        <w:t>Lesson 4.1: Interacting with Bitcoin SV Wallets</w:t>
      </w:r>
    </w:p>
    <w:p>
      <w:pPr>
        <w:pStyle w:val="BSVAABCList"/>
      </w:pPr>
      <w:r>
        <w:t>Lesson 4.2: Trading and Managing Bitcoin SV on Exchanges</w:t>
      </w:r>
    </w:p>
    <w:p>
      <w:pPr>
        <w:pStyle w:val="BSVAABCList"/>
      </w:pPr>
      <w:r>
        <w:t>Module 5: Staying Informed and Engaging in the Bitcoin SV Community</w:t>
      </w:r>
    </w:p>
    <w:p>
      <w:pPr>
        <w:pStyle w:val="BSVAABCList"/>
      </w:pPr>
      <w:r>
        <w:t>Lesson 5.1: Following News and Developments in the Bitcoin SV Ecosystem</w:t>
      </w:r>
    </w:p>
    <w:p>
      <w:pPr>
        <w:pStyle w:val="BSVAABCList"/>
      </w:pPr>
      <w:r>
        <w:t>Lesson 5.2: Collaborating with and Learning from the Bitcoin SV Community</w:t>
      </w:r>
    </w:p>
    <w:p>
      <w:pPr>
        <w:pStyle w:val="BSVAABCList"/>
      </w:pPr>
      <w:r>
        <w:t>Capstone Project: Creating a Simple Smart Contract on Bitcoin SV</w:t>
      </w:r>
    </w:p>
    <w:p>
      <w:pPr>
        <w:pStyle w:val="BSVAABCList"/>
      </w:pPr>
      <w:r>
        <w:t>Assessment Types:</w:t>
      </w:r>
    </w:p>
    <w:p>
      <w:pPr>
        <w:pStyle w:val="BSVAABCList"/>
      </w:pPr>
      <w:r>
        <w:t>Learning Outcomes</w:t>
      </w:r>
    </w:p>
    <w:p>
      <w:pPr>
        <w:pStyle w:val="BSVAABCList"/>
      </w:pPr>
      <w:r>
        <w:t>Origins and Relationship to Bitcoin Cash</w:t>
      </w:r>
    </w:p>
    <w:p>
      <w:pPr>
        <w:pStyle w:val="BSVAABCList"/>
      </w:pPr>
      <w:r>
        <w:t>Scalability2X Roadmap</w:t>
      </w:r>
    </w:p>
    <w:p>
      <w:pPr>
        <w:pStyle w:val="BSVAABCList"/>
      </w:pPr>
      <w:r>
        <w:t>Real-world BSV Example:</w:t>
      </w:r>
    </w:p>
    <w:p>
      <w:pPr>
        <w:pStyle w:val="BSVAABCList"/>
      </w:pPr>
      <w:r>
        <w:t>Discussion Questions</w:t>
      </w:r>
    </w:p>
    <w:p>
      <w:pPr>
        <w:pStyle w:val="BSVAABCList"/>
      </w:pPr>
      <w:r>
        <w:t>Hands-On Exercises</w:t>
      </w:r>
    </w:p>
    <w:p>
      <w:pPr>
        <w:pStyle w:val="BSVAABCList"/>
      </w:pPr>
      <w:r>
        <w:t>1. Bitcoin SV Overview</w:t>
      </w:r>
    </w:p>
    <w:p>
      <w:pPr>
        <w:pStyle w:val="BSVAABCList"/>
      </w:pPr>
      <w:r>
        <w:t>Example:</w:t>
      </w:r>
    </w:p>
    <w:p>
      <w:pPr>
        <w:pStyle w:val="BSVAABCList"/>
      </w:pPr>
      <w:r>
        <w:t>2. Block Size</w:t>
      </w:r>
    </w:p>
    <w:p>
      <w:pPr>
        <w:pStyle w:val="BSVAABCList"/>
      </w:pPr>
      <w:r>
        <w:t>Example:</w:t>
      </w:r>
    </w:p>
    <w:p>
      <w:pPr>
        <w:pStyle w:val="BSVAABCList"/>
      </w:pPr>
      <w:r>
        <w:t>3. Satoshis</w:t>
      </w:r>
    </w:p>
    <w:p>
      <w:pPr>
        <w:pStyle w:val="BSVAABCList"/>
      </w:pPr>
      <w:r>
        <w:t>Example:</w:t>
      </w:r>
    </w:p>
    <w:p>
      <w:pPr>
        <w:pStyle w:val="BSVAABCList"/>
      </w:pPr>
      <w:r>
        <w:t>4. Script</w:t>
      </w:r>
    </w:p>
    <w:p>
      <w:pPr>
        <w:pStyle w:val="BSVAABCList"/>
      </w:pPr>
      <w:r>
        <w:t>Example:</w:t>
      </w:r>
    </w:p>
    <w:p>
      <w:pPr>
        <w:pStyle w:val="BSVAABCList"/>
      </w:pPr>
      <w:r>
        <w:t>5. Mempool and Confirmations</w:t>
      </w:r>
    </w:p>
    <w:p>
      <w:pPr>
        <w:pStyle w:val="BSVAABCList"/>
      </w:pPr>
      <w:r>
        <w:t>Example:</w:t>
      </w:r>
    </w:p>
    <w:p>
      <w:pPr>
        <w:pStyle w:val="BSVAABCList"/>
      </w:pPr>
      <w:r>
        <w:t>Discussion Questions</w:t>
      </w:r>
    </w:p>
    <w:p>
      <w:pPr>
        <w:pStyle w:val="BSVAABCList"/>
      </w:pPr>
      <w:r>
        <w:t>Hands-On Exercises</w:t>
      </w:r>
    </w:p>
    <w:p>
      <w:pPr>
        <w:pStyle w:val="BSVAABCList"/>
      </w:pPr>
      <w:r>
        <w:t>Lesson Overview</w:t>
      </w:r>
    </w:p>
    <w:p>
      <w:pPr>
        <w:pStyle w:val="BSVAABCList"/>
      </w:pPr>
      <w:r>
        <w:t>Blockchain Basics</w:t>
      </w:r>
    </w:p>
    <w:p>
      <w:pPr>
        <w:pStyle w:val="BSVAABCList"/>
      </w:pPr>
      <w:r>
        <w:t>Real-world BSV example:</w:t>
      </w:r>
    </w:p>
    <w:p>
      <w:pPr>
        <w:pStyle w:val="BSVAABCList"/>
      </w:pPr>
      <w:r>
        <w:t>Bitcoin SV Network Features</w:t>
      </w:r>
    </w:p>
    <w:p>
      <w:pPr>
        <w:pStyle w:val="BSVAABCList"/>
      </w:pPr>
      <w:r>
        <w:t>Scalability Solutions in Bitcoin SV</w:t>
      </w:r>
    </w:p>
    <w:p>
      <w:pPr>
        <w:pStyle w:val="BSVAABCList"/>
      </w:pPr>
      <w:r>
        <w:t>Example Python Code (CPFP)</w:t>
      </w:r>
    </w:p>
    <w:p>
      <w:pPr>
        <w:pStyle w:val="BSVAABCList"/>
      </w:pPr>
      <w:r>
        <w:t>Discussion Questions:</w:t>
      </w:r>
    </w:p>
    <w:p>
      <w:pPr>
        <w:pStyle w:val="BSVAABCList"/>
      </w:pPr>
      <w:r>
        <w:t>Hands-On Exercises:</w:t>
      </w:r>
    </w:p>
    <w:p>
      <w:pPr>
        <w:pStyle w:val="BSVAABCList"/>
      </w:pPr>
      <w:r>
        <w:t>1. The Bitcoin SV Consensus Mechanism</w:t>
      </w:r>
    </w:p>
    <w:p>
      <w:pPr>
        <w:pStyle w:val="BSVAABCList"/>
      </w:pPr>
      <w:r>
        <w:t>2. The BSV Mining Process</w:t>
      </w:r>
    </w:p>
    <w:p>
      <w:pPr>
        <w:pStyle w:val="BSVAABCList"/>
      </w:pPr>
      <w:r>
        <w:t>3. Real-World Example: Mining a BSV Block</w:t>
      </w:r>
    </w:p>
    <w:p>
      <w:pPr>
        <w:pStyle w:val="BSVAABCList"/>
      </w:pPr>
      <w:r>
        <w:t>4. Discussion Questions</w:t>
      </w:r>
    </w:p>
    <w:p>
      <w:pPr>
        <w:pStyle w:val="BSVAABCList"/>
      </w:pPr>
      <w:r>
        <w:t>5. Hands-On Exercises</w:t>
      </w:r>
    </w:p>
    <w:p>
      <w:pPr>
        <w:pStyle w:val="BSVAABCList"/>
      </w:pPr>
      <w:r>
        <w:t>Smart Contracts</w:t>
      </w:r>
    </w:p>
    <w:p>
      <w:pPr>
        <w:pStyle w:val="BSVAABCList"/>
      </w:pPr>
      <w:r>
        <w:t>Example: Digital Art Auction</w:t>
      </w:r>
    </w:p>
    <w:p>
      <w:pPr>
        <w:pStyle w:val="BSVAABCList"/>
      </w:pPr>
      <w:r>
        <w:t>Scripting Languages</w:t>
      </w:r>
    </w:p>
    <w:p>
      <w:pPr>
        <w:pStyle w:val="BSVAABCList"/>
      </w:pPr>
      <w:r>
        <w:t>Example: Python Code for Digital Art Auction</w:t>
      </w:r>
    </w:p>
    <w:p>
      <w:pPr>
        <w:pStyle w:val="BSVAABCList"/>
      </w:pPr>
      <w:r>
        <w:t>Discussion Questions</w:t>
      </w:r>
    </w:p>
    <w:p>
      <w:pPr>
        <w:pStyle w:val="BSVAABCList"/>
      </w:pPr>
      <w:r>
        <w:t>Hands-On Exercises</w:t>
      </w:r>
    </w:p>
    <w:p>
      <w:pPr>
        <w:pStyle w:val="BSVAABCList"/>
      </w:pPr>
      <w:r>
        <w:t>Exercise 1: Digital Art Auction Smart Contract Deployment</w:t>
      </w:r>
    </w:p>
    <w:p>
      <w:pPr>
        <w:pStyle w:val="BSVAABCList"/>
      </w:pPr>
      <w:r>
        <w:t>Exercise 2: Custom Smart Contract Development</w:t>
      </w:r>
    </w:p>
    <w:p>
      <w:pPr>
        <w:pStyle w:val="BSVAABCList"/>
      </w:pPr>
      <w:r>
        <w:t>Learning Outcomes</w:t>
      </w:r>
    </w:p>
    <w:p>
      <w:pPr>
        <w:pStyle w:val="BSVAABCList"/>
      </w:pPr>
      <w:r>
        <w:t>Security Measures in BSV Transactions</w:t>
      </w:r>
    </w:p>
    <w:p>
      <w:pPr>
        <w:pStyle w:val="BSVAABCList"/>
      </w:pPr>
      <w:r>
        <w:t>Governance in the BSV Network</w:t>
      </w:r>
    </w:p>
    <w:p>
      <w:pPr>
        <w:pStyle w:val="BSVAABCList"/>
      </w:pPr>
      <w:r>
        <w:t>Regulation in BSV</w:t>
      </w:r>
    </w:p>
    <w:p>
      <w:pPr>
        <w:pStyle w:val="BSVAABCList"/>
      </w:pPr>
      <w:r>
        <w:t>Discussion Questions</w:t>
      </w:r>
    </w:p>
    <w:p>
      <w:pPr>
        <w:pStyle w:val="BSVAABCList"/>
      </w:pPr>
      <w:r>
        <w:t>Hands-On Exercises</w:t>
      </w:r>
    </w:p>
    <w:p>
      <w:pPr>
        <w:pStyle w:val="BSVAABCList"/>
      </w:pPr>
      <w:r>
        <w:t>BSV Transactions Overview</w:t>
      </w:r>
    </w:p>
    <w:p>
      <w:pPr>
        <w:pStyle w:val="BSVAABCList"/>
      </w:pPr>
      <w:r>
        <w:t>Example: Sending BSV</w:t>
      </w:r>
    </w:p>
    <w:p>
      <w:pPr>
        <w:pStyle w:val="BSVAABCList"/>
      </w:pPr>
      <w:r>
        <w:t>Querying Transaction Details</w:t>
      </w:r>
    </w:p>
    <w:p>
      <w:pPr>
        <w:pStyle w:val="BSVAABCList"/>
      </w:pPr>
      <w:r>
        <w:t>Discussion Questions</w:t>
      </w:r>
    </w:p>
    <w:p>
      <w:pPr>
        <w:pStyle w:val="BSVAABCList"/>
      </w:pPr>
      <w:r>
        <w:t>Hands-on Exercises</w:t>
      </w:r>
    </w:p>
    <w:p>
      <w:pPr>
        <w:pStyle w:val="BSVAABCList"/>
      </w:pPr>
      <w:r>
        <w:t>Learning Outcomes</w:t>
      </w:r>
    </w:p>
    <w:p>
      <w:pPr>
        <w:pStyle w:val="BSVAABCList"/>
      </w:pPr>
      <w:r>
        <w:t>Setting up an Account on a Bitcoin SV Exchange</w:t>
      </w:r>
    </w:p>
    <w:p>
      <w:pPr>
        <w:pStyle w:val="BSVAABCList"/>
      </w:pPr>
      <w:r>
        <w:t>Depositing and Withdrawing Bitcoin SV</w:t>
      </w:r>
    </w:p>
    <w:p>
      <w:pPr>
        <w:pStyle w:val="BSVAABCList"/>
      </w:pPr>
      <w:r>
        <w:t>Trading Bitcoin SV</w:t>
      </w:r>
    </w:p>
    <w:p>
      <w:pPr>
        <w:pStyle w:val="BSVAABCList"/>
      </w:pPr>
      <w:r>
        <w:t>Managing Transactions on the BSV Blockchain</w:t>
      </w:r>
    </w:p>
    <w:p>
      <w:pPr>
        <w:pStyle w:val="BSVAABCList"/>
      </w:pPr>
      <w:r>
        <w:t>Discussion Questions</w:t>
      </w:r>
    </w:p>
    <w:p>
      <w:pPr>
        <w:pStyle w:val="BSVAABCList"/>
      </w:pPr>
      <w:r>
        <w:t>Hands-On Exercises</w:t>
      </w:r>
    </w:p>
    <w:p>
      <w:pPr>
        <w:pStyle w:val="BSVAABCList"/>
      </w:pPr>
      <w:r>
        <w:t>Lesson Overview</w:t>
      </w:r>
    </w:p>
    <w:p>
      <w:pPr>
        <w:pStyle w:val="BSVAABCList"/>
      </w:pPr>
      <w:r>
        <w:t>Concept Explanation</w:t>
      </w:r>
    </w:p>
    <w:p>
      <w:pPr>
        <w:pStyle w:val="BSVAABCList"/>
      </w:pPr>
      <w:r>
        <w:t>Key News Sources and Developers</w:t>
      </w:r>
    </w:p>
    <w:p>
      <w:pPr>
        <w:pStyle w:val="BSVAABCList"/>
      </w:pPr>
      <w:r>
        <w:t>Real-world Example:</w:t>
      </w:r>
    </w:p>
    <w:p>
      <w:pPr>
        <w:pStyle w:val="BSVAABCList"/>
      </w:pPr>
      <w:r>
        <w:t>Discussion Questions</w:t>
      </w:r>
    </w:p>
    <w:p>
      <w:pPr>
        <w:pStyle w:val="BSVAABCList"/>
      </w:pPr>
      <w:r>
        <w:t>Hands-On Exercises</w:t>
      </w:r>
    </w:p>
    <w:p>
      <w:pPr>
        <w:pStyle w:val="BSVAABCList"/>
      </w:pPr>
      <w:r>
        <w:t>Lesson Overview</w:t>
      </w:r>
    </w:p>
    <w:p>
      <w:pPr>
        <w:pStyle w:val="BSVAABCList"/>
      </w:pPr>
      <w:r>
        <w:t>Learning Outcomes</w:t>
      </w:r>
    </w:p>
    <w:p>
      <w:pPr>
        <w:pStyle w:val="BSVAABCList"/>
      </w:pPr>
      <w:r>
        <w:t>Collaborating within the Bitcoin SV Community</w:t>
      </w:r>
    </w:p>
    <w:p>
      <w:pPr>
        <w:pStyle w:val="BSVAABCList"/>
      </w:pPr>
      <w:r>
        <w:t>Community Discussions</w:t>
      </w:r>
    </w:p>
    <w:p>
      <w:pPr>
        <w:pStyle w:val="BSVAABCList"/>
      </w:pPr>
      <w:r>
        <w:t>Resources &amp; Tools</w:t>
      </w:r>
    </w:p>
    <w:p>
      <w:pPr>
        <w:pStyle w:val="BSVAABCList"/>
      </w:pPr>
      <w:r>
        <w:t>Best Practices &amp; Sharing Knowledge</w:t>
      </w:r>
    </w:p>
    <w:p>
      <w:pPr>
        <w:pStyle w:val="BSVAABCList"/>
      </w:pPr>
      <w:r>
        <w:t>Discussion Questions</w:t>
      </w:r>
    </w:p>
    <w:p>
      <w:pPr>
        <w:pStyle w:val="BSVAABCList"/>
      </w:pPr>
      <w:r>
        <w:t>Hands-On Exercises</w:t>
      </w:r>
    </w:p>
    <w:p>
      <w:pPr>
        <w:pStyle w:val="BSVAABCList"/>
      </w:pPr>
      <w:r>
        <w:t>Lesson Content</w:t>
      </w:r>
    </w:p>
    <w:p>
      <w:pPr>
        <w:pStyle w:val="BSVAABCList"/>
      </w:pPr>
      <w:r>
        <w:t>1.Pay to Public Key Hash (P2PKH)</w:t>
      </w:r>
    </w:p>
    <w:p>
      <w:pPr>
        <w:pStyle w:val="BSVAABCList"/>
      </w:pPr>
      <w:r>
        <w:t>2.Pay to Script Hash (P2SH)</w:t>
      </w:r>
    </w:p>
    <w:p>
      <w:pPr>
        <w:pStyle w:val="BSVAABCList"/>
      </w:pPr>
      <w:r>
        <w:t>3.Pay to Witness Public Key Hash (P2WPKH)</w:t>
      </w:r>
    </w:p>
    <w:p>
      <w:pPr>
        <w:pStyle w:val="BSVAABCList"/>
      </w:pPr>
      <w:r>
        <w:t>Discussion Questions</w:t>
      </w:r>
    </w:p>
    <w:p>
      <w:pPr>
        <w:pStyle w:val="BSVAABCList"/>
      </w:pPr>
      <w:r>
        <w:t>Hands-on Exercises</w:t>
      </w:r>
    </w:p>
    <w:p>
      <w:pPr>
        <w:pStyle w:val="BSVAABCList"/>
      </w:pPr>
      <w:r>
        <w:t>Multiple Choice Questions (3)</w:t>
      </w:r>
    </w:p>
    <w:p>
      <w:pPr>
        <w:pStyle w:val="BSVAABCList"/>
      </w:pPr>
      <w:r>
        <w:t>Short-Answer / Definition Questions (2)</w:t>
      </w:r>
    </w:p>
    <w:p>
      <w:pPr>
        <w:pStyle w:val="BSVAABCList"/>
      </w:pPr>
      <w:r>
        <w:t>Practical Coding Exercise</w:t>
      </w:r>
    </w:p>
    <w:p>
      <w:pPr>
        <w:pStyle w:val="BSVANumberedlistheadinglevel2"/>
      </w:pPr>
      <w:r>
        <w:t>Table of Contents</w:t>
      </w:r>
    </w:p>
    <w:p>
      <w:pPr>
        <w:pStyle w:val="BSVAABCList"/>
      </w:pPr>
      <w:r>
        <w:t>Table of Contents</w:t>
      </w:r>
    </w:p>
    <w:p>
      <w:pPr>
        <w:pStyle w:val="BSVAABCList"/>
      </w:pPr>
      <w:r>
        <w:t>Module 1: Introduction to Bitcoin SV</w:t>
      </w:r>
    </w:p>
    <w:p>
      <w:pPr>
        <w:pStyle w:val="BSVAABCList"/>
      </w:pPr>
      <w:r>
        <w:t>Lesson 1.1: Understanding the Roots of Bitcoin SV</w:t>
      </w:r>
    </w:p>
    <w:p>
      <w:pPr>
        <w:pStyle w:val="BSVAABCList"/>
      </w:pPr>
      <w:r>
        <w:t>Lesson 1.2: Important Concepts for Beginners in Bitcoin SV</w:t>
      </w:r>
    </w:p>
    <w:p>
      <w:pPr>
        <w:pStyle w:val="BSVAABCList"/>
      </w:pPr>
      <w:r>
        <w:t>Module 2: The Technological Foundations of Bitcoin SV</w:t>
      </w:r>
    </w:p>
    <w:p>
      <w:pPr>
        <w:pStyle w:val="BSVAABCList"/>
      </w:pPr>
      <w:r>
        <w:t>Lesson 2.1: Blockchain Basics and Scalability Solutions in Bitcoin SV</w:t>
      </w:r>
    </w:p>
    <w:p>
      <w:pPr>
        <w:pStyle w:val="BSVAABCList"/>
      </w:pPr>
      <w:r>
        <w:t>Lesson 2.2: Understanding the Bitcoin SV Consensus Mechanism and Mining Process</w:t>
      </w:r>
    </w:p>
    <w:p>
      <w:pPr>
        <w:pStyle w:val="BSVAABCList"/>
      </w:pPr>
      <w:r>
        <w:t>Module 3: Key Features and Applications of Bitcoin SV</w:t>
      </w:r>
    </w:p>
    <w:p>
      <w:pPr>
        <w:pStyle w:val="BSVAABCList"/>
      </w:pPr>
      <w:r>
        <w:t>Lesson 3.1: Smart Contracts, Scripting, and Business Transactions on Bitcoin SV</w:t>
      </w:r>
    </w:p>
    <w:p>
      <w:pPr>
        <w:pStyle w:val="BSVAABCList"/>
      </w:pPr>
      <w:r>
        <w:t>Lesson 3.2: Security, Governance, and Regulation in the Bitcoin SV Ecosystem</w:t>
      </w:r>
    </w:p>
    <w:p>
      <w:pPr>
        <w:pStyle w:val="BSVAABCList"/>
      </w:pPr>
      <w:r>
        <w:t>Module 4: Navigating Wallets, Exchanges, and Block Explorers for Bitcoin SV</w:t>
      </w:r>
    </w:p>
    <w:p>
      <w:pPr>
        <w:pStyle w:val="BSVAABCList"/>
      </w:pPr>
      <w:r>
        <w:t>Lesson 4.1: Interacting with Bitcoin SV Wallets</w:t>
      </w:r>
    </w:p>
    <w:p>
      <w:pPr>
        <w:pStyle w:val="BSVAABCList"/>
      </w:pPr>
      <w:r>
        <w:t>Lesson 4.2: Trading and Managing Bitcoin SV on Exchanges</w:t>
      </w:r>
    </w:p>
    <w:p>
      <w:pPr>
        <w:pStyle w:val="BSVAABCList"/>
      </w:pPr>
      <w:r>
        <w:t>Module 5: Staying Informed and Engaging in the Bitcoin SV Community</w:t>
      </w:r>
    </w:p>
    <w:p>
      <w:pPr>
        <w:pStyle w:val="BSVAABCList"/>
      </w:pPr>
      <w:r>
        <w:t>Lesson 5.1: Following News and Developments in the Bitcoin SV Ecosystem</w:t>
      </w:r>
    </w:p>
    <w:p>
      <w:pPr>
        <w:pStyle w:val="BSVAABCList"/>
      </w:pPr>
      <w:r>
        <w:t>Lesson 5.2: Collaborating with and Learning from the Bitcoin SV Community</w:t>
      </w:r>
    </w:p>
    <w:p>
      <w:pPr>
        <w:pStyle w:val="BSVAABCList"/>
      </w:pPr>
      <w:r>
        <w:t>Capstone Project: Creating a Simple Smart Contract on Bitcoin SV</w:t>
      </w:r>
    </w:p>
    <w:p>
      <w:pPr>
        <w:pStyle w:val="BSVAABCList"/>
      </w:pPr>
      <w:r>
        <w:t>Assessment Types:</w:t>
      </w:r>
    </w:p>
    <w:p>
      <w:pPr>
        <w:pStyle w:val="BSVAABCList"/>
      </w:pPr>
      <w:r>
        <w:t>Learning Outcomes</w:t>
      </w:r>
    </w:p>
    <w:p>
      <w:pPr>
        <w:pStyle w:val="BSVAABCList"/>
      </w:pPr>
      <w:r>
        <w:t>Origins and Relationship to Bitcoin Cash</w:t>
      </w:r>
    </w:p>
    <w:p>
      <w:pPr>
        <w:pStyle w:val="BSVAABCList"/>
      </w:pPr>
      <w:r>
        <w:t>Scalability2X Roadmap</w:t>
      </w:r>
    </w:p>
    <w:p>
      <w:pPr>
        <w:pStyle w:val="BSVAABCList"/>
      </w:pPr>
      <w:r>
        <w:t>Real-world BSV Example:</w:t>
      </w:r>
    </w:p>
    <w:p>
      <w:pPr>
        <w:pStyle w:val="BSVAABCList"/>
      </w:pPr>
      <w:r>
        <w:t>Discussion Questions</w:t>
      </w:r>
    </w:p>
    <w:p>
      <w:pPr>
        <w:pStyle w:val="BSVAABCList"/>
      </w:pPr>
      <w:r>
        <w:t>Hands-On Exercises</w:t>
      </w:r>
    </w:p>
    <w:p>
      <w:pPr>
        <w:pStyle w:val="BSVAABCList"/>
      </w:pPr>
      <w:r>
        <w:t>1. Bitcoin SV Overview</w:t>
      </w:r>
    </w:p>
    <w:p>
      <w:pPr>
        <w:pStyle w:val="BSVAABCList"/>
      </w:pPr>
      <w:r>
        <w:t>Example:</w:t>
      </w:r>
    </w:p>
    <w:p>
      <w:pPr>
        <w:pStyle w:val="BSVAABCList"/>
      </w:pPr>
      <w:r>
        <w:t>2. Block Size</w:t>
      </w:r>
    </w:p>
    <w:p>
      <w:pPr>
        <w:pStyle w:val="BSVAABCList"/>
      </w:pPr>
      <w:r>
        <w:t>Example:</w:t>
      </w:r>
    </w:p>
    <w:p>
      <w:pPr>
        <w:pStyle w:val="BSVAABCList"/>
      </w:pPr>
      <w:r>
        <w:t>3. Satoshis</w:t>
      </w:r>
    </w:p>
    <w:p>
      <w:pPr>
        <w:pStyle w:val="BSVAABCList"/>
      </w:pPr>
      <w:r>
        <w:t>Example:</w:t>
      </w:r>
    </w:p>
    <w:p>
      <w:pPr>
        <w:pStyle w:val="BSVAABCList"/>
      </w:pPr>
      <w:r>
        <w:t>4. Script</w:t>
      </w:r>
    </w:p>
    <w:p>
      <w:pPr>
        <w:pStyle w:val="BSVAABCList"/>
      </w:pPr>
      <w:r>
        <w:t>Example:</w:t>
      </w:r>
    </w:p>
    <w:p>
      <w:pPr>
        <w:pStyle w:val="BSVAABCList"/>
      </w:pPr>
      <w:r>
        <w:t>5. Mempool and Confirmations</w:t>
      </w:r>
    </w:p>
    <w:p>
      <w:pPr>
        <w:pStyle w:val="BSVAABCList"/>
      </w:pPr>
      <w:r>
        <w:t>Example:</w:t>
      </w:r>
    </w:p>
    <w:p>
      <w:pPr>
        <w:pStyle w:val="BSVAABCList"/>
      </w:pPr>
      <w:r>
        <w:t>Discussion Questions</w:t>
      </w:r>
    </w:p>
    <w:p>
      <w:pPr>
        <w:pStyle w:val="BSVAABCList"/>
      </w:pPr>
      <w:r>
        <w:t>Hands-On Exercises</w:t>
      </w:r>
    </w:p>
    <w:p>
      <w:pPr>
        <w:pStyle w:val="BSVAABCList"/>
      </w:pPr>
      <w:r>
        <w:t>Lesson Overview</w:t>
      </w:r>
    </w:p>
    <w:p>
      <w:pPr>
        <w:pStyle w:val="BSVAABCList"/>
      </w:pPr>
      <w:r>
        <w:t>Blockchain Basics</w:t>
      </w:r>
    </w:p>
    <w:p>
      <w:pPr>
        <w:pStyle w:val="BSVAABCList"/>
      </w:pPr>
      <w:r>
        <w:t>Real-world BSV example:</w:t>
      </w:r>
    </w:p>
    <w:p>
      <w:pPr>
        <w:pStyle w:val="BSVAABCList"/>
      </w:pPr>
      <w:r>
        <w:t>Bitcoin SV Network Features</w:t>
      </w:r>
    </w:p>
    <w:p>
      <w:pPr>
        <w:pStyle w:val="BSVAABCList"/>
      </w:pPr>
      <w:r>
        <w:t>Scalability Solutions in Bitcoin SV</w:t>
      </w:r>
    </w:p>
    <w:p>
      <w:pPr>
        <w:pStyle w:val="BSVAABCList"/>
      </w:pPr>
      <w:r>
        <w:t>Example Python Code (CPFP)</w:t>
      </w:r>
    </w:p>
    <w:p>
      <w:pPr>
        <w:pStyle w:val="BSVAABCList"/>
      </w:pPr>
      <w:r>
        <w:t>Discussion Questions:</w:t>
      </w:r>
    </w:p>
    <w:p>
      <w:pPr>
        <w:pStyle w:val="BSVAABCList"/>
      </w:pPr>
      <w:r>
        <w:t>Hands-On Exercises:</w:t>
      </w:r>
    </w:p>
    <w:p>
      <w:pPr>
        <w:pStyle w:val="BSVAABCList"/>
      </w:pPr>
      <w:r>
        <w:t>1. The Bitcoin SV Consensus Mechanism</w:t>
      </w:r>
    </w:p>
    <w:p>
      <w:pPr>
        <w:pStyle w:val="BSVAABCList"/>
      </w:pPr>
      <w:r>
        <w:t>2. The BSV Mining Process</w:t>
      </w:r>
    </w:p>
    <w:p>
      <w:pPr>
        <w:pStyle w:val="BSVAABCList"/>
      </w:pPr>
      <w:r>
        <w:t>3. Real-World Example: Mining a BSV Block</w:t>
      </w:r>
    </w:p>
    <w:p>
      <w:pPr>
        <w:pStyle w:val="BSVAABCList"/>
      </w:pPr>
      <w:r>
        <w:t>4. Discussion Questions</w:t>
      </w:r>
    </w:p>
    <w:p>
      <w:pPr>
        <w:pStyle w:val="BSVAABCList"/>
      </w:pPr>
      <w:r>
        <w:t>5. Hands-On Exercises</w:t>
      </w:r>
    </w:p>
    <w:p>
      <w:pPr>
        <w:pStyle w:val="BSVAABCList"/>
      </w:pPr>
      <w:r>
        <w:t>Smart Contracts</w:t>
      </w:r>
    </w:p>
    <w:p>
      <w:pPr>
        <w:pStyle w:val="BSVAABCList"/>
      </w:pPr>
      <w:r>
        <w:t>Example: Digital Art Auction</w:t>
      </w:r>
    </w:p>
    <w:p>
      <w:pPr>
        <w:pStyle w:val="BSVAABCList"/>
      </w:pPr>
      <w:r>
        <w:t>Scripting Languages</w:t>
      </w:r>
    </w:p>
    <w:p>
      <w:pPr>
        <w:pStyle w:val="BSVAABCList"/>
      </w:pPr>
      <w:r>
        <w:t>Example: Python Code for Digital Art Auction</w:t>
      </w:r>
    </w:p>
    <w:p>
      <w:pPr>
        <w:pStyle w:val="BSVAABCList"/>
      </w:pPr>
      <w:r>
        <w:t>Discussion Questions</w:t>
      </w:r>
    </w:p>
    <w:p>
      <w:pPr>
        <w:pStyle w:val="BSVAABCList"/>
      </w:pPr>
      <w:r>
        <w:t>Hands-On Exercises</w:t>
      </w:r>
    </w:p>
    <w:p>
      <w:pPr>
        <w:pStyle w:val="BSVAABCList"/>
      </w:pPr>
      <w:r>
        <w:t>Exercise 1: Digital Art Auction Smart Contract Deployment</w:t>
      </w:r>
    </w:p>
    <w:p>
      <w:pPr>
        <w:pStyle w:val="BSVAABCList"/>
      </w:pPr>
      <w:r>
        <w:t>Exercise 2: Custom Smart Contract Development</w:t>
      </w:r>
    </w:p>
    <w:p>
      <w:pPr>
        <w:pStyle w:val="BSVAABCList"/>
      </w:pPr>
      <w:r>
        <w:t>Learning Outcomes</w:t>
      </w:r>
    </w:p>
    <w:p>
      <w:pPr>
        <w:pStyle w:val="BSVAABCList"/>
      </w:pPr>
      <w:r>
        <w:t>Security Measures in BSV Transactions</w:t>
      </w:r>
    </w:p>
    <w:p>
      <w:pPr>
        <w:pStyle w:val="BSVAABCList"/>
      </w:pPr>
      <w:r>
        <w:t>Governance in the BSV Network</w:t>
      </w:r>
    </w:p>
    <w:p>
      <w:pPr>
        <w:pStyle w:val="BSVAABCList"/>
      </w:pPr>
      <w:r>
        <w:t>Regulation in BSV</w:t>
      </w:r>
    </w:p>
    <w:p>
      <w:pPr>
        <w:pStyle w:val="BSVAABCList"/>
      </w:pPr>
      <w:r>
        <w:t>Discussion Questions</w:t>
      </w:r>
    </w:p>
    <w:p>
      <w:pPr>
        <w:pStyle w:val="BSVAABCList"/>
      </w:pPr>
      <w:r>
        <w:t>Hands-On Exercises</w:t>
      </w:r>
    </w:p>
    <w:p>
      <w:pPr>
        <w:pStyle w:val="BSVAABCList"/>
      </w:pPr>
      <w:r>
        <w:t>BSV Transactions Overview</w:t>
      </w:r>
    </w:p>
    <w:p>
      <w:pPr>
        <w:pStyle w:val="BSVAABCList"/>
      </w:pPr>
      <w:r>
        <w:t>Example: Sending BSV</w:t>
      </w:r>
    </w:p>
    <w:p>
      <w:pPr>
        <w:pStyle w:val="BSVAABCList"/>
      </w:pPr>
      <w:r>
        <w:t>Querying Transaction Details</w:t>
      </w:r>
    </w:p>
    <w:p>
      <w:pPr>
        <w:pStyle w:val="BSVAABCList"/>
      </w:pPr>
      <w:r>
        <w:t>Discussion Questions</w:t>
      </w:r>
    </w:p>
    <w:p>
      <w:pPr>
        <w:pStyle w:val="BSVAABCList"/>
      </w:pPr>
      <w:r>
        <w:t>Hands-on Exercises</w:t>
      </w:r>
    </w:p>
    <w:p>
      <w:pPr>
        <w:pStyle w:val="BSVAABCList"/>
      </w:pPr>
      <w:r>
        <w:t>Learning Outcomes</w:t>
      </w:r>
    </w:p>
    <w:p>
      <w:pPr>
        <w:pStyle w:val="BSVAABCList"/>
      </w:pPr>
      <w:r>
        <w:t>Setting up an Account on a Bitcoin SV Exchange</w:t>
      </w:r>
    </w:p>
    <w:p>
      <w:pPr>
        <w:pStyle w:val="BSVAABCList"/>
      </w:pPr>
      <w:r>
        <w:t>Depositing and Withdrawing Bitcoin SV</w:t>
      </w:r>
    </w:p>
    <w:p>
      <w:pPr>
        <w:pStyle w:val="BSVAABCList"/>
      </w:pPr>
      <w:r>
        <w:t>Trading Bitcoin SV</w:t>
      </w:r>
    </w:p>
    <w:p>
      <w:pPr>
        <w:pStyle w:val="BSVAABCList"/>
      </w:pPr>
      <w:r>
        <w:t>Managing Transactions on the BSV Blockchain</w:t>
      </w:r>
    </w:p>
    <w:p>
      <w:pPr>
        <w:pStyle w:val="BSVAABCList"/>
      </w:pPr>
      <w:r>
        <w:t>Discussion Questions</w:t>
      </w:r>
    </w:p>
    <w:p>
      <w:pPr>
        <w:pStyle w:val="BSVAABCList"/>
      </w:pPr>
      <w:r>
        <w:t>Hands-On Exercises</w:t>
      </w:r>
    </w:p>
    <w:p>
      <w:pPr>
        <w:pStyle w:val="BSVAABCList"/>
      </w:pPr>
      <w:r>
        <w:t>Lesson Overview</w:t>
      </w:r>
    </w:p>
    <w:p>
      <w:pPr>
        <w:pStyle w:val="BSVAABCList"/>
      </w:pPr>
      <w:r>
        <w:t>Concept Explanation</w:t>
      </w:r>
    </w:p>
    <w:p>
      <w:pPr>
        <w:pStyle w:val="BSVAABCList"/>
      </w:pPr>
      <w:r>
        <w:t>Key News Sources and Developers</w:t>
      </w:r>
    </w:p>
    <w:p>
      <w:pPr>
        <w:pStyle w:val="BSVAABCList"/>
      </w:pPr>
      <w:r>
        <w:t>Real-world Example:</w:t>
      </w:r>
    </w:p>
    <w:p>
      <w:pPr>
        <w:pStyle w:val="BSVAABCList"/>
      </w:pPr>
      <w:r>
        <w:t>Discussion Questions</w:t>
      </w:r>
    </w:p>
    <w:p>
      <w:pPr>
        <w:pStyle w:val="BSVAABCList"/>
      </w:pPr>
      <w:r>
        <w:t>Hands-On Exercises</w:t>
      </w:r>
    </w:p>
    <w:p>
      <w:pPr>
        <w:pStyle w:val="BSVAABCList"/>
      </w:pPr>
      <w:r>
        <w:t>Lesson Overview</w:t>
      </w:r>
    </w:p>
    <w:p>
      <w:pPr>
        <w:pStyle w:val="BSVAABCList"/>
      </w:pPr>
      <w:r>
        <w:t>Learning Outcomes</w:t>
      </w:r>
    </w:p>
    <w:p>
      <w:pPr>
        <w:pStyle w:val="BSVAABCList"/>
      </w:pPr>
      <w:r>
        <w:t>Collaborating within the Bitcoin SV Community</w:t>
      </w:r>
    </w:p>
    <w:p>
      <w:pPr>
        <w:pStyle w:val="BSVAABCList"/>
      </w:pPr>
      <w:r>
        <w:t>Community Discussions</w:t>
      </w:r>
    </w:p>
    <w:p>
      <w:pPr>
        <w:pStyle w:val="BSVAABCList"/>
      </w:pPr>
      <w:r>
        <w:t>Resources &amp; Tools</w:t>
      </w:r>
    </w:p>
    <w:p>
      <w:pPr>
        <w:pStyle w:val="BSVAABCList"/>
      </w:pPr>
      <w:r>
        <w:t>Best Practices &amp; Sharing Knowledge</w:t>
      </w:r>
    </w:p>
    <w:p>
      <w:pPr>
        <w:pStyle w:val="BSVAABCList"/>
      </w:pPr>
      <w:r>
        <w:t>Discussion Questions</w:t>
      </w:r>
    </w:p>
    <w:p>
      <w:pPr>
        <w:pStyle w:val="BSVAABCList"/>
      </w:pPr>
      <w:r>
        <w:t>Hands-On Exercises</w:t>
      </w:r>
    </w:p>
    <w:p>
      <w:pPr>
        <w:pStyle w:val="BSVAABCList"/>
      </w:pPr>
      <w:r>
        <w:t>Lesson Content</w:t>
      </w:r>
    </w:p>
    <w:p>
      <w:pPr>
        <w:pStyle w:val="BSVAABCList"/>
      </w:pPr>
      <w:r>
        <w:t>1.Pay to Public Key Hash (P2PKH)</w:t>
      </w:r>
    </w:p>
    <w:p>
      <w:pPr>
        <w:pStyle w:val="BSVAABCList"/>
      </w:pPr>
      <w:r>
        <w:t>2.Pay to Script Hash (P2SH)</w:t>
      </w:r>
    </w:p>
    <w:p>
      <w:pPr>
        <w:pStyle w:val="BSVAABCList"/>
      </w:pPr>
      <w:r>
        <w:t>3.Pay to Witness Public Key Hash (P2WPKH)</w:t>
      </w:r>
    </w:p>
    <w:p>
      <w:pPr>
        <w:pStyle w:val="BSVAABCList"/>
      </w:pPr>
      <w:r>
        <w:t>Discussion Questions</w:t>
      </w:r>
    </w:p>
    <w:p>
      <w:pPr>
        <w:pStyle w:val="BSVAABCList"/>
      </w:pPr>
      <w:r>
        <w:t>Hands-on Exercises</w:t>
      </w:r>
    </w:p>
    <w:p>
      <w:pPr>
        <w:pStyle w:val="BSVAABCList"/>
      </w:pPr>
      <w:r>
        <w:t>Multiple Choice Questions (3)</w:t>
      </w:r>
    </w:p>
    <w:p>
      <w:pPr>
        <w:pStyle w:val="BSVAABCList"/>
      </w:pPr>
      <w:r>
        <w:t>Short-Answer / Definition Questions (2)</w:t>
      </w:r>
    </w:p>
    <w:p>
      <w:pPr>
        <w:pStyle w:val="BSVAABCList"/>
      </w:pPr>
      <w:r>
        <w:t>Practical Coding Exercise</w:t>
      </w:r>
    </w:p>
    <w:p>
      <w:pPr>
        <w:pStyle w:val="BSVANumberedlistheadinglevel2"/>
      </w:pPr>
      <w:r>
        <w:t>Table of Contents</w:t>
      </w:r>
    </w:p>
    <w:p>
      <w:pPr>
        <w:pStyle w:val="BSVAABCList"/>
      </w:pPr>
      <w:r>
        <w:t>Module 1: Introduction to Bitcoin SV</w:t>
      </w:r>
    </w:p>
    <w:p>
      <w:pPr>
        <w:pStyle w:val="BSVAABCList"/>
      </w:pPr>
      <w:r>
        <w:t>Lesson 1.1: Understanding the Roots of Bitcoin SV</w:t>
      </w:r>
    </w:p>
    <w:p>
      <w:pPr>
        <w:pStyle w:val="BSVAABCList"/>
      </w:pPr>
      <w:r>
        <w:t>Lesson 1.2: Important Concepts for Beginners in Bitcoin SV</w:t>
      </w:r>
    </w:p>
    <w:p>
      <w:pPr>
        <w:pStyle w:val="BSVAABCList"/>
      </w:pPr>
      <w:r>
        <w:t>Module 2: The Technological Foundations of Bitcoin SV</w:t>
      </w:r>
    </w:p>
    <w:p>
      <w:pPr>
        <w:pStyle w:val="BSVAABCList"/>
      </w:pPr>
      <w:r>
        <w:t>Lesson 2.1: Blockchain Basics and Scalability Solutions in Bitcoin SV</w:t>
      </w:r>
    </w:p>
    <w:p>
      <w:pPr>
        <w:pStyle w:val="BSVAABCList"/>
      </w:pPr>
      <w:r>
        <w:t>Lesson 2.2: Understanding the Bitcoin SV Consensus Mechanism and Mining Process</w:t>
      </w:r>
    </w:p>
    <w:p>
      <w:pPr>
        <w:pStyle w:val="BSVAABCList"/>
      </w:pPr>
      <w:r>
        <w:t>Module 3: Key Features and Applications of Bitcoin SV</w:t>
      </w:r>
    </w:p>
    <w:p>
      <w:pPr>
        <w:pStyle w:val="BSVAABCList"/>
      </w:pPr>
      <w:r>
        <w:t>Lesson 3.1: Smart Contracts, Scripting, and Business Transactions on Bitcoin SV</w:t>
      </w:r>
    </w:p>
    <w:p>
      <w:pPr>
        <w:pStyle w:val="BSVAABCList"/>
      </w:pPr>
      <w:r>
        <w:t>Lesson 3.2: Security, Governance, and Regulation in the Bitcoin SV Ecosystem</w:t>
      </w:r>
    </w:p>
    <w:p>
      <w:pPr>
        <w:pStyle w:val="BSVAABCList"/>
      </w:pPr>
      <w:r>
        <w:t>Module 4: Navigating Wallets, Exchanges, and Block Explorers for Bitcoin SV</w:t>
      </w:r>
    </w:p>
    <w:p>
      <w:pPr>
        <w:pStyle w:val="BSVAABCList"/>
      </w:pPr>
      <w:r>
        <w:t>Lesson 4.1: Interacting with Bitcoin SV Wallets</w:t>
      </w:r>
    </w:p>
    <w:p>
      <w:pPr>
        <w:pStyle w:val="BSVAABCList"/>
      </w:pPr>
      <w:r>
        <w:t>Lesson 4.2: Trading and Managing Bitcoin SV on Exchanges</w:t>
      </w:r>
    </w:p>
    <w:p>
      <w:pPr>
        <w:pStyle w:val="BSVAABCList"/>
      </w:pPr>
      <w:r>
        <w:t>Module 5: Staying Informed and Engaging in the Bitcoin SV Community</w:t>
      </w:r>
    </w:p>
    <w:p>
      <w:pPr>
        <w:pStyle w:val="BSVAABCList"/>
      </w:pPr>
      <w:r>
        <w:t>Lesson 5.1: Following News and Developments in the Bitcoin SV Ecosystem</w:t>
      </w:r>
    </w:p>
    <w:p>
      <w:pPr>
        <w:pStyle w:val="BSVAABCList"/>
      </w:pPr>
      <w:r>
        <w:t>Lesson 5.2: Collaborating with and Learning from the Bitcoin SV Community</w:t>
      </w:r>
    </w:p>
    <w:p>
      <w:pPr>
        <w:pStyle w:val="BSVAABCList"/>
      </w:pPr>
      <w:r>
        <w:t>Capstone Project: Creating a Simple Smart Contract on Bitcoin SV</w:t>
      </w:r>
    </w:p>
    <w:p>
      <w:pPr>
        <w:pStyle w:val="BSVAABCList"/>
      </w:pPr>
      <w:r>
        <w:t>Assessment Types:</w:t>
      </w:r>
    </w:p>
    <w:p>
      <w:pPr>
        <w:pStyle w:val="BSVAABCList"/>
      </w:pPr>
      <w:r>
        <w:t>Learning Outcomes</w:t>
      </w:r>
    </w:p>
    <w:p>
      <w:pPr>
        <w:pStyle w:val="BSVAABCList"/>
      </w:pPr>
      <w:r>
        <w:t>Origins and Relationship to Bitcoin Cash</w:t>
      </w:r>
    </w:p>
    <w:p>
      <w:pPr>
        <w:pStyle w:val="BSVAABCList"/>
      </w:pPr>
      <w:r>
        <w:t>Scalability2X Roadmap</w:t>
      </w:r>
    </w:p>
    <w:p>
      <w:pPr>
        <w:pStyle w:val="BSVAABCList"/>
      </w:pPr>
      <w:r>
        <w:t>Real-world BSV Example:</w:t>
      </w:r>
    </w:p>
    <w:p>
      <w:pPr>
        <w:pStyle w:val="BSVAABCList"/>
      </w:pPr>
      <w:r>
        <w:t>Discussion Questions</w:t>
      </w:r>
    </w:p>
    <w:p>
      <w:pPr>
        <w:pStyle w:val="BSVAABCList"/>
      </w:pPr>
      <w:r>
        <w:t>Hands-On Exercises</w:t>
      </w:r>
    </w:p>
    <w:p>
      <w:pPr>
        <w:pStyle w:val="BSVAABCList"/>
      </w:pPr>
      <w:r>
        <w:t>1. Bitcoin SV Overview</w:t>
      </w:r>
    </w:p>
    <w:p>
      <w:pPr>
        <w:pStyle w:val="BSVAABCList"/>
      </w:pPr>
      <w:r>
        <w:t>Example:</w:t>
      </w:r>
    </w:p>
    <w:p>
      <w:pPr>
        <w:pStyle w:val="BSVAABCList"/>
      </w:pPr>
      <w:r>
        <w:t>2. Block Size</w:t>
      </w:r>
    </w:p>
    <w:p>
      <w:pPr>
        <w:pStyle w:val="BSVAABCList"/>
      </w:pPr>
      <w:r>
        <w:t>Example:</w:t>
      </w:r>
    </w:p>
    <w:p>
      <w:pPr>
        <w:pStyle w:val="BSVAABCList"/>
      </w:pPr>
      <w:r>
        <w:t>3. Satoshis</w:t>
      </w:r>
    </w:p>
    <w:p>
      <w:pPr>
        <w:pStyle w:val="BSVAABCList"/>
      </w:pPr>
      <w:r>
        <w:t>Example:</w:t>
      </w:r>
    </w:p>
    <w:p>
      <w:pPr>
        <w:pStyle w:val="BSVAABCList"/>
      </w:pPr>
      <w:r>
        <w:t>4. Script</w:t>
      </w:r>
    </w:p>
    <w:p>
      <w:pPr>
        <w:pStyle w:val="BSVAABCList"/>
      </w:pPr>
      <w:r>
        <w:t>Example:</w:t>
      </w:r>
    </w:p>
    <w:p>
      <w:pPr>
        <w:pStyle w:val="BSVAABCList"/>
      </w:pPr>
      <w:r>
        <w:t>5. Mempool and Confirmations</w:t>
      </w:r>
    </w:p>
    <w:p>
      <w:pPr>
        <w:pStyle w:val="BSVAABCList"/>
      </w:pPr>
      <w:r>
        <w:t>Example:</w:t>
      </w:r>
    </w:p>
    <w:p>
      <w:pPr>
        <w:pStyle w:val="BSVAABCList"/>
      </w:pPr>
      <w:r>
        <w:t>Discussion Questions</w:t>
      </w:r>
    </w:p>
    <w:p>
      <w:pPr>
        <w:pStyle w:val="BSVAABCList"/>
      </w:pPr>
      <w:r>
        <w:t>Hands-On Exercises</w:t>
      </w:r>
    </w:p>
    <w:p>
      <w:pPr>
        <w:pStyle w:val="BSVAABCList"/>
      </w:pPr>
      <w:r>
        <w:t>Lesson Overview</w:t>
      </w:r>
    </w:p>
    <w:p>
      <w:pPr>
        <w:pStyle w:val="BSVAABCList"/>
      </w:pPr>
      <w:r>
        <w:t>Blockchain Basics</w:t>
      </w:r>
    </w:p>
    <w:p>
      <w:pPr>
        <w:pStyle w:val="BSVAABCList"/>
      </w:pPr>
      <w:r>
        <w:t>Real-world BSV example:</w:t>
      </w:r>
    </w:p>
    <w:p>
      <w:pPr>
        <w:pStyle w:val="BSVAABCList"/>
      </w:pPr>
      <w:r>
        <w:t>Bitcoin SV Network Features</w:t>
      </w:r>
    </w:p>
    <w:p>
      <w:pPr>
        <w:pStyle w:val="BSVAABCList"/>
      </w:pPr>
      <w:r>
        <w:t>Scalability Solutions in Bitcoin SV</w:t>
      </w:r>
    </w:p>
    <w:p>
      <w:pPr>
        <w:pStyle w:val="BSVAABCList"/>
      </w:pPr>
      <w:r>
        <w:t>Example Python Code (CPFP)</w:t>
      </w:r>
    </w:p>
    <w:p>
      <w:pPr>
        <w:pStyle w:val="BSVAABCList"/>
      </w:pPr>
      <w:r>
        <w:t>Discussion Questions:</w:t>
      </w:r>
    </w:p>
    <w:p>
      <w:pPr>
        <w:pStyle w:val="BSVAABCList"/>
      </w:pPr>
      <w:r>
        <w:t>Hands-On Exercises:</w:t>
      </w:r>
    </w:p>
    <w:p>
      <w:pPr>
        <w:pStyle w:val="BSVAABCList"/>
      </w:pPr>
      <w:r>
        <w:t>1. The Bitcoin SV Consensus Mechanism</w:t>
      </w:r>
    </w:p>
    <w:p>
      <w:pPr>
        <w:pStyle w:val="BSVAABCList"/>
      </w:pPr>
      <w:r>
        <w:t>2. The BSV Mining Process</w:t>
      </w:r>
    </w:p>
    <w:p>
      <w:pPr>
        <w:pStyle w:val="BSVAABCList"/>
      </w:pPr>
      <w:r>
        <w:t>3. Real-World Example: Mining a BSV Block</w:t>
      </w:r>
    </w:p>
    <w:p>
      <w:pPr>
        <w:pStyle w:val="BSVAABCList"/>
      </w:pPr>
      <w:r>
        <w:t>4. Discussion Questions</w:t>
      </w:r>
    </w:p>
    <w:p>
      <w:pPr>
        <w:pStyle w:val="BSVAABCList"/>
      </w:pPr>
      <w:r>
        <w:t>5. Hands-On Exercises</w:t>
      </w:r>
    </w:p>
    <w:p>
      <w:pPr>
        <w:pStyle w:val="BSVAABCList"/>
      </w:pPr>
      <w:r>
        <w:t>Smart Contracts</w:t>
      </w:r>
    </w:p>
    <w:p>
      <w:pPr>
        <w:pStyle w:val="BSVAABCList"/>
      </w:pPr>
      <w:r>
        <w:t>Example: Digital Art Auction</w:t>
      </w:r>
    </w:p>
    <w:p>
      <w:pPr>
        <w:pStyle w:val="BSVAABCList"/>
      </w:pPr>
      <w:r>
        <w:t>Scripting Languages</w:t>
      </w:r>
    </w:p>
    <w:p>
      <w:pPr>
        <w:pStyle w:val="BSVAABCList"/>
      </w:pPr>
      <w:r>
        <w:t>Example: Python Code for Digital Art Auction</w:t>
      </w:r>
    </w:p>
    <w:p>
      <w:pPr>
        <w:pStyle w:val="BSVAABCList"/>
      </w:pPr>
      <w:r>
        <w:t>Discussion Questions</w:t>
      </w:r>
    </w:p>
    <w:p>
      <w:pPr>
        <w:pStyle w:val="BSVAABCList"/>
      </w:pPr>
      <w:r>
        <w:t>Hands-On Exercises</w:t>
      </w:r>
    </w:p>
    <w:p>
      <w:pPr>
        <w:pStyle w:val="BSVAABCList"/>
      </w:pPr>
      <w:r>
        <w:t>Exercise 1: Digital Art Auction Smart Contract Deployment</w:t>
      </w:r>
    </w:p>
    <w:p>
      <w:pPr>
        <w:pStyle w:val="BSVAABCList"/>
      </w:pPr>
      <w:r>
        <w:t>Exercise 2: Custom Smart Contract Development</w:t>
      </w:r>
    </w:p>
    <w:p>
      <w:pPr>
        <w:pStyle w:val="BSVAABCList"/>
      </w:pPr>
      <w:r>
        <w:t>Learning Outcomes</w:t>
      </w:r>
    </w:p>
    <w:p>
      <w:pPr>
        <w:pStyle w:val="BSVAABCList"/>
      </w:pPr>
      <w:r>
        <w:t>Security Measures in BSV Transactions</w:t>
      </w:r>
    </w:p>
    <w:p>
      <w:pPr>
        <w:pStyle w:val="BSVAABCList"/>
      </w:pPr>
      <w:r>
        <w:t>Governance in the BSV Network</w:t>
      </w:r>
    </w:p>
    <w:p>
      <w:pPr>
        <w:pStyle w:val="BSVAABCList"/>
      </w:pPr>
      <w:r>
        <w:t>Regulation in BSV</w:t>
      </w:r>
    </w:p>
    <w:p>
      <w:pPr>
        <w:pStyle w:val="BSVAABCList"/>
      </w:pPr>
      <w:r>
        <w:t>Discussion Questions</w:t>
      </w:r>
    </w:p>
    <w:p>
      <w:pPr>
        <w:pStyle w:val="BSVAABCList"/>
      </w:pPr>
      <w:r>
        <w:t>Hands-On Exercises</w:t>
      </w:r>
    </w:p>
    <w:p>
      <w:pPr>
        <w:pStyle w:val="BSVAABCList"/>
      </w:pPr>
      <w:r>
        <w:t>BSV Transactions Overview</w:t>
      </w:r>
    </w:p>
    <w:p>
      <w:pPr>
        <w:pStyle w:val="BSVAABCList"/>
      </w:pPr>
      <w:r>
        <w:t>Example: Sending BSV</w:t>
      </w:r>
    </w:p>
    <w:p>
      <w:pPr>
        <w:pStyle w:val="BSVAABCList"/>
      </w:pPr>
      <w:r>
        <w:t>Querying Transaction Details</w:t>
      </w:r>
    </w:p>
    <w:p>
      <w:pPr>
        <w:pStyle w:val="BSVAABCList"/>
      </w:pPr>
      <w:r>
        <w:t>Discussion Questions</w:t>
      </w:r>
    </w:p>
    <w:p>
      <w:pPr>
        <w:pStyle w:val="BSVAABCList"/>
      </w:pPr>
      <w:r>
        <w:t>Hands-on Exercises</w:t>
      </w:r>
    </w:p>
    <w:p>
      <w:pPr>
        <w:pStyle w:val="BSVAABCList"/>
      </w:pPr>
      <w:r>
        <w:t>Learning Outcomes</w:t>
      </w:r>
    </w:p>
    <w:p>
      <w:pPr>
        <w:pStyle w:val="BSVAABCList"/>
      </w:pPr>
      <w:r>
        <w:t>Setting up an Account on a Bitcoin SV Exchange</w:t>
      </w:r>
    </w:p>
    <w:p>
      <w:pPr>
        <w:pStyle w:val="BSVAABCList"/>
      </w:pPr>
      <w:r>
        <w:t>Depositing and Withdrawing Bitcoin SV</w:t>
      </w:r>
    </w:p>
    <w:p>
      <w:pPr>
        <w:pStyle w:val="BSVAABCList"/>
      </w:pPr>
      <w:r>
        <w:t>Trading Bitcoin SV</w:t>
      </w:r>
    </w:p>
    <w:p>
      <w:pPr>
        <w:pStyle w:val="BSVAABCList"/>
      </w:pPr>
      <w:r>
        <w:t>Managing Transactions on the BSV Blockchain</w:t>
      </w:r>
    </w:p>
    <w:p>
      <w:pPr>
        <w:pStyle w:val="BSVAABCList"/>
      </w:pPr>
      <w:r>
        <w:t>Discussion Questions</w:t>
      </w:r>
    </w:p>
    <w:p>
      <w:pPr>
        <w:pStyle w:val="BSVAABCList"/>
      </w:pPr>
      <w:r>
        <w:t>Hands-On Exercises</w:t>
      </w:r>
    </w:p>
    <w:p>
      <w:pPr>
        <w:pStyle w:val="BSVAABCList"/>
      </w:pPr>
      <w:r>
        <w:t>Lesson Overview</w:t>
      </w:r>
    </w:p>
    <w:p>
      <w:pPr>
        <w:pStyle w:val="BSVAABCList"/>
      </w:pPr>
      <w:r>
        <w:t>Concept Explanation</w:t>
      </w:r>
    </w:p>
    <w:p>
      <w:pPr>
        <w:pStyle w:val="BSVAABCList"/>
      </w:pPr>
      <w:r>
        <w:t>Key News Sources and Developers</w:t>
      </w:r>
    </w:p>
    <w:p>
      <w:pPr>
        <w:pStyle w:val="BSVAABCList"/>
      </w:pPr>
      <w:r>
        <w:t>Real-world Example:</w:t>
      </w:r>
    </w:p>
    <w:p>
      <w:pPr>
        <w:pStyle w:val="BSVAABCList"/>
      </w:pPr>
      <w:r>
        <w:t>Discussion Questions</w:t>
      </w:r>
    </w:p>
    <w:p>
      <w:pPr>
        <w:pStyle w:val="BSVAABCList"/>
      </w:pPr>
      <w:r>
        <w:t>Hands-On Exercises</w:t>
      </w:r>
    </w:p>
    <w:p>
      <w:pPr>
        <w:pStyle w:val="BSVAABCList"/>
      </w:pPr>
      <w:r>
        <w:t>Lesson Overview</w:t>
      </w:r>
    </w:p>
    <w:p>
      <w:pPr>
        <w:pStyle w:val="BSVAABCList"/>
      </w:pPr>
      <w:r>
        <w:t>Learning Outcomes</w:t>
      </w:r>
    </w:p>
    <w:p>
      <w:pPr>
        <w:pStyle w:val="BSVAABCList"/>
      </w:pPr>
      <w:r>
        <w:t>Collaborating within the Bitcoin SV Community</w:t>
      </w:r>
    </w:p>
    <w:p>
      <w:pPr>
        <w:pStyle w:val="BSVAABCList"/>
      </w:pPr>
      <w:r>
        <w:t>Community Discussions</w:t>
      </w:r>
    </w:p>
    <w:p>
      <w:pPr>
        <w:pStyle w:val="BSVAABCList"/>
      </w:pPr>
      <w:r>
        <w:t>Resources &amp; Tools</w:t>
      </w:r>
    </w:p>
    <w:p>
      <w:pPr>
        <w:pStyle w:val="BSVAABCList"/>
      </w:pPr>
      <w:r>
        <w:t>Best Practices &amp; Sharing Knowledge</w:t>
      </w:r>
    </w:p>
    <w:p>
      <w:pPr>
        <w:pStyle w:val="BSVAABCList"/>
      </w:pPr>
      <w:r>
        <w:t>Discussion Questions</w:t>
      </w:r>
    </w:p>
    <w:p>
      <w:pPr>
        <w:pStyle w:val="BSVAABCList"/>
      </w:pPr>
      <w:r>
        <w:t>Hands-On Exercises</w:t>
      </w:r>
    </w:p>
    <w:p>
      <w:pPr>
        <w:pStyle w:val="BSVAABCList"/>
      </w:pPr>
      <w:r>
        <w:t>Lesson Content</w:t>
      </w:r>
    </w:p>
    <w:p>
      <w:pPr>
        <w:pStyle w:val="BSVAABCList"/>
      </w:pPr>
      <w:r>
        <w:t>1.Pay to Public Key Hash (P2PKH)</w:t>
      </w:r>
    </w:p>
    <w:p>
      <w:pPr>
        <w:pStyle w:val="BSVAABCList"/>
      </w:pPr>
      <w:r>
        <w:t>2.Pay to Script Hash (P2SH)</w:t>
      </w:r>
    </w:p>
    <w:p>
      <w:pPr>
        <w:pStyle w:val="BSVAABCList"/>
      </w:pPr>
      <w:r>
        <w:t>3.Pay to Witness Public Key Hash (P2WPKH)</w:t>
      </w:r>
    </w:p>
    <w:p>
      <w:pPr>
        <w:pStyle w:val="BSVAABCList"/>
      </w:pPr>
      <w:r>
        <w:t>Discussion Questions</w:t>
      </w:r>
    </w:p>
    <w:p>
      <w:pPr>
        <w:pStyle w:val="BSVAABCList"/>
      </w:pPr>
      <w:r>
        <w:t>Hands-on Exercises</w:t>
      </w:r>
    </w:p>
    <w:p>
      <w:pPr>
        <w:pStyle w:val="BSVAABCList"/>
      </w:pPr>
      <w:r>
        <w:t>Multiple Choice Questions (3)</w:t>
      </w:r>
    </w:p>
    <w:p>
      <w:pPr>
        <w:pStyle w:val="BSVAABCList"/>
      </w:pPr>
      <w:r>
        <w:t>Short-Answer / Definition Questions (2)</w:t>
      </w:r>
    </w:p>
    <w:p>
      <w:pPr>
        <w:pStyle w:val="BSVAABCList"/>
      </w:pPr>
      <w:r>
        <w:t>Practical Coding Exercise</w:t>
      </w:r>
    </w:p>
    <w:p>
      <w:pPr>
        <w:pStyle w:val="BSVANumberedlistheadinglevel1"/>
      </w:pPr>
      <w:r>
        <w:t>Introduction to Bitcoin SV</w:t>
      </w:r>
    </w:p>
    <w:p>
      <w:pPr/>
      <w:r>
        <w:t>Duration: 2 hours</w:t>
        <w:br/>
        <w:t>Difficulty: Beginner</w:t>
        <w:br/>
        <w:t>Target Audience: Newcomers to BSV</w:t>
      </w:r>
    </w:p>
    <w:p>
      <w:pPr>
        <w:pStyle w:val="BSVANumberedlistheadinglevel1"/>
      </w:pPr>
      <w:r>
        <w:t>Bitcoin SV Fundamentals Course Outline</w:t>
      </w:r>
    </w:p>
    <w:p>
      <w:pPr>
        <w:pStyle w:val="BSVANumberedlistheadinglevel2"/>
      </w:pPr>
      <w:r>
        <w:t>Module 1: Introduction to Bitcoin SV</w:t>
      </w:r>
    </w:p>
    <w:p>
      <w:pPr>
        <w:pStyle w:val="BSVANumberedlistheadinglevel3"/>
      </w:pPr>
      <w:r>
        <w:t>Lesson 1.1: Understanding the Roots of Bitcoin SV</w:t>
      </w:r>
    </w:p>
    <w:p>
      <w:pPr>
        <w:pStyle w:val="BSVAABCList"/>
      </w:pPr>
      <w:r>
        <w:t>Learning Objective: Recognize the origin and significance of Bitcoin SV as a hard fork of Bitcoin Cash.</w:t>
      </w:r>
    </w:p>
    <w:p>
      <w:pPr>
        <w:pStyle w:val="BSVAABCList"/>
      </w:pPr>
      <w:r>
        <w:t>Exercise: Compare the key differences between Bitcoin, Bitcoin Cash, and Bitcoin SV.</w:t>
      </w:r>
    </w:p>
    <w:p>
      <w:pPr>
        <w:pStyle w:val="BSVAABCList"/>
      </w:pPr>
      <w:r>
        <w:t>Example: Discuss the block size debate that led to the creation of Bitcoin SV.</w:t>
      </w:r>
    </w:p>
    <w:p>
      <w:pPr>
        <w:pStyle w:val="BSVANumberedlistheadinglevel3"/>
      </w:pPr>
      <w:r>
        <w:t>Lesson 1.2: Important Concepts for Beginners in Bitcoin SV</w:t>
      </w:r>
    </w:p>
    <w:p>
      <w:pPr>
        <w:pStyle w:val="BSVAABCList"/>
      </w:pPr>
      <w:r>
        <w:t>Learning Objective: Familiarize students with essential Bitcoin SV terminologies like blocks, transactions, mining, and nodes.</w:t>
      </w:r>
    </w:p>
    <w:p>
      <w:pPr>
        <w:pStyle w:val="BSVAABCList"/>
      </w:pPr>
      <w:r>
        <w:t>Exercise: Create a concept map for these key concepts.</w:t>
      </w:r>
    </w:p>
    <w:p>
      <w:pPr>
        <w:pStyle w:val="BSVAABCList"/>
      </w:pPr>
      <w:r>
        <w:t>Example: Explain how miners receive rewards in the Bitcoin SV network.</w:t>
      </w:r>
    </w:p>
    <w:p>
      <w:pPr>
        <w:pStyle w:val="BSVANumberedlistheadinglevel2"/>
      </w:pPr>
      <w:r>
        <w:t>Module 2: The Technological Foundations of Bitcoin SV</w:t>
      </w:r>
    </w:p>
    <w:p>
      <w:pPr>
        <w:pStyle w:val="BSVANumberedlistheadinglevel3"/>
      </w:pPr>
      <w:r>
        <w:t>Lesson 2.1: Blockchain Basics and Scalability Solutions in Bitcoin SV</w:t>
      </w:r>
    </w:p>
    <w:p>
      <w:pPr>
        <w:pStyle w:val="BSVAABCList"/>
      </w:pPr>
      <w:r>
        <w:t>Learning Objective: Develop an understanding of blockchain technology and learn about the scalability solutions implemented by Bitcoin SV.</w:t>
      </w:r>
    </w:p>
    <w:p>
      <w:pPr>
        <w:pStyle w:val="BSVAABCList"/>
      </w:pPr>
      <w:r>
        <w:t>Exercise: Write a brief summary on how Bitcoin SV addresses the scalability issues faced by previous versions of Bitcoin.</w:t>
      </w:r>
    </w:p>
    <w:p>
      <w:pPr>
        <w:pStyle w:val="BSVAABCList"/>
      </w:pPr>
      <w:r>
        <w:t>Example: Discuss the role of OP_CODES in Bitcoin SV's improved scripting capabilities.</w:t>
      </w:r>
    </w:p>
    <w:p>
      <w:pPr>
        <w:pStyle w:val="BSVANumberedlistheadinglevel3"/>
      </w:pPr>
      <w:r>
        <w:t>Lesson 2.2: Understanding the Bitcoin SV Consensus Mechanism and Mining Process</w:t>
      </w:r>
    </w:p>
    <w:p>
      <w:pPr>
        <w:pStyle w:val="BSVAABCList"/>
      </w:pPr>
      <w:r>
        <w:t>Learning Objective: Gain knowledge about the consensus mechanism and mining process specific to the Bitcoin SV network.</w:t>
      </w:r>
    </w:p>
    <w:p>
      <w:pPr>
        <w:pStyle w:val="BSVAABCList"/>
      </w:pPr>
      <w:r>
        <w:t>Exercise: Create a flowchart illustrating the steps involved in the mining process on Bitcoin SV.</w:t>
      </w:r>
    </w:p>
    <w:p>
      <w:pPr>
        <w:pStyle w:val="BSVAABCList"/>
      </w:pPr>
      <w:r>
        <w:t>Example: Describe how the nChain's Satoshi's Vision (SV) node software optimizes the Bitcoin SV network.</w:t>
      </w:r>
    </w:p>
    <w:p>
      <w:pPr>
        <w:pStyle w:val="BSVANumberedlistheadinglevel2"/>
      </w:pPr>
      <w:r>
        <w:t>Module 3: Key Features and Applications of Bitcoin SV</w:t>
      </w:r>
    </w:p>
    <w:p>
      <w:pPr>
        <w:pStyle w:val="BSVANumberedlistheadinglevel3"/>
      </w:pPr>
      <w:r>
        <w:t>Lesson 3.1: Smart Contracts, Scripting, and Business Transactions on Bitcoin SV</w:t>
      </w:r>
    </w:p>
    <w:p>
      <w:pPr>
        <w:pStyle w:val="BSVAABCList"/>
      </w:pPr>
      <w:r>
        <w:t>Learning Objective: Discuss how smart contracts and scripting function within the Bitcoin SV ecosystem and their potential for business applications.</w:t>
      </w:r>
    </w:p>
    <w:p>
      <w:pPr>
        <w:pStyle w:val="BSVAABCList"/>
      </w:pPr>
      <w:r>
        <w:t>Exercise: Write a short scenario describing a real-world use case of smart contracts on Bitcoin SV.</w:t>
      </w:r>
    </w:p>
    <w:p>
      <w:pPr>
        <w:pStyle w:val="BSVAABCList"/>
      </w:pPr>
      <w:r>
        <w:t>Example: Explain how micropayment channels can be implemented using the features provided by Bitcoin SV.</w:t>
      </w:r>
    </w:p>
    <w:p>
      <w:pPr>
        <w:pStyle w:val="BSVANumberedlistheadinglevel3"/>
      </w:pPr>
      <w:r>
        <w:t>Lesson 3.2: Security, Governance, and Regulation in the Bitcoin SV Ecosystem</w:t>
      </w:r>
    </w:p>
    <w:p>
      <w:pPr>
        <w:pStyle w:val="BSVAABCList"/>
      </w:pPr>
      <w:r>
        <w:t>Learning Objective: Understand the security measures, governance structure, and regulatory considerations within the Bitcoin SV network.</w:t>
      </w:r>
    </w:p>
    <w:p>
      <w:pPr>
        <w:pStyle w:val="BSVAABCList"/>
      </w:pPr>
      <w:r>
        <w:t>Exercise: Analyze the impact of the unique features offered by Bitcoin SV on its perceived security level compared to other cryptocurrencies.</w:t>
      </w:r>
    </w:p>
    <w:p>
      <w:pPr>
        <w:pStyle w:val="BSVAABCList"/>
      </w:pPr>
      <w:r>
        <w:t>Example: Discuss the role of nChain in shaping the development and governance of the Bitcoin SV ecosystem.</w:t>
      </w:r>
    </w:p>
    <w:p>
      <w:pPr>
        <w:pStyle w:val="BSVANumberedlistheadinglevel2"/>
      </w:pPr>
      <w:r>
        <w:t>Module 4: Navigating Wallets, Exchanges, and Block Explorers for Bitcoin SV</w:t>
      </w:r>
    </w:p>
    <w:p>
      <w:pPr>
        <w:pStyle w:val="BSVANumberedlistheadinglevel3"/>
      </w:pPr>
      <w:r>
        <w:t>Lesson 4.1: Interacting with Bitcoin SV Wallets</w:t>
      </w:r>
    </w:p>
    <w:p>
      <w:pPr>
        <w:pStyle w:val="BSVAABCList"/>
      </w:pPr>
      <w:r>
        <w:t>Learning Objective: Learn about various wallet options for managing Bitcoin SV assets and how to create and secure a Bitcoin SV wallet.</w:t>
      </w:r>
    </w:p>
    <w:p>
      <w:pPr>
        <w:pStyle w:val="BSVAABCList"/>
      </w:pPr>
      <w:r>
        <w:t>Exercise: Set up a Bitcoin SV wallet by following the steps provided in a tutorial.</w:t>
      </w:r>
    </w:p>
    <w:p>
      <w:pPr>
        <w:pStyle w:val="BSVAABCList"/>
      </w:pPr>
      <w:r>
        <w:t>Example: Describe the benefits of using a hardware wallet for storing Bitcoin SV assets.</w:t>
      </w:r>
    </w:p>
    <w:p>
      <w:pPr>
        <w:pStyle w:val="BSVANumberedlistheadinglevel3"/>
      </w:pPr>
      <w:r>
        <w:t>Lesson 4.2: Trading and Managing Bitcoin SV on Exchanges</w:t>
      </w:r>
    </w:p>
    <w:p>
      <w:pPr>
        <w:pStyle w:val="BSVAABCList"/>
      </w:pPr>
      <w:r>
        <w:t>Learning Objective: Identify popular exchanges supporting Bitcoin SV, learn how to make transactions, and understand deposit/withdrawal procedures.</w:t>
      </w:r>
    </w:p>
    <w:p>
      <w:pPr>
        <w:pStyle w:val="BSVAABCList"/>
      </w:pPr>
      <w:r>
        <w:t>Exercise: Practice creating a buy or sell order for Bitcoin SV on an exchange platform of your choice.</w:t>
      </w:r>
    </w:p>
    <w:p>
      <w:pPr>
        <w:pStyle w:val="BSVAABCList"/>
      </w:pPr>
      <w:r>
        <w:t>Example: Compare the fees charged by different exchanges for trading Bitcoin SV.</w:t>
      </w:r>
    </w:p>
    <w:p>
      <w:pPr>
        <w:pStyle w:val="BSVANumberedlistheadinglevel2"/>
      </w:pPr>
      <w:r>
        <w:t>Module 5: Staying Informed and Engaging in the Bitcoin SV Community</w:t>
      </w:r>
    </w:p>
    <w:p>
      <w:pPr>
        <w:pStyle w:val="BSVANumberedlistheadinglevel3"/>
      </w:pPr>
      <w:r>
        <w:t>Lesson 5.1: Following News and Developments in the Bitcoin SV Ecosystem</w:t>
      </w:r>
    </w:p>
    <w:p>
      <w:pPr>
        <w:pStyle w:val="BSVAABCList"/>
      </w:pPr>
      <w:r>
        <w:t>Learning Objective: Learn how to stay updated on news, developments, and announcements related to Bitcoin SV.</w:t>
      </w:r>
    </w:p>
    <w:p>
      <w:pPr>
        <w:pStyle w:val="BSVAABCList"/>
      </w:pPr>
      <w:r>
        <w:t>Exercise: Identify and follow at least three trusted sources for staying informed about Bitcoin SV.</w:t>
      </w:r>
    </w:p>
    <w:p>
      <w:pPr>
        <w:pStyle w:val="BSVAABCList"/>
      </w:pPr>
      <w:r>
        <w:t>Example: Discuss the importance of attending or participating in conferences and meetups focused on Bitcoin SV.</w:t>
      </w:r>
    </w:p>
    <w:p>
      <w:pPr>
        <w:pStyle w:val="BSVANumberedlistheadinglevel3"/>
      </w:pPr>
      <w:r>
        <w:t>Lesson 5.2: Collaborating with and Learning from the Bitcoin SV Community</w:t>
      </w:r>
    </w:p>
    <w:p>
      <w:pPr>
        <w:pStyle w:val="BSVAABCList"/>
      </w:pPr>
      <w:r>
        <w:t>Learning Objective: Engage with fellow enthusiasts, developers, and contributors to enhance your understanding of Bitcoin SV.</w:t>
      </w:r>
    </w:p>
    <w:p>
      <w:pPr>
        <w:pStyle w:val="BSVAABCList"/>
      </w:pPr>
      <w:r>
        <w:t>Exercise: Find and join online forums or social media groups dedicated to discussing Bitcoin SV.</w:t>
      </w:r>
    </w:p>
    <w:p>
      <w:pPr>
        <w:pStyle w:val="BSVAABCList"/>
      </w:pPr>
      <w:r>
        <w:t>Example: Describe how contributing to open-source projects related to Bitcoin SV can further deepen one's knowledge about the ecosystem.</w:t>
      </w:r>
    </w:p>
    <w:p>
      <w:pPr>
        <w:pStyle w:val="BSVANumberedlistheadinglevel2"/>
      </w:pPr>
      <w:r>
        <w:t>Capstone Project: Creating a Simple Smart Contract on Bitcoin SV</w:t>
      </w:r>
    </w:p>
    <w:p>
      <w:pPr/>
      <w:r>
        <w:t>Students will apply their understanding of smart contracts, scripting, and the Bitcoin SV ecosystem by creating a simple smart contract that addresses a common business use case or fulfills a specific requirement. This project will demonstrate their ability to navigate wallets, exchanges, and block explorers for Bitcoin SV while working collaboratively within the community.</w:t>
      </w:r>
    </w:p>
    <w:p>
      <w:pPr>
        <w:pStyle w:val="BSVANumberedlistheadinglevel3"/>
      </w:pPr>
      <w:r>
        <w:t>Assessment Types:</w:t>
      </w:r>
    </w:p>
    <w:p>
      <w:pPr>
        <w:pStyle w:val="BSVAABCList"/>
      </w:pPr>
      <w:r>
        <w:t>Peer reviews of projects during group discussions</w:t>
      </w:r>
    </w:p>
    <w:p>
      <w:pPr>
        <w:pStyle w:val="BSVAABCList"/>
      </w:pPr>
      <w:r>
        <w:t>Instructor feedback on project implementation and code quality</w:t>
      </w:r>
    </w:p>
    <w:p>
      <w:pPr>
        <w:pStyle w:val="BSVAABCList"/>
      </w:pPr>
      <w:r>
        <w:t>Presentation of project findings and demonstration of smart contract functionality</w:t>
      </w:r>
    </w:p>
    <w:p>
      <w:pPr>
        <w:pStyle w:val="BSVANumberedlistheadinglevel1"/>
      </w:pPr>
      <w:r>
        <w:t>Lesson 1.1: Understanding the Roots of Bitcoin SV</w:t>
      </w:r>
    </w:p>
    <w:p>
      <w:pPr/>
      <w:r>
        <w:t>This lesson aims to provide you with a comprehensive understanding of the roots and philosophies that have shaped Bitcoin SV (BSV).</w:t>
      </w:r>
    </w:p>
    <w:p>
      <w:pPr>
        <w:pStyle w:val="BSVANumberedlistheadinglevel2"/>
      </w:pPr>
      <w:r>
        <w:t>Learning Outcomes</w:t>
      </w:r>
    </w:p>
    <w:p>
      <w:pPr>
        <w:pStyle w:val="BSVANumberedlistheadinglevel2"/>
      </w:pPr>
      <w:r>
        <w:t>Explain the origins of Bitcoin SV and its relationship to Bitcoin Cash.</w:t>
      </w:r>
    </w:p>
    <w:p>
      <w:pPr>
        <w:pStyle w:val="BSVANumberedlistheadinglevel2"/>
      </w:pPr>
      <w:r>
        <w:t>Discuss the Scalability2X roadmap and its impact on BSV.</w:t>
      </w:r>
    </w:p>
    <w:p>
      <w:pPr>
        <w:pStyle w:val="BSVANumberedlistheadinglevel2"/>
      </w:pPr>
      <w:r>
        <w:t>Understand the importance of on-chain scaling in BSV's design philosophy.</w:t>
      </w:r>
    </w:p>
    <w:p>
      <w:pPr>
        <w:pStyle w:val="BSVANumberedlistheadinglevel2"/>
      </w:pPr>
      <w:r>
        <w:t>Demonstrate the ability to create simple transactions using Python or JavaScript.</w:t>
      </w:r>
    </w:p>
    <w:p>
      <w:pPr>
        <w:pStyle w:val="BSVANumberedlistheadinglevel2"/>
      </w:pPr>
      <w:r>
        <w:t>Recognize real-world examples of BSV applications.</w:t>
      </w:r>
    </w:p>
    <w:p>
      <w:pPr>
        <w:pStyle w:val="BSVANumberedlistheadinglevel2"/>
      </w:pPr>
      <w:r>
        <w:t>Origins and Relationship to Bitcoin Cash</w:t>
      </w:r>
    </w:p>
    <w:p>
      <w:pPr/>
      <w:r>
        <w:t>Bitcoin SV is a hard fork of Bitcoin ABC that occurred in November 2018. It was created due to disagreements within the Bitcoin Cash community over scaling solutions and philosophical differences about the original vision for Satoshi Nakamoto's whitepaper. BSV aims to restore the original Bitcoin protocol by emphasizing on-chain scaling, eliminating off-chain solutions like the Lightning Network, and focusing on enterprise use cases.</w:t>
      </w:r>
    </w:p>
    <w:p>
      <w:pPr>
        <w:pStyle w:val="BSVANumberedlistheadinglevel2"/>
      </w:pPr>
      <w:r>
        <w:t>Scalability2X Roadmap</w:t>
      </w:r>
    </w:p>
    <w:p>
      <w:pPr/>
      <w:r>
        <w:t>The Scalability2X roadmap is a set of proposed upgrades that aim to increase Bitcoin SV's capacity significantly. The plan includes increasing the block size limit from 128MB (currently) to 2GB, and eventually to 128GB. This allows BSV to handle more transactions per second, making it suitable for high-volume applications like microtransactions and enterprise solutions.</w:t>
      </w:r>
    </w:p>
    <w:p>
      <w:pPr>
        <w:pStyle w:val="BSVANumberedlistheadinglevel2"/>
      </w:pPr>
      <w:r>
        <w:t>Real-world BSV Example:</w:t>
      </w:r>
    </w:p>
    <w:p>
      <w:pPr/>
      <w:r>
        <w:t>Consider the HandCash Wallet, a popular mobile wallet that supports BSV. HandCash allows users to send and receive micropayments for content, making it an excellent example of how BSV's focus on high-volume transactions benefits real-world applications.</w:t>
      </w:r>
    </w:p>
    <w:p>
      <w:pPr>
        <w:pStyle w:val="BSVANumberedlistheadinglevel2"/>
      </w:pPr>
      <w:r>
        <w:t>Discussion Questions</w:t>
      </w:r>
    </w:p>
    <w:p>
      <w:pPr>
        <w:pStyle w:val="BSVANumberedlistheadinglevel2"/>
      </w:pPr>
      <w:r>
        <w:t>How does the focus on on-chain scaling differentiate Bitcoin SV from other cryptocurrencies?</w:t>
      </w:r>
    </w:p>
    <w:p>
      <w:pPr>
        <w:pStyle w:val="BSVANumberedlistheadinglevel2"/>
      </w:pPr>
      <w:r>
        <w:t>What are some potential downsides to increasing the block size limit as planned in the Scalability2X roadmap?</w:t>
      </w:r>
    </w:p>
    <w:p>
      <w:pPr>
        <w:pStyle w:val="BSVANumberedlistheadinglevel2"/>
      </w:pPr>
      <w:r>
        <w:t>In what ways could enterprise solutions benefit from using Bitcoin SV's high-capacity network?</w:t>
      </w:r>
    </w:p>
    <w:p>
      <w:pPr>
        <w:pStyle w:val="BSVANumberedlistheadinglevel2"/>
      </w:pPr>
      <w:r>
        <w:t>Hands-On Exercises</w:t>
      </w:r>
    </w:p>
    <w:p>
      <w:pPr>
        <w:pStyle w:val="BSVANumberedlistheadinglevel2"/>
      </w:pPr>
      <w:r>
        <w:t>Write a simple Python script that creates and broadcasts a BSV transaction to the testnet network.</w:t>
      </w:r>
    </w:p>
    <w:p>
      <w:pPr>
        <w:pStyle w:val="BSVANumberedlistheadinglevel2"/>
      </w:pPr>
      <w:r>
        <w:t>Implement a JavaScript solution for creating a transaction using an external API likeMemo.cashornChain APIsand broadcasting it on the testnet network.</w:t>
      </w:r>
    </w:p>
    <w:p>
      <w:pPr>
        <w:pStyle w:val="BSVANumberedlistheadinglevel1"/>
      </w:pPr>
      <w:r>
        <w:t>Lesson 1.2: Important Concepts for Beginners in Bitcoin SV</w:t>
      </w:r>
    </w:p>
    <w:p>
      <w:pPr/>
      <w:r>
        <w:t>In this lesson, we will delve into fundamental concepts that are crucial for beginners to understand when working with Bitcoin SV (BSV). By the end of this lesson, you should be able to:</w:t>
      </w:r>
    </w:p>
    <w:p>
      <w:pPr>
        <w:pStyle w:val="BSVANumberedlistheadinglevel2"/>
      </w:pPr>
      <w:r>
        <w:t>Understand the difference between Bitcoin SV and other cryptocurrencies.</w:t>
      </w:r>
    </w:p>
    <w:p>
      <w:pPr>
        <w:pStyle w:val="BSVANumberedlistheadinglevel2"/>
      </w:pPr>
      <w:r>
        <w:t>Recognize the importance of block size in BSV.</w:t>
      </w:r>
    </w:p>
    <w:p>
      <w:pPr>
        <w:pStyle w:val="BSVANumberedlistheadinglevel2"/>
      </w:pPr>
      <w:r>
        <w:t>Grasp the concept of Satoshis and its role in BSV.</w:t>
      </w:r>
    </w:p>
    <w:p>
      <w:pPr>
        <w:pStyle w:val="BSVANumberedlistheadinglevel2"/>
      </w:pPr>
      <w:r>
        <w:t>Comprehend the significance of Script in BSV transactions.</w:t>
      </w:r>
    </w:p>
    <w:p>
      <w:pPr>
        <w:pStyle w:val="BSVANumberedlistheadinglevel2"/>
      </w:pPr>
      <w:r>
        <w:t>Appreciate the role of Mempool and Confirmations in transaction processing.</w:t>
      </w:r>
    </w:p>
    <w:p>
      <w:pPr>
        <w:pStyle w:val="BSVANumberedlistheadinglevel2"/>
      </w:pPr>
      <w:r>
        <w:t>1. Bitcoin SV Overview</w:t>
      </w:r>
    </w:p>
    <w:p>
      <w:pPr/>
      <w:r>
        <w:t>Bitcoin SV (Satoshi Vision) is a hard-fork of Bitcoin Cash, aimed at restoring the original vision of Bitcoin as a scalable electronic cash system. It prioritizes larger block sizes to improve transaction speed and lower fees.</w:t>
      </w:r>
    </w:p>
    <w:p>
      <w:pPr>
        <w:pStyle w:val="BSVANumberedlistheadinglevel3"/>
      </w:pPr>
      <w:r>
        <w:t>Example:</w:t>
      </w:r>
    </w:p>
    <w:p>
      <w:pPr/>
      <w:r>
        <w:t>A grocery store uses BSV to process thousands of transactions per day without incurring high fees or waiting for confirmations.</w:t>
      </w:r>
    </w:p>
    <w:p>
      <w:pPr>
        <w:pStyle w:val="BSVANumberedlistheadinglevel2"/>
      </w:pPr>
      <w:r>
        <w:t>2. Block Size</w:t>
      </w:r>
    </w:p>
    <w:p>
      <w:pPr/>
      <w:r>
        <w:t>In Bitcoin SV, each block can contain up to 2GB worth of transactions (as opposed to approximately 1MB in Bitcoin), allowing for a significantly increased transaction capacity.</w:t>
      </w:r>
    </w:p>
    <w:p>
      <w:pPr>
        <w:pStyle w:val="BSVANumberedlistheadinglevel3"/>
      </w:pPr>
      <w:r>
        <w:t>Example:</w:t>
      </w:r>
    </w:p>
    <w:p>
      <w:pPr/>
      <w:r>
        <w:t>During peak shopping hours, the grocery store is able to process thousands of transactions in just one block due to BSV's larger block size.</w:t>
      </w:r>
    </w:p>
    <w:p>
      <w:pPr>
        <w:pStyle w:val="BSVANumberedlistheadinglevel2"/>
      </w:pPr>
      <w:r>
        <w:t>3. Satoshis</w:t>
      </w:r>
    </w:p>
    <w:p>
      <w:pPr/>
      <w:r>
        <w:t>A single unit of bitcoin is referred to as a Satoshi, named after Bitcoin's creator, Satoshi Nakamoto. In BSV, each Satoshi is equivalent to 0.00000001 BSV.</w:t>
      </w:r>
    </w:p>
    <w:p>
      <w:pPr>
        <w:pStyle w:val="BSVANumberedlistheadinglevel3"/>
      </w:pPr>
      <w:r>
        <w:t>Example:</w:t>
      </w:r>
    </w:p>
    <w:p>
      <w:pPr/>
      <w:r>
        <w:t>When scanning QR codes to pay for items at the grocery store, customers can easily keep track of their total spending in Satoshis on their smartphones.</w:t>
      </w:r>
    </w:p>
    <w:p>
      <w:pPr>
        <w:pStyle w:val="BSVANumberedlistheadinglevel2"/>
      </w:pPr>
      <w:r>
        <w:t>4. Script</w:t>
      </w:r>
    </w:p>
    <w:p>
      <w:pPr/>
      <w:r>
        <w:t>In Bitcoin SV, Script is a stack-based programming language used for defining conditions within transactions, such as multi-signature requirements or time locks.</w:t>
      </w:r>
    </w:p>
    <w:p>
      <w:pPr>
        <w:pStyle w:val="BSVANumberedlistheadinglevel3"/>
      </w:pPr>
      <w:r>
        <w:t>Example:</w:t>
      </w:r>
    </w:p>
    <w:p>
      <w:pPr/>
      <w:r>
        <w:t>The grocery store might use Script to implement a loyalty program where customers receive rewards based on their cumulative spending over a certain period.</w:t>
      </w:r>
    </w:p>
    <w:p>
      <w:pPr>
        <w:pStyle w:val="BSVANumberedlistheadinglevel2"/>
      </w:pPr>
      <w:r>
        <w:t>5. Mempool and Confirmations</w:t>
      </w:r>
    </w:p>
    <w:p>
      <w:pPr/>
      <w:r>
        <w:t>Transactions are temporarily stored in the Mempool (Memory Pool) before being included in a block and receiving confirmations. More confirmations mean greater trust that the transaction will not be reversed or double-spent.</w:t>
      </w:r>
    </w:p>
    <w:p>
      <w:pPr>
        <w:pStyle w:val="BSVANumberedlistheadinglevel3"/>
      </w:pPr>
      <w:r>
        <w:t>Example:</w:t>
      </w:r>
    </w:p>
    <w:p>
      <w:pPr/>
      <w:r>
        <w:t>When paying for groceries, customers want their transactions to have multiple confirmations to ensure they won't encounter any issues with payment processing.</w:t>
      </w:r>
    </w:p>
    <w:p>
      <w:pPr>
        <w:pStyle w:val="BSVANumberedlistheadinglevel2"/>
      </w:pPr>
      <w:r>
        <w:t>Discussion Questions</w:t>
      </w:r>
    </w:p>
    <w:p>
      <w:pPr>
        <w:pStyle w:val="BSVANumberedlistheadinglevel2"/>
      </w:pPr>
      <w:r>
        <w:t>How does Bitcoin SV aim to differentiate itself from other cryptocurrencies in terms of scalability and transaction fees?</w:t>
      </w:r>
    </w:p>
    <w:p>
      <w:pPr>
        <w:pStyle w:val="BSVANumberedlistheadinglevel2"/>
      </w:pPr>
      <w:r>
        <w:t>What are some potential use cases for the Script language in real-world applications using BSV?</w:t>
      </w:r>
    </w:p>
    <w:p>
      <w:pPr>
        <w:pStyle w:val="BSVANumberedlistheadinglevel2"/>
      </w:pPr>
      <w:r>
        <w:t>How can businesses like the grocery store benefit from utilizing BSV over traditional payment methods?</w:t>
      </w:r>
    </w:p>
    <w:p>
      <w:pPr>
        <w:pStyle w:val="BSVANumberedlistheadinglevel2"/>
      </w:pPr>
      <w:r>
        <w:t>Hands-On Exercises</w:t>
      </w:r>
    </w:p>
    <w:p>
      <w:pPr>
        <w:pStyle w:val="BSVANumberedlistheadinglevel2"/>
      </w:pPr>
      <w:r>
        <w:t>Write a simple Python script to create and send a Bitcoin SV transaction with multiple confirmations using an appropriate library such asbsv.</w:t>
      </w:r>
    </w:p>
    <w:p>
      <w:pPr>
        <w:pStyle w:val="BSVANumberedlistheadinglevel2"/>
      </w:pPr>
      <w:r>
        <w:t>Develop a JavaScript application that calculates the total cost of items purchased by a customer in Satoshis and displays it on their screen.</w:t>
      </w:r>
    </w:p>
    <w:p>
      <w:pPr>
        <w:pStyle w:val="BSVANumberedlistheadinglevel1"/>
      </w:pPr>
      <w:r>
        <w:t>Lesson 2.1: Blockchain Basics and Scalability Solutions in Bitcoin SV</w:t>
      </w:r>
    </w:p>
    <w:p>
      <w:pPr>
        <w:pStyle w:val="BSVANumberedlistheadinglevel2"/>
      </w:pPr>
      <w:r>
        <w:t>Lesson Overview</w:t>
      </w:r>
    </w:p>
    <w:p>
      <w:pPr/>
      <w:r>
        <w:t>In this lesson, we will delve into the fundamental concepts of blockchain technology, focusing on Bitcoin SV (BSV). By the end of this lesson, you should be able to:</w:t>
      </w:r>
    </w:p>
    <w:p>
      <w:pPr>
        <w:pStyle w:val="BSVANumberedlistheadinglevel2"/>
      </w:pPr>
      <w:r>
        <w:t>Understand the basic structure and functions of a blockchain.</w:t>
      </w:r>
    </w:p>
    <w:p>
      <w:pPr>
        <w:pStyle w:val="BSVANumberedlistheadinglevel2"/>
      </w:pPr>
      <w:r>
        <w:t>Recognize the key features of the Bitcoin SV network.</w:t>
      </w:r>
    </w:p>
    <w:p>
      <w:pPr>
        <w:pStyle w:val="BSVANumberedlistheadinglevel2"/>
      </w:pPr>
      <w:r>
        <w:t>Grasp scalability solutions implemented in BSV.</w:t>
      </w:r>
    </w:p>
    <w:p>
      <w:pPr>
        <w:pStyle w:val="BSVANumberedlistheadinglevel2"/>
      </w:pPr>
      <w:r>
        <w:t>Write simple transactions on the BSV blockchain using Python or JavaScript.</w:t>
      </w:r>
    </w:p>
    <w:p>
      <w:pPr>
        <w:pStyle w:val="BSVANumberedlistheadinglevel2"/>
      </w:pPr>
      <w:r>
        <w:t>Evaluate real-world applications of BSV's scalability solutions.</w:t>
      </w:r>
    </w:p>
    <w:p>
      <w:pPr>
        <w:pStyle w:val="BSVANumberedlistheadinglevel2"/>
      </w:pPr>
      <w:r>
        <w:t>Blockchain Basics</w:t>
      </w:r>
    </w:p>
    <w:p>
      <w:pPr/>
      <w:r>
        <w:t>A blockchain is a decentralized, digital ledger that records transactions across multiple computers. Each block in the chain contains a cryptographic hash of the previous block, timestamp, and transaction data.</w:t>
      </w:r>
    </w:p>
    <w:p>
      <w:r>
        <w:rPr>
          <w:rFonts w:ascii="Consolas" w:hAnsi="Consolas"/>
          <w:sz w:val="18"/>
        </w:rPr>
        <w:t>block:</w:t>
        <w:br/>
        <w:t xml:space="preserve">  - index</w:t>
        <w:br/>
        <w:t xml:space="preserve">  - hash</w:t>
        <w:br/>
        <w:t xml:space="preserve">  - previous_hash</w:t>
        <w:br/>
        <w:t xml:space="preserve">  - timestamp</w:t>
        <w:br/>
        <w:t xml:space="preserve">  - transactions</w:t>
        <w:br/>
      </w:r>
    </w:p>
    <w:p>
      <w:pPr>
        <w:pStyle w:val="BSVANumberedlistheadinglevel3"/>
      </w:pPr>
      <w:r>
        <w:t>Real-world BSV example:</w:t>
      </w:r>
    </w:p>
    <w:p>
      <w:pPr/>
      <w:r>
        <w:t>In the world of commerce, a blockchain can be used to create a secure, transparent, and immutable record of sales transactions. For instance, a BSV-based marketplace allows buyers and sellers to conduct transactions directly without the need for intermediaries like banks or payment processors.</w:t>
      </w:r>
    </w:p>
    <w:p>
      <w:pPr>
        <w:pStyle w:val="BSVANumberedlistheadinglevel2"/>
      </w:pPr>
      <w:r>
        <w:t>Bitcoin SV Network Features</w:t>
      </w:r>
    </w:p>
    <w:p>
      <w:pPr/>
      <w:r>
        <w:t>Bitcoin SV aims to restore the original vision of Satoshi Nakamoto by focusing on scalability, simplicity, and minimum disruptive changes to the protocol.</w:t>
      </w:r>
    </w:p>
    <w:p>
      <w:pPr>
        <w:pStyle w:val="BSVANumberedlistheadinglevel2"/>
      </w:pPr>
      <w:r>
        <w:t>Large Block Sizes: BSV supports larger block sizes (currently 2GB) allowing for more transactions per second compared to other blockchains.</w:t>
      </w:r>
    </w:p>
    <w:p>
      <w:pPr>
        <w:pStyle w:val="BSVANumberedlistheadinglevel2"/>
      </w:pPr>
      <w:r>
        <w:t>Scripting Language: BSV has an extensive scripting language that enables developers to create complex applications on top of the blockchain.</w:t>
      </w:r>
    </w:p>
    <w:p>
      <w:pPr>
        <w:pStyle w:val="BSVANumberedlistheadinglevel2"/>
      </w:pPr>
      <w:r>
        <w:t>Mempool Prioritization: BSV's MemPool prioritizes transactions based on their size, ensuring larger transactions are confirmed faster.</w:t>
      </w:r>
    </w:p>
    <w:p>
      <w:pPr>
        <w:pStyle w:val="BSVANumberedlistheadinglevel2"/>
      </w:pPr>
      <w:r>
        <w:t>Scalability Solutions in Bitcoin SV</w:t>
      </w:r>
    </w:p>
    <w:p>
      <w:pPr>
        <w:pStyle w:val="BSVANumberedlistheadinglevel2"/>
      </w:pPr>
      <w:r>
        <w:t>Child Pays for Parent (CPFP):CPFP allows users to include a payment to the miner who confirms an older transaction, ensuring that their own transaction is processed quickly.</w:t>
      </w:r>
    </w:p>
    <w:p>
      <w:pPr>
        <w:pStyle w:val="BSVANumberedlistheadinglevel2"/>
      </w:pPr>
      <w:r>
        <w:t>OP_Return:OP_Return allows for storing large amounts of data within transactions without the need for additional blocks.</w:t>
      </w:r>
    </w:p>
    <w:p>
      <w:pPr>
        <w:pStyle w:val="BSVANumberedlistheadinglevel2"/>
      </w:pPr>
      <w:r>
        <w:t>Increased Block Size Limit:The increased block size limit enables the processing of more transactions per second compared to other blockchains.</w:t>
      </w:r>
    </w:p>
    <w:p>
      <w:pPr>
        <w:pStyle w:val="BSVANumberedlistheadinglevel2"/>
      </w:pPr>
      <w:r>
        <w:t>Example Python Code (CPFP)</w:t>
      </w:r>
    </w:p>
    <w:p>
      <w:r>
        <w:rPr>
          <w:rFonts w:ascii="Consolas" w:hAnsi="Consolas"/>
          <w:sz w:val="18"/>
        </w:rPr>
        <w:t>import bitcoin</w:t>
        <w:br/>
        <w:t>from bitcoin.utils import reverse_hex, sha256d</w:t>
        <w:br/>
        <w:br/>
        <w:t># Create new Bitcoin SV wallet and keys</w:t>
        <w:br/>
        <w:t>wallet = bitcoin.core.Wallet()</w:t>
        <w:br/>
        <w:br/>
        <w:t># Generate transaction data</w:t>
        <w:br/>
        <w:t>tx_data = {'version': 1, 'vin': [], 'vout': [], 'locktime': 0, 'nLockTime': 0}</w:t>
        <w:br/>
        <w:br/>
        <w:t># Replace-by-Fee (RBF) transaction</w:t>
        <w:br/>
        <w:t>rbf_txid = "YOUR_REPLACEABLE_TXID"</w:t>
        <w:br/>
        <w:br/>
        <w:t># Create CPFP transaction</w:t>
        <w:br/>
        <w:t>cpfp_tx = bitcoin.core.CMutableTransaction()</w:t>
        <w:br/>
        <w:t>prev_out = cpfp_tx.add_previous_output(bitcoin.script, rbf_txid, 0)</w:t>
        <w:br/>
        <w:t>change_address = wallet.get_receive_address()</w:t>
        <w:br/>
        <w:t>cpfp_tx.add_output(bitcoin.script.ScriptPubKey.pay_to_pubkey_hash(prev_out.scriptPubKey).get_pubkey(), change_amount)</w:t>
        <w:br/>
        <w:br/>
        <w:t># Add CPFP input with a higher fee to replace the original transaction</w:t>
        <w:br/>
        <w:t>input = cpfp_tx.add_input(prev_out, sequence=prev_out.nSequence+4294967295)</w:t>
        <w:br/>
        <w:br/>
        <w:t># Sign and serialize the transaction</w:t>
        <w:br/>
        <w:t>cpfp_tx_serialized = bitcoin.core.serialize_transaction(cpfp_tx)</w:t>
        <w:br/>
        <w:t>signed_tx = wallet.signrawtransaction(cpfp_tx_serialized, ['hex'])['hex']</w:t>
        <w:br/>
        <w:br/>
        <w:t># Broadcast the CPFP transaction to the BSV network</w:t>
        <w:br/>
        <w:t>bitcoin.network.p2p.rpc_client('YOUR_NODE_RPC_URL').sendrawtransaction(signed_tx)</w:t>
        <w:br/>
      </w:r>
    </w:p>
    <w:p>
      <w:pPr>
        <w:pStyle w:val="BSVANumberedlistheadinglevel2"/>
      </w:pPr>
      <w:r>
        <w:t>Discussion Questions:</w:t>
      </w:r>
    </w:p>
    <w:p>
      <w:pPr>
        <w:pStyle w:val="BSVANumberedlistheadinglevel2"/>
      </w:pPr>
      <w:r>
        <w:t>How can scalability solutions in Bitcoin SV benefit businesses and developers?</w:t>
      </w:r>
    </w:p>
    <w:p>
      <w:pPr>
        <w:pStyle w:val="BSVANumberedlistheadinglevel2"/>
      </w:pPr>
      <w:r>
        <w:t>Compare the advantages of using BSV's CPFP mechanism over other blockchain networks.</w:t>
      </w:r>
    </w:p>
    <w:p>
      <w:pPr>
        <w:pStyle w:val="BSVANumberedlistheadinglevel2"/>
      </w:pPr>
      <w:r>
        <w:t>What challenges might developers face when implementing real-world applications on top of a large-blockchain like Bitcoin SV?</w:t>
      </w:r>
    </w:p>
    <w:p>
      <w:pPr>
        <w:pStyle w:val="BSVANumberedlistheadinglevel2"/>
      </w:pPr>
      <w:r>
        <w:t>Hands-On Exercises:</w:t>
      </w:r>
    </w:p>
    <w:p>
      <w:pPr>
        <w:pStyle w:val="BSVANumberedlistheadinglevel2"/>
      </w:pPr>
      <w:r>
        <w:t>Write a Python script to create and sign a simple transaction using the provided example as a starting point. Broadcast your transaction to a BSV testnet node.</w:t>
      </w:r>
    </w:p>
    <w:p>
      <w:pPr>
        <w:pStyle w:val="BSVANumberedlistheadinglevel2"/>
      </w:pPr>
      <w:r>
        <w:t>Research and implement a real-world application that leverages the scalability solutions in Bitcoin SV, then present your findings to the class.</w:t>
      </w:r>
    </w:p>
    <w:p>
      <w:pPr>
        <w:pStyle w:val="BSVANumberedlistheadinglevel1"/>
      </w:pPr>
      <w:r>
        <w:t>Lesson 2.2: Understanding the Bitcoin SV Consensus Mechanism and Mining Process</w:t>
      </w:r>
    </w:p>
    <w:p>
      <w:pPr/>
      <w:r>
        <w:t>In this lesson, we will delve deeper into the heart of the Bitcoin SV (BSV) network, focusing on its consensus mechanism and mining process. By the end of this lesson, you should be able to:</w:t>
      </w:r>
    </w:p>
    <w:p>
      <w:pPr>
        <w:pStyle w:val="BSVANumberedlistheadinglevel2"/>
      </w:pPr>
      <w:r>
        <w:t>Describe the role and benefits of the BSV's Consensus Mechanism.</w:t>
      </w:r>
    </w:p>
    <w:p>
      <w:pPr>
        <w:pStyle w:val="BSVANumberedlistheadinglevel2"/>
      </w:pPr>
      <w:r>
        <w:t>Understand the key components of the BSV mining process.</w:t>
      </w:r>
    </w:p>
    <w:p>
      <w:pPr>
        <w:pStyle w:val="BSVANumberedlistheadinglevel2"/>
      </w:pPr>
      <w:r>
        <w:t>Compare and contrast the BSV mining process with other blockchain networks.</w:t>
      </w:r>
    </w:p>
    <w:p>
      <w:pPr>
        <w:pStyle w:val="BSVANumberedlistheadinglevel2"/>
      </w:pPr>
      <w:r>
        <w:t>Implement simple Bitcoin SV transactions using Python or JavaScript.</w:t>
      </w:r>
    </w:p>
    <w:p>
      <w:pPr>
        <w:pStyle w:val="BSVANumberedlistheadinglevel2"/>
      </w:pPr>
      <w:r>
        <w:t>Analyze a BSV block to understand its structure and miner rewards.</w:t>
      </w:r>
    </w:p>
    <w:p>
      <w:pPr>
        <w:pStyle w:val="BSVANumberedlistheadinglevel2"/>
      </w:pPr>
      <w:r>
        <w:t>1. The Bitcoin SV Consensus Mechanism</w:t>
      </w:r>
    </w:p>
    <w:p>
      <w:pPr/>
      <w:r>
        <w:t>The Bitcoin SV network employs a Proof-of-Work (PoW) consensus mechanism, similar to Bitcoin and many other blockchain networks. The goal is to prevent double-spending by ensuring that all participants agree on the current state of the blockchain.</w:t>
      </w:r>
    </w:p>
    <w:p>
      <w:r>
        <w:rPr>
          <w:rFonts w:ascii="Consolas" w:hAnsi="Consolas"/>
          <w:sz w:val="18"/>
        </w:rPr>
        <w:t>In BSV, miners compete to solve complex mathematical problems known as "hash puzzles" using a specialized algorithm called SHA-256D. Miners who successfully find a solution (a valid hash) are rewarded with newly minted Bitcoins and transaction fees from the block they have mined.</w:t>
        <w:br/>
      </w:r>
    </w:p>
    <w:p>
      <w:pPr>
        <w:pStyle w:val="BSVANumberedlistheadinglevel2"/>
      </w:pPr>
      <w:r>
        <w:t>2. The BSV Mining Process</w:t>
      </w:r>
    </w:p>
    <w:p>
      <w:pPr/>
      <w:r>
        <w:t>The BSV mining process can be broken down into the following steps:</w:t>
      </w:r>
    </w:p>
    <w:p>
      <w:pPr>
        <w:pStyle w:val="BSVANumberedlistheadinglevel2"/>
      </w:pPr>
      <w:r>
        <w:t>Mining Hardware:A miner needs a powerful computer (mining rig) with multiple GPUs or ASICs to perform hash calculations efficiently.</w:t>
      </w:r>
    </w:p>
    <w:p>
      <w:pPr>
        <w:pStyle w:val="BSVANumberedlistheadinglevel2"/>
      </w:pPr>
      <w:r>
        <w:t>Joining a Mining Pool:Due to the high computational requirements and the unpredictable block-finding interval, miners often join mining pools for increased chances of earning rewards.</w:t>
      </w:r>
    </w:p>
    <w:p>
      <w:pPr>
        <w:pStyle w:val="BSVANumberedlistheadinglevel2"/>
      </w:pPr>
      <w:r>
        <w:t>Collecting Transactions:Miners gather transactions from the BSV network, verifying their validity before including them in a new block.</w:t>
      </w:r>
    </w:p>
    <w:p>
      <w:pPr>
        <w:pStyle w:val="BSVANumberedlistheadinglevel2"/>
      </w:pPr>
      <w:r>
        <w:t>Creating a Block:Once enough transactions have been collected, a miner creates a new block by organizing them and adding essential metadata like timestamps, nonces, and the previous block's hash.</w:t>
      </w:r>
    </w:p>
    <w:p>
      <w:pPr>
        <w:pStyle w:val="BSVANumberedlistheadinglevel2"/>
      </w:pPr>
      <w:r>
        <w:t>Finding a Valid Hash:The miner then attempts to find a valid hash for the newly created block by incrementing the nonce value and applying the SHA-256D algorithm until a solution is found.</w:t>
      </w:r>
    </w:p>
    <w:p>
      <w:pPr>
        <w:pStyle w:val="BSVANumberedlistheadinglevel2"/>
      </w:pPr>
      <w:r>
        <w:t>Broadcasting the Block:Once a valid hash has been discovered, the mined block is broadcasted across the network for other nodes to verify its validity.</w:t>
      </w:r>
    </w:p>
    <w:p>
      <w:pPr>
        <w:pStyle w:val="BSVANumberedlistheadinglevel2"/>
      </w:pPr>
      <w:r>
        <w:t>Block Verification:The miner's peers validate the newly mined block by ensuring that it follows the BSV protocol rules and contains no double-spent transactions or malicious code. If the block is valid, it gets added to the blockchain, and the miner receives the corresponding rewards.</w:t>
      </w:r>
    </w:p>
    <w:p>
      <w:pPr>
        <w:pStyle w:val="BSVANumberedlistheadinglevel2"/>
      </w:pPr>
      <w:r>
        <w:t>3. Real-World Example: Mining a BSV Block</w:t>
      </w:r>
    </w:p>
    <w:p>
      <w:pPr/>
      <w:r>
        <w:t>A large mining operation named CoinGeek runs one of the largest BSV mining pools. With their specialized ASIC miners, they can mine a new block approximately every ten minutes and collect transaction fees from each block as well as the newly minted Bitcoins.</w:t>
      </w:r>
    </w:p>
    <w:p>
      <w:pPr>
        <w:pStyle w:val="BSVANumberedlistheadinglevel2"/>
      </w:pPr>
      <w:r>
        <w:t>4. Discussion Questions</w:t>
      </w:r>
    </w:p>
    <w:p>
      <w:pPr>
        <w:pStyle w:val="BSVANumberedlistheadinglevel2"/>
      </w:pPr>
      <w:r>
        <w:t>How does the Proof-of-Work consensus mechanism contribute to the security of the Bitcoin SV network?</w:t>
      </w:r>
    </w:p>
    <w:p>
      <w:pPr>
        <w:pStyle w:val="BSVANumberedlistheadinglevel2"/>
      </w:pPr>
      <w:r>
        <w:t>What are the potential downsides of using a PoW consensus mechanism, and why is it still preferred by some networks like BSV?</w:t>
      </w:r>
    </w:p>
    <w:p>
      <w:pPr>
        <w:pStyle w:val="BSVANumberedlistheadinglevel2"/>
      </w:pPr>
      <w:r>
        <w:t>Why do miners often join mining pools rather than mining solo, even though pooled rewards may be lower?</w:t>
      </w:r>
    </w:p>
    <w:p>
      <w:pPr>
        <w:pStyle w:val="BSVANumberedlistheadinglevel2"/>
      </w:pPr>
      <w:r>
        <w:t>5. Hands-On Exercises</w:t>
      </w:r>
    </w:p>
    <w:p>
      <w:pPr>
        <w:pStyle w:val="BSVANumberedlistheadinglevel2"/>
      </w:pPr>
      <w:r>
        <w:t>Write Python code to create and sign a simple Bitcoin SV transaction using thebsvlibrary.</w:t>
      </w:r>
    </w:p>
    <w:p>
      <w:pPr>
        <w:pStyle w:val="BSVANumberedlistheadinglevel2"/>
      </w:pPr>
      <w:r>
        <w:t>Experiment with mining a test block on theBSV Testnetusing your own node or a cloud mining service likeMemoPoolorBTC.com.</w:t>
      </w:r>
    </w:p>
    <w:p>
      <w:pPr>
        <w:pStyle w:val="BSVANumberedlistheadinglevel1"/>
      </w:pPr>
      <w:r>
        <w:t>Lesson 3.1: Smart Contracts, Scripting, and Business Transactions on Bitcoin SV</w:t>
      </w:r>
    </w:p>
    <w:p>
      <w:pPr/>
      <w:r>
        <w:t>This lesson introduces the concept of smart contracts, scripting, and business transactions on Bitcoin SV (BSV). By the end of this lesson, you will be able to:</w:t>
      </w:r>
    </w:p>
    <w:p>
      <w:pPr>
        <w:pStyle w:val="BSVANumberedlistheadinglevel2"/>
      </w:pPr>
      <w:r>
        <w:t>Understand the role of smart contracts in digital assets management.</w:t>
      </w:r>
    </w:p>
    <w:p>
      <w:pPr>
        <w:pStyle w:val="BSVANumberedlistheadinglevel2"/>
      </w:pPr>
      <w:r>
        <w:t>Write and deploy simple smart contracts on the BSV blockchain.</w:t>
      </w:r>
    </w:p>
    <w:p>
      <w:pPr>
        <w:pStyle w:val="BSVANumberedlistheadinglevel2"/>
      </w:pPr>
      <w:r>
        <w:t>Learn how to integrate smart contracts with real-world business transactions.</w:t>
      </w:r>
    </w:p>
    <w:p>
      <w:pPr>
        <w:pStyle w:val="BSVANumberedlistheadinglevel2"/>
      </w:pPr>
      <w:r>
        <w:t>Understand the benefits of using scripting languages for BSV applications.</w:t>
      </w:r>
    </w:p>
    <w:p>
      <w:pPr>
        <w:pStyle w:val="BSVANumberedlistheadinglevel2"/>
      </w:pPr>
      <w:r>
        <w:t>Analyze various use cases of smart contracts in different industries.</w:t>
      </w:r>
    </w:p>
    <w:p>
      <w:pPr>
        <w:pStyle w:val="BSVANumberedlistheadinglevel2"/>
      </w:pPr>
      <w:r>
        <w:t>Smart Contracts</w:t>
      </w:r>
    </w:p>
    <w:p>
      <w:pPr/>
      <w:r>
        <w:t>A smart contract is a self-executing computer program that automates the execution of an agreement, ensuring that all parties involved abide by its terms. On the Bitcoin SV blockchain, smart contracts are known as op_RETURN transactions and can be used to store data on the blockchain.</w:t>
      </w:r>
    </w:p>
    <w:p>
      <w:pPr>
        <w:pStyle w:val="BSVANumberedlistheadinglevel3"/>
      </w:pPr>
      <w:r>
        <w:t>Example: Digital Art Auction</w:t>
      </w:r>
    </w:p>
    <w:p>
      <w:pPr/>
      <w:r>
        <w:t>Let's consider a simple digital art auction scenario where an artist sells their artwork through a smart contract on BSV. The smart contract includes details such as the artwork's name, price, and bid history. When someone places a bid, the smart contract checks if it is higher than the current highest bid and updates the bid history accordingly.</w:t>
      </w:r>
    </w:p>
    <w:p>
      <w:pPr>
        <w:pStyle w:val="BSVANumberedlistheadinglevel2"/>
      </w:pPr>
      <w:r>
        <w:t>Scripting Languages</w:t>
      </w:r>
    </w:p>
    <w:p>
      <w:pPr/>
      <w:r>
        <w:t>Scripting languages like Python and JavaScript can be used to write smart contracts for BSV. These languages provide an easy-to-understand syntax that makes it simple to create and deploy smart contracts on the blockchain.</w:t>
      </w:r>
    </w:p>
    <w:p>
      <w:pPr>
        <w:pStyle w:val="BSVANumberedlistheadinglevel3"/>
      </w:pPr>
      <w:r>
        <w:t>Example: Python Code for Digital Art Auction</w:t>
      </w:r>
    </w:p>
    <w:p>
      <w:r>
        <w:rPr>
          <w:rFonts w:ascii="Consolas" w:hAnsi="Consolas"/>
          <w:sz w:val="18"/>
        </w:rPr>
        <w:t>import hashlib</w:t>
        <w:br/>
        <w:t>from datetime import datetime, timedelta</w:t>
        <w:br/>
        <w:br/>
        <w:t>def make_transaction(name, artist, initial_bid, expiration):</w:t>
        <w:br/>
        <w:t xml:space="preserve">    bid_history = [(initial_bid, artist)]</w:t>
        <w:br/>
        <w:t xml:space="preserve">    auction_data = f"{name}: {', '.join(str(i) for i in bid_history)}"</w:t>
        <w:br/>
        <w:t xml:space="preserve">    tx_hash = hashlib.sha256(auction_data.encode()).hexdigest()</w:t>
        <w:br/>
        <w:br/>
        <w:t xml:space="preserve">    # Create a transaction with the auction data and op_RETURN</w:t>
        <w:br/>
        <w:t xml:space="preserve">    # ... (Replace placeholders with actual values and sign the transaction)</w:t>
        <w:br/>
        <w:br/>
        <w:t>def bid(tx, new_bid, current_bid):</w:t>
        <w:br/>
        <w:t xml:space="preserve">    if new_bid &gt; current_bid:</w:t>
        <w:br/>
        <w:t xml:space="preserve">        bid_history = parse_auction_data(tx)</w:t>
        <w:br/>
        <w:t xml:space="preserve">        bid_history.append((new_bid, "Bidder"))</w:t>
        <w:br/>
        <w:t xml:space="preserve">        auction_data = f"{name}: {', '.join(str(i) for i in bid_history)}"</w:t>
        <w:br/>
        <w:t xml:space="preserve">        signed_transaction = sign_and_broadcast_transaction(auction_data)</w:t>
        <w:br/>
        <w:t xml:space="preserve">    else:</w:t>
        <w:br/>
        <w:t xml:space="preserve">        print("Your bid is lower than the current highest bid.")</w:t>
        <w:br/>
        <w:br/>
        <w:t>def parse_auction_data(tx):</w:t>
        <w:br/>
        <w:t xml:space="preserve">    # Parse the auction data from the transaction</w:t>
        <w:br/>
        <w:t xml:space="preserve">    # ... (Retrieve the op_RETURN data and convert it to a list of bids)</w:t>
        <w:br/>
        <w:br/>
        <w:t># Example usage:</w:t>
        <w:br/>
        <w:t>name = "My Artwork"</w:t>
        <w:br/>
        <w:t>artist = "John Doe"</w:t>
        <w:br/>
        <w:t>initial_bid = 10000000</w:t>
        <w:br/>
        <w:t>expiration = datetime.now() + timedelta(days=7)</w:t>
        <w:br/>
        <w:t>make_transaction(name, artist, initial_bid, expiration)</w:t>
        <w:br/>
      </w:r>
    </w:p>
    <w:p>
      <w:pPr>
        <w:pStyle w:val="BSVANumberedlistheadinglevel2"/>
      </w:pPr>
      <w:r>
        <w:t>Discussion Questions</w:t>
      </w:r>
    </w:p>
    <w:p>
      <w:pPr>
        <w:pStyle w:val="BSVANumberedlistheadinglevel2"/>
      </w:pPr>
      <w:r>
        <w:t>How can smart contracts improve trust and efficiency in business transactions?</w:t>
      </w:r>
    </w:p>
    <w:p>
      <w:pPr>
        <w:pStyle w:val="BSVANumberedlistheadinglevel2"/>
      </w:pPr>
      <w:r>
        <w:t>What are the potential risks associated with using smart contracts on a blockchain like BSV?</w:t>
      </w:r>
    </w:p>
    <w:p>
      <w:pPr>
        <w:pStyle w:val="BSVANumberedlistheadinglevel2"/>
      </w:pPr>
      <w:r>
        <w:t>Can you think of other industries where smart contracts could be beneficial?</w:t>
      </w:r>
    </w:p>
    <w:p>
      <w:pPr>
        <w:pStyle w:val="BSVANumberedlistheadinglevel2"/>
      </w:pPr>
      <w:r>
        <w:t>Hands-On Exercises</w:t>
      </w:r>
    </w:p>
    <w:p>
      <w:pPr>
        <w:pStyle w:val="BSVANumberedlistheadinglevel3"/>
      </w:pPr>
      <w:r>
        <w:t>Exercise 1: Digital Art Auction Smart Contract Deployment</w:t>
      </w:r>
    </w:p>
    <w:p>
      <w:pPr/>
      <w:r>
        <w:t>Following the provided Python code example, deploy and test your own digital art auction smart contract on the BSV blockchain. Modify the example to include a winner announcement feature when the auction ends.</w:t>
      </w:r>
    </w:p>
    <w:p>
      <w:pPr>
        <w:pStyle w:val="BSVANumberedlistheadinglevel3"/>
      </w:pPr>
      <w:r>
        <w:t>Exercise 2: Custom Smart Contract Development</w:t>
      </w:r>
    </w:p>
    <w:p>
      <w:pPr/>
      <w:r>
        <w:t>Create a custom smart contract for a scenario of your choice (e.g., ticket sales, supply chain management). Write the Python or JavaScript code to define and deploy the smart contract on BSV, and provide an explanation of how it can be integrated into a real-world business transaction.</w:t>
      </w:r>
    </w:p>
    <w:p>
      <w:pPr>
        <w:pStyle w:val="BSVANumberedlistheadinglevel1"/>
      </w:pPr>
      <w:r>
        <w:t>Lesson 3.2: Security, Governance, and Regulation in the Bitcoin SV Ecosystem</w:t>
      </w:r>
    </w:p>
    <w:p>
      <w:pPr/>
      <w:r>
        <w:t>In this lesson, we will delve into the crucial aspects of security, governance, and regulation within the Bitcoin SV (BSV) ecosystem.</w:t>
      </w:r>
    </w:p>
    <w:p>
      <w:pPr>
        <w:pStyle w:val="BSVANumberedlistheadinglevel2"/>
      </w:pPr>
      <w:r>
        <w:t>Learning Outcomes</w:t>
      </w:r>
    </w:p>
    <w:p>
      <w:pPr>
        <w:pStyle w:val="BSVANumberedlistheadinglevel2"/>
      </w:pPr>
      <w:r>
        <w:t>Understand the significance of security measures in BSV transactions.</w:t>
      </w:r>
    </w:p>
    <w:p>
      <w:pPr>
        <w:pStyle w:val="BSVANumberedlistheadinglevel2"/>
      </w:pPr>
      <w:r>
        <w:t>Explore the role of governance in the BSV network.</w:t>
      </w:r>
    </w:p>
    <w:p>
      <w:pPr>
        <w:pStyle w:val="BSVANumberedlistheadinglevel2"/>
      </w:pPr>
      <w:r>
        <w:t>Grasp the importance of compliance with regulations in BSV.</w:t>
      </w:r>
    </w:p>
    <w:p>
      <w:pPr>
        <w:pStyle w:val="BSVANumberedlistheadinglevel2"/>
      </w:pPr>
      <w:r>
        <w:t>Learn how to secure a Bitcoin SV wallet and transaction using best practices.</w:t>
      </w:r>
    </w:p>
    <w:p>
      <w:pPr>
        <w:pStyle w:val="BSVANumberedlistheadinglevel2"/>
      </w:pPr>
      <w:r>
        <w:t>Familiarize yourself with essential regulatory considerations for BSV businesses.</w:t>
      </w:r>
    </w:p>
    <w:p>
      <w:pPr>
        <w:pStyle w:val="BSVANumberedlistheadinglevel2"/>
      </w:pPr>
      <w:r>
        <w:t>Security Measures in BSV Transactions</w:t>
      </w:r>
    </w:p>
    <w:p>
      <w:pPr/>
      <w:r>
        <w:t>Bitcoin SV places a high emphasis on security, leveraging features such as scriptPubKey and OP_RETURN to ensure the integrity of transactions.</w:t>
      </w:r>
    </w:p>
    <w:p>
      <w:r>
        <w:rPr>
          <w:rFonts w:ascii="Consolas" w:hAnsi="Consolas"/>
          <w:sz w:val="18"/>
        </w:rPr>
        <w:t>import bitcoin</w:t>
        <w:br/>
        <w:t>from bitcoin import util</w:t>
        <w:br/>
        <w:br/>
        <w:t>tx = bitcoin.Tx()</w:t>
        <w:br/>
        <w:t>input = tx.vin.append(bitcoin.TxIn(prevout=utxo, scriptSig=[]))</w:t>
        <w:br/>
        <w:t>output = tx.vout.append(bitcoin.Output(scriptPubKey=bitcoin.OP_RETURN + bytes('Hello, World!', 'ascii')))</w:t>
        <w:br/>
        <w:t>tx.serialize()</w:t>
        <w:br/>
        <w:t>signed_tx = bitcoin.SigningContext(message=util.double_sha256(tx.serialize()))</w:t>
        <w:br/>
        <w:t>input.witness_uts = [utxo.scriptPubKey. witness_program]</w:t>
        <w:br/>
        <w:t>input.witnesses = [bitcoin.ECDSA_SIG(sig, hash_type=signing_context.hash_type) for sig in signatures]</w:t>
        <w:br/>
        <w:t>signed_tx.sign(private_key, input)</w:t>
        <w:br/>
      </w:r>
    </w:p>
    <w:p>
      <w:pPr>
        <w:pStyle w:val="BSVANumberedlistheadinglevel2"/>
      </w:pPr>
      <w:r>
        <w:t>Governance in the BSV Network</w:t>
      </w:r>
    </w:p>
    <w:p>
      <w:pPr/>
      <w:r>
        <w:t>The Bitcoin SV network relies on a proof-of-work (PoW) consensus mechanism, which ensures the network's decentralization and security. Miners compete to validate transactions and add new blocks to the blockchain.</w:t>
      </w:r>
    </w:p>
    <w:p>
      <w:pPr>
        <w:pStyle w:val="BSVANumberedlistheadinglevel2"/>
      </w:pPr>
      <w:r>
        <w:t>Regulation in BSV</w:t>
      </w:r>
    </w:p>
    <w:p>
      <w:pPr/>
      <w:r>
        <w:t>Compliance with regulatory requirements is essential for BSV businesses. Anti-money laundering (AML) and Know Your Customer (KYC) procedures are common measures employed by exchanges and other financial institutions to maintain a secure and trustworthy environment.</w:t>
      </w:r>
    </w:p>
    <w:p>
      <w:pPr>
        <w:pStyle w:val="BSVANumberedlistheadinglevel2"/>
      </w:pPr>
      <w:r>
        <w:t>Discussion Questions</w:t>
      </w:r>
    </w:p>
    <w:p>
      <w:pPr>
        <w:pStyle w:val="BSVANumberedlistheadinglevel2"/>
      </w:pPr>
      <w:r>
        <w:t>What are the benefits of the PoW consensus mechanism in maintaining the security and decentralization of the BSV network?</w:t>
      </w:r>
    </w:p>
    <w:p>
      <w:pPr>
        <w:pStyle w:val="BSVANumberedlistheadinglevel2"/>
      </w:pPr>
      <w:r>
        <w:t>How can AML and KYC procedures improve the integrity of transactions within the BSV ecosystem?</w:t>
      </w:r>
    </w:p>
    <w:p>
      <w:pPr>
        <w:pStyle w:val="BSVANumberedlistheadinglevel2"/>
      </w:pPr>
      <w:r>
        <w:t>Can you identify potential regulatory challenges that may arise for BSV businesses operating across various jurisdictions?</w:t>
      </w:r>
    </w:p>
    <w:p>
      <w:pPr>
        <w:pStyle w:val="BSVANumberedlistheadinglevel2"/>
      </w:pPr>
      <w:r>
        <w:t>Hands-On Exercises</w:t>
      </w:r>
    </w:p>
    <w:p>
      <w:pPr>
        <w:pStyle w:val="BSVANumberedlistheadinglevel2"/>
      </w:pPr>
      <w:r>
        <w:t>Implement a Python script to secure a Bitcoin SV wallet using a private key and sign a transaction.</w:t>
      </w:r>
    </w:p>
    <w:p>
      <w:pPr>
        <w:pStyle w:val="BSVANumberedlistheadinglevel2"/>
      </w:pPr>
      <w:r>
        <w:t>Research the AML and KYC regulations in your country or region, and discuss how they apply to BSV businesses.</w:t>
      </w:r>
    </w:p>
    <w:p>
      <w:pPr>
        <w:pStyle w:val="BSVANumberedlistheadinglevel1"/>
      </w:pPr>
      <w:r>
        <w:t>Lesson 4.1: Interacting with Bitcoin SV Wallets</w:t>
      </w:r>
    </w:p>
    <w:p>
      <w:pPr/>
      <w:r>
        <w:t>In this lesson, you will learn how to interact with Bitcoin SV (BSV) wallets using Python and JavaScript. By the end of this lesson, you should be able to:</w:t>
      </w:r>
    </w:p>
    <w:p>
      <w:pPr>
        <w:pStyle w:val="BSVANumberedlistheadinglevel2"/>
      </w:pPr>
      <w:r>
        <w:t>Understand the structure of a BSV transaction.</w:t>
      </w:r>
    </w:p>
    <w:p>
      <w:pPr>
        <w:pStyle w:val="BSVANumberedlistheadinglevel2"/>
      </w:pPr>
      <w:r>
        <w:t>Implement a simple script to send BSV from one address to another.</w:t>
      </w:r>
    </w:p>
    <w:p>
      <w:pPr>
        <w:pStyle w:val="BSVANumberedlistheadinglevel2"/>
      </w:pPr>
      <w:r>
        <w:t>Explore methods for querying transaction details on the BSV blockchain.</w:t>
      </w:r>
    </w:p>
    <w:p>
      <w:pPr>
        <w:pStyle w:val="BSVANumberedlistheadinglevel2"/>
      </w:pPr>
      <w:r>
        <w:t>Learn about best practices for wallet security in the BSV ecosystem.</w:t>
      </w:r>
    </w:p>
    <w:p>
      <w:pPr>
        <w:pStyle w:val="BSVANumberedlistheadinglevel2"/>
      </w:pPr>
      <w:r>
        <w:t>Recognize common errors and troubleshoot issues during transaction processing.</w:t>
      </w:r>
    </w:p>
    <w:p>
      <w:pPr>
        <w:pStyle w:val="BSVANumberedlistheadinglevel2"/>
      </w:pPr>
      <w:r>
        <w:t>BSV Transactions Overview</w:t>
      </w:r>
    </w:p>
    <w:p>
      <w:pPr/>
      <w:r>
        <w:t>A BSV transaction is a digital document that transfers value between addresses. It consists of:</w:t>
        <w:br/>
        <w:t>- Inputs: Previous unspent transaction outputs (UTXOs) used as a source to fund the transaction.</w:t>
        <w:br/>
        <w:t>- Outputs: New UTXOs created by the transaction, which represent the destination address and the amount received.</w:t>
        <w:br/>
        <w:t>- Scripts: Rules governing how inputs can be spent and outputs can be claimed.</w:t>
      </w:r>
    </w:p>
    <w:p>
      <w:pPr>
        <w:pStyle w:val="BSVANumberedlistheadinglevel2"/>
      </w:pPr>
      <w:r>
        <w:t>Example: Sending BSV</w:t>
      </w:r>
    </w:p>
    <w:p>
      <w:pPr/>
      <w:r>
        <w:t>To send BSV from one address to another, we'll use a Python library called bsvpy. First, install it using pip:</w:t>
      </w:r>
    </w:p>
    <w:p>
      <w:r>
        <w:rPr>
          <w:rFonts w:ascii="Consolas" w:hAnsi="Consolas"/>
          <w:sz w:val="18"/>
        </w:rPr>
        <w:t>pip install bsvpy</w:t>
        <w:br/>
      </w:r>
    </w:p>
    <w:p>
      <w:pPr/>
      <w:r>
        <w:t>Here's an example of sending 10 BSV from source_address to destination_address:</w:t>
      </w:r>
    </w:p>
    <w:p>
      <w:r>
        <w:rPr>
          <w:rFonts w:ascii="Consolas" w:hAnsi="Consolas"/>
          <w:sz w:val="18"/>
        </w:rPr>
        <w:t>import bsvpy</w:t>
        <w:br/>
        <w:t>from bsvpy.wallet import Wallet</w:t>
        <w:br/>
        <w:br/>
        <w:t># Create a wallet instance and load the private key</w:t>
        <w:br/>
        <w:t>wallet = Wallet("path/to/private_key.txt")</w:t>
        <w:br/>
        <w:br/>
        <w:t># Send 10 BSV from source address to destination address</w:t>
        <w:br/>
        <w:t>txn = wallet.sendtoaddress(destination_address, 10000, "Payment for goods")</w:t>
        <w:br/>
        <w:br/>
        <w:t># Sign and broadcast the transaction</w:t>
        <w:br/>
        <w:t>txn.sign('mine')</w:t>
        <w:br/>
        <w:t>txn.broadcast()</w:t>
        <w:br/>
      </w:r>
    </w:p>
    <w:p>
      <w:pPr>
        <w:pStyle w:val="BSVANumberedlistheadinglevel2"/>
      </w:pPr>
      <w:r>
        <w:t>Querying Transaction Details</w:t>
      </w:r>
    </w:p>
    <w:p>
      <w:pPr/>
      <w:r>
        <w:t>To query transaction details from the BSV blockchain, we'll use a JavaScript library called bsv-sdk. First, install it using npm:</w:t>
      </w:r>
    </w:p>
    <w:p>
      <w:r>
        <w:rPr>
          <w:rFonts w:ascii="Consolas" w:hAnsi="Consolas"/>
          <w:sz w:val="18"/>
        </w:rPr>
        <w:t>npm install bsv-sdk</w:t>
        <w:br/>
      </w:r>
    </w:p>
    <w:p>
      <w:pPr/>
      <w:r>
        <w:t>Here's an example of fetching the transaction details for a given hash:</w:t>
      </w:r>
    </w:p>
    <w:p>
      <w:r>
        <w:rPr>
          <w:rFonts w:ascii="Consolas" w:hAnsi="Consolas"/>
          <w:sz w:val="18"/>
        </w:rPr>
        <w:t>const BSV = require('bsv');</w:t>
        <w:br/>
        <w:br/>
        <w:t>// Fetch transaction details by hash</w:t>
        <w:br/>
        <w:t>function getTransaction(txid) {</w:t>
        <w:br/>
        <w:t xml:space="preserve">  return new Promise((resolve, reject) =&gt; {</w:t>
        <w:br/>
        <w:t xml:space="preserve">    const blockchain = BSV.Blockchain();</w:t>
        <w:br/>
        <w:t xml:space="preserve">    blockchain.getRawTransaction(txid, (err, tx) =&gt; {</w:t>
        <w:br/>
        <w:t xml:space="preserve">      if (err) reject(err);</w:t>
        <w:br/>
        <w:t xml:space="preserve">      else resolve(tx);</w:t>
        <w:br/>
        <w:t xml:space="preserve">    });</w:t>
        <w:br/>
        <w:t xml:space="preserve">  });</w:t>
        <w:br/>
        <w:t>}</w:t>
        <w:br/>
      </w:r>
    </w:p>
    <w:p>
      <w:pPr>
        <w:pStyle w:val="BSVANumberedlistheadinglevel2"/>
      </w:pPr>
      <w:r>
        <w:t>Discussion Questions</w:t>
      </w:r>
    </w:p>
    <w:p>
      <w:pPr>
        <w:pStyle w:val="BSVANumberedlistheadinglevel2"/>
      </w:pPr>
      <w:r>
        <w:t>What are the key components of a BSV transaction?</w:t>
      </w:r>
    </w:p>
    <w:p>
      <w:pPr>
        <w:pStyle w:val="BSVANumberedlistheadinglevel2"/>
      </w:pPr>
      <w:r>
        <w:t>How can you verify that a transaction has been included in a block on the BSV blockchain?</w:t>
      </w:r>
    </w:p>
    <w:p>
      <w:pPr>
        <w:pStyle w:val="BSVANumberedlistheadinglevel2"/>
      </w:pPr>
      <w:r>
        <w:t>What steps would you take to secure your BSV wallet and prevent unauthorized access?</w:t>
      </w:r>
    </w:p>
    <w:p>
      <w:pPr>
        <w:pStyle w:val="BSVANumberedlistheadinglevel2"/>
      </w:pPr>
      <w:r>
        <w:t>Hands-on Exercises</w:t>
      </w:r>
    </w:p>
    <w:p>
      <w:pPr>
        <w:pStyle w:val="BSVANumberedlistheadinglevel2"/>
      </w:pPr>
      <w:r>
        <w:t>Modify the Python script above to send a different amount of BSV.</w:t>
      </w:r>
    </w:p>
    <w:p>
      <w:pPr>
        <w:pStyle w:val="BSVANumberedlistheadinglevel2"/>
      </w:pPr>
      <w:r>
        <w:t>Write a JavaScript function that queries the balance of a given address on the BSV blockchain usingbsv-sdk.</w:t>
      </w:r>
    </w:p>
    <w:p>
      <w:pPr>
        <w:pStyle w:val="BSVANumberedlistheadinglevel1"/>
      </w:pPr>
      <w:r>
        <w:t>Lesson 4.2: Trading and Managing Bitcoin SV on Exchanges</w:t>
      </w:r>
    </w:p>
    <w:p>
      <w:pPr/>
      <w:r>
        <w:t>This lesson aims to provide an understanding of how to trade and manage Bitcoin SV (BSV) on various exchanges, focusing on security, trading strategies, and transaction management.</w:t>
      </w:r>
    </w:p>
    <w:p>
      <w:pPr>
        <w:pStyle w:val="BSVANumberedlistheadinglevel2"/>
      </w:pPr>
      <w:r>
        <w:t>Learning Outcomes</w:t>
      </w:r>
    </w:p>
    <w:p>
      <w:pPr>
        <w:pStyle w:val="BSVANumberedlistheadinglevel2"/>
      </w:pPr>
      <w:r>
        <w:t>Understand the process of setting up an account on a Bitcoin SV exchange.</w:t>
      </w:r>
    </w:p>
    <w:p>
      <w:pPr>
        <w:pStyle w:val="BSVANumberedlistheadinglevel2"/>
      </w:pPr>
      <w:r>
        <w:t>Learn how to deposit, withdraw, and trade BSV on popular exchanges.</w:t>
      </w:r>
    </w:p>
    <w:p>
      <w:pPr>
        <w:pStyle w:val="BSVANumberedlistheadinglevel2"/>
      </w:pPr>
      <w:r>
        <w:t>Grasp the concept of managing transactions in a secure manner on the BSV blockchain.</w:t>
      </w:r>
    </w:p>
    <w:p>
      <w:pPr>
        <w:pStyle w:val="BSVANumberedlistheadinglevel2"/>
      </w:pPr>
      <w:r>
        <w:t>Familiarize yourself with basic trading strategies for Bitcoin SV.</w:t>
      </w:r>
    </w:p>
    <w:p>
      <w:pPr>
        <w:pStyle w:val="BSVANumberedlistheadinglevel2"/>
      </w:pPr>
      <w:r>
        <w:t>Comprehend the role of wallets in handling BSV transactions.</w:t>
      </w:r>
    </w:p>
    <w:p>
      <w:pPr>
        <w:pStyle w:val="BSVANumberedlistheadinglevel2"/>
      </w:pPr>
      <w:r>
        <w:t>Setting up an Account on a Bitcoin SV Exchange</w:t>
      </w:r>
    </w:p>
    <w:p>
      <w:pPr/>
      <w:r>
        <w:t>To start trading BSV, you'll need to create an account on a reputable exchange that supports it (e.g., BSVex). Follow the provided instructions for verification and account setup.</w:t>
      </w:r>
    </w:p>
    <w:p>
      <w:pPr>
        <w:pStyle w:val="BSVANumberedlistheadinglevel2"/>
      </w:pPr>
      <w:r>
        <w:t>Depositing and Withdrawing Bitcoin SV</w:t>
      </w:r>
    </w:p>
    <w:p>
      <w:pPr/>
      <w:r>
        <w:t>Depositing BSV into your exchange account is straightforward, usually involving copying your wallet address from the exchange to a wallet you control (e.g., Electron Cash). Withdrawals require you to reverse this process.</w:t>
      </w:r>
    </w:p>
    <w:p>
      <w:pPr/>
      <w:r>
        <w:t>Here's an example of Python code to deposit BSV into an exchange:</w:t>
      </w:r>
    </w:p>
    <w:p>
      <w:r>
        <w:rPr>
          <w:rFonts w:ascii="Consolas" w:hAnsi="Consolas"/>
          <w:sz w:val="18"/>
        </w:rPr>
        <w:t>from electrumsv import ElectrsClient, Wallet</w:t>
        <w:br/>
        <w:br/>
        <w:t>client = ElectrsClient()</w:t>
        <w:br/>
        <w:t>wallet = Wallet(client)</w:t>
        <w:br/>
        <w:br/>
        <w:t># Get the exchange address</w:t>
        <w:br/>
        <w:t>exchange_address = 'your_exchange_address'</w:t>
        <w:br/>
        <w:br/>
        <w:t># Send BSV to the exchange</w:t>
        <w:br/>
        <w:t>txid = wallet.sendtoaddress(exchange_address, 1000)</w:t>
        <w:br/>
        <w:t>print("Transaction ID:", txid)</w:t>
        <w:br/>
      </w:r>
    </w:p>
    <w:p>
      <w:pPr>
        <w:pStyle w:val="BSVANumberedlistheadinglevel2"/>
      </w:pPr>
      <w:r>
        <w:t>Trading Bitcoin SV</w:t>
      </w:r>
    </w:p>
    <w:p>
      <w:pPr/>
      <w:r>
        <w:t>Trading BSV involves placing buy and sell orders according to market conditions. Familiarize yourself with key concepts such as market orders, limit orders, and stop-loss orders. Most exchanges provide an easy-to-use interface for managing these orders.</w:t>
      </w:r>
    </w:p>
    <w:p>
      <w:pPr/>
      <w:r>
        <w:t>Here's a JavaScript code sample demonstrating placing a basic buy order using the BSVex API:</w:t>
      </w:r>
    </w:p>
    <w:p>
      <w:r>
        <w:rPr>
          <w:rFonts w:ascii="Consolas" w:hAnsi="Consolas"/>
          <w:sz w:val="18"/>
        </w:rPr>
        <w:t>const axios = require('axios');</w:t>
        <w:br/>
        <w:br/>
        <w:t>async function tradeBsv(exchange_key, market) {</w:t>
        <w:br/>
        <w:t xml:space="preserve">    const response = await axios({</w:t>
        <w:br/>
        <w:t xml:space="preserve">        url: 'https://api.bsvex.com/trade',</w:t>
        <w:br/>
        <w:t xml:space="preserve">        method: 'POST',</w:t>
        <w:br/>
        <w:t xml:space="preserve">        headers: {</w:t>
        <w:br/>
        <w:t xml:space="preserve">            'x-api-key': exchange_key,</w:t>
        <w:br/>
        <w:t xml:space="preserve">        },</w:t>
        <w:br/>
        <w:t xml:space="preserve">        data: {</w:t>
        <w:br/>
        <w:t xml:space="preserve">            symbol: market,</w:t>
        <w:br/>
        <w:t xml:space="preserve">            side: 'buy',</w:t>
        <w:br/>
        <w:t xml:space="preserve">            quantity: 0.1,</w:t>
        <w:br/>
        <w:t xml:space="preserve">            price: 500, // example price in cents</w:t>
        <w:br/>
        <w:t xml:space="preserve">            type: 'limit',</w:t>
        <w:br/>
        <w:t xml:space="preserve">        }</w:t>
        <w:br/>
        <w:t xml:space="preserve">    });</w:t>
        <w:br/>
        <w:br/>
        <w:t xml:space="preserve">    console.log("Order ID:", response.data.orderId);</w:t>
        <w:br/>
        <w:t>}</w:t>
        <w:br/>
      </w:r>
    </w:p>
    <w:p>
      <w:pPr>
        <w:pStyle w:val="BSVANumberedlistheadinglevel2"/>
      </w:pPr>
      <w:r>
        <w:t>Managing Transactions on the BSV Blockchain</w:t>
      </w:r>
    </w:p>
    <w:p>
      <w:pPr/>
      <w:r>
        <w:t>Managing transactions involves sending and receiving BSV securely, monitoring transaction statuses, and ensuring transaction confirmation. This is crucial for both personal transactions and trading activities.</w:t>
      </w:r>
    </w:p>
    <w:p>
      <w:pPr/>
      <w:r>
        <w:t>Here's a Python code example that monitors the confirmation of a recent transaction:</w:t>
      </w:r>
    </w:p>
    <w:p>
      <w:r>
        <w:rPr>
          <w:rFonts w:ascii="Consolas" w:hAnsi="Consolas"/>
          <w:sz w:val="18"/>
        </w:rPr>
        <w:t>from electrumsv import ElectrsClient</w:t>
        <w:br/>
        <w:br/>
        <w:t>client = ElectrsClient()</w:t>
        <w:br/>
        <w:t>txid = 'your_transaction_id'</w:t>
        <w:br/>
        <w:t>confirmations = client.get_tx(txid, include_mempool=False)['confirmations']</w:t>
        <w:br/>
        <w:t>print("Confirmations:", confirmations)</w:t>
        <w:br/>
      </w:r>
    </w:p>
    <w:p>
      <w:pPr>
        <w:pStyle w:val="BSVANumberedlistheadinglevel2"/>
      </w:pPr>
      <w:r>
        <w:t>Discussion Questions</w:t>
      </w:r>
    </w:p>
    <w:p>
      <w:pPr>
        <w:pStyle w:val="BSVANumberedlistheadinglevel2"/>
      </w:pPr>
      <w:r>
        <w:t>What are some best practices for securing your Bitcoin SV assets on an exchange?</w:t>
      </w:r>
    </w:p>
    <w:p>
      <w:pPr>
        <w:pStyle w:val="BSVANumberedlistheadinglevel2"/>
      </w:pPr>
      <w:r>
        <w:t>How can you use limit orders to minimize risk when trading BSV?</w:t>
      </w:r>
    </w:p>
    <w:p>
      <w:pPr>
        <w:pStyle w:val="BSVANumberedlistheadinglevel2"/>
      </w:pPr>
      <w:r>
        <w:t>In what ways can managing transactions on the BSV blockchain help improve your trading strategy?</w:t>
      </w:r>
    </w:p>
    <w:p>
      <w:pPr>
        <w:pStyle w:val="BSVANumberedlistheadinglevel2"/>
      </w:pPr>
      <w:r>
        <w:t>Hands-On Exercises</w:t>
      </w:r>
    </w:p>
    <w:p>
      <w:pPr>
        <w:pStyle w:val="BSVANumberedlistheadinglevel2"/>
      </w:pPr>
      <w:r>
        <w:t>Deposit 5 BSV into your exchange account and withdraw it back to your wallet.</w:t>
      </w:r>
    </w:p>
    <w:p>
      <w:pPr>
        <w:pStyle w:val="BSVANumberedlistheadinglevel2"/>
      </w:pPr>
      <w:r>
        <w:t>Write a Python script or use an API to place a market order for 0.5 BSV on the BSVex exchange, then monitor the transaction's confirmation status.</w:t>
      </w:r>
    </w:p>
    <w:p>
      <w:pPr>
        <w:pStyle w:val="BSVANumberedlistheadinglevel1"/>
      </w:pPr>
      <w:r>
        <w:t>Lesson 5.1: Following News and Developments in the Bitcoin SV Ecosystem</w:t>
      </w:r>
    </w:p>
    <w:p>
      <w:pPr>
        <w:pStyle w:val="BSVANumberedlistheadinglevel2"/>
      </w:pPr>
      <w:r>
        <w:t>Lesson Overview</w:t>
      </w:r>
    </w:p>
    <w:p>
      <w:pPr/>
      <w:r>
        <w:t>In this lesson, we will learn about following news and developments within the Bitcoin SV (BSV) ecosystem. By the end of this lesson, you should be able to:</w:t>
      </w:r>
    </w:p>
    <w:p>
      <w:pPr>
        <w:pStyle w:val="BSVANumberedlistheadinglevel2"/>
      </w:pPr>
      <w:r>
        <w:t>Identify key news sources and developers in the BSV community.</w:t>
      </w:r>
    </w:p>
    <w:p>
      <w:pPr>
        <w:pStyle w:val="BSVANumberedlistheadinglevel2"/>
      </w:pPr>
      <w:r>
        <w:t>Understand the significance of their contributions to the BSV ecosystem.</w:t>
      </w:r>
    </w:p>
    <w:p>
      <w:pPr>
        <w:pStyle w:val="BSVANumberedlistheadinglevel2"/>
      </w:pPr>
      <w:r>
        <w:t>Keep up-to-date with the latest developments, announcements, and events related to Bitcoin SV.</w:t>
      </w:r>
    </w:p>
    <w:p>
      <w:pPr>
        <w:pStyle w:val="BSVANumberedlistheadinglevel2"/>
      </w:pPr>
      <w:r>
        <w:t>Utilize various tools for monitoring BSV price and transaction data.</w:t>
      </w:r>
    </w:p>
    <w:p>
      <w:pPr>
        <w:pStyle w:val="BSVANumberedlistheadinglevel2"/>
      </w:pPr>
      <w:r>
        <w:t>Analyze news articles and technical updates to form an informed opinion about the future of BSV.</w:t>
      </w:r>
    </w:p>
    <w:p>
      <w:pPr>
        <w:pStyle w:val="BSVANumberedlistheadinglevel2"/>
      </w:pPr>
      <w:r>
        <w:t>Concept Explanation</w:t>
      </w:r>
    </w:p>
    <w:p>
      <w:pPr>
        <w:pStyle w:val="BSVANumberedlistheadinglevel3"/>
      </w:pPr>
      <w:r>
        <w:t>Key News Sources and Developers</w:t>
      </w:r>
    </w:p>
    <w:p>
      <w:pPr/>
      <w:r>
        <w:t>To stay informed about the Bitcoin SV ecosystem, it is essential to follow several key news sources and developers active within the community:</w:t>
      </w:r>
    </w:p>
    <w:p>
      <w:pPr>
        <w:pStyle w:val="BSVANumberedlistheadinglevel2"/>
      </w:pPr>
      <w:r>
        <w:t>CoinGeek: CoinGeek, a leading media platform for BSV news, offers insights into new developments, project announcements, and interviews with industry leaders. (www.coingeek.com)</w:t>
      </w:r>
    </w:p>
    <w:p>
      <w:pPr>
        <w:pStyle w:val="BSVANumberedlistheadinglevel2"/>
      </w:pPr>
      <w:r>
        <w:t>nChain: nChain is a global leader in research, development, and education within the BSV ecosystem. They provide numerous resources such as whitepapers, articles, and software tools for developers. (www.nchain.com)</w:t>
      </w:r>
    </w:p>
    <w:p>
      <w:pPr>
        <w:pStyle w:val="BSVANumberedlistheadinglevel2"/>
      </w:pPr>
      <w:r>
        <w:t>Dr. Craig Wright: Dr. Craig Wright is a core developer of Bitcoin SV, inventor of the 'Nakamoto' consensus mechanism, and founder of nChain. He has been actively involved in the development and promotion of BSV since its inception.</w:t>
      </w:r>
    </w:p>
    <w:p>
      <w:pPr>
        <w:pStyle w:val="BSVANumberedlistheadinglevel2"/>
      </w:pPr>
      <w:r>
        <w:t>Jimmy Nguyen: Jimmy Nguyen serves as the CEO of the Bitcoin Association, a global industry organization that champions Bitcoin SV. He often speaks at conferences, shares updates on Twitter (@JimmyWinSV), and advocates for the BSV ecosystem.</w:t>
      </w:r>
    </w:p>
    <w:p>
      <w:pPr>
        <w:pStyle w:val="BSVANumberedlistheadinglevel2"/>
      </w:pPr>
      <w:r>
        <w:t>BSV Developers Conference: The annual BSV Developers Conference is an event where developers, businesses, and other key players within the BSV ecosystem gather to discuss innovations, partnerships, and future developments. (bsvconference.com)</w:t>
      </w:r>
    </w:p>
    <w:p>
      <w:pPr>
        <w:pStyle w:val="BSVANumberedlistheadinglevel3"/>
      </w:pPr>
      <w:r>
        <w:t>Real-world Example:</w:t>
      </w:r>
    </w:p>
    <w:p>
      <w:pPr/>
      <w:r>
        <w:t>A recent example of news from the BSV ecosystem is the announcement of the integration of Bitcoin SV by CoinGeek-owned exchange, CoinGeek Exchange. This integration allows users to trade BSV directly with USD, enhancing the platform's appeal and liquidity for traders.</w:t>
      </w:r>
    </w:p>
    <w:p>
      <w:pPr>
        <w:pStyle w:val="BSVANumberedlistheadinglevel2"/>
      </w:pPr>
      <w:r>
        <w:t>Discussion Questions</w:t>
      </w:r>
    </w:p>
    <w:p>
      <w:pPr>
        <w:pStyle w:val="BSVANumberedlistheadinglevel2"/>
      </w:pPr>
      <w:r>
        <w:t>What are some benefits of following key news sources and developers in the Bitcoin SV ecosystem?</w:t>
      </w:r>
    </w:p>
    <w:p>
      <w:pPr>
        <w:pStyle w:val="BSVANumberedlistheadinglevel2"/>
      </w:pPr>
      <w:r>
        <w:t>In your opinion, which recent development in the BSV ecosystem has had the most significant impact on its future growth potential?</w:t>
      </w:r>
    </w:p>
    <w:p>
      <w:pPr>
        <w:pStyle w:val="BSVANumberedlistheadinglevel2"/>
      </w:pPr>
      <w:r>
        <w:t>How might the integration of BSV into more exchanges contribute to its wider adoption and long-term success?</w:t>
      </w:r>
    </w:p>
    <w:p>
      <w:pPr>
        <w:pStyle w:val="BSVANumberedlistheadinglevel2"/>
      </w:pPr>
      <w:r>
        <w:t>Hands-On Exercises</w:t>
      </w:r>
    </w:p>
    <w:p>
      <w:pPr>
        <w:pStyle w:val="BSVANumberedlistheadinglevel2"/>
      </w:pPr>
      <w:r>
        <w:t>Research the latest developments and announcements within the Bitcoin SV ecosystem using CoinGeek, nChain, or other reliable sources. Compile a list of 5 key findings and share them with your peers.</w:t>
      </w:r>
    </w:p>
    <w:p>
      <w:pPr>
        <w:pStyle w:val="BSVANumberedlistheadinglevel2"/>
      </w:pPr>
      <w:r>
        <w:t>Explore theBSV Price Indexon CoinGecko to track the current price, historical data, and trading volume for BSV. Write a brief analysis of its recent performance and predict potential future trends based on your findings. (Code samples are not required for this exercise.)</w:t>
      </w:r>
    </w:p>
    <w:p>
      <w:pPr>
        <w:pStyle w:val="BSVANumberedlistheadinglevel1"/>
      </w:pPr>
      <w:r>
        <w:t>Lesson 5.2: Collaborating with and Learning from the Bitcoin SV Community</w:t>
      </w:r>
    </w:p>
    <w:p>
      <w:pPr>
        <w:pStyle w:val="BSVANumberedlistheadinglevel2"/>
      </w:pPr>
      <w:r>
        <w:t>Lesson Overview</w:t>
      </w:r>
    </w:p>
    <w:p>
      <w:pPr/>
      <w:r>
        <w:t>In this lesson, you will learn how to collaborate within the Bitcoin SV (BSV) community and leverage its resources for your projects. You will gain knowledge on engaging with fellow developers, participating in discussions, and learning best practices.</w:t>
      </w:r>
    </w:p>
    <w:p>
      <w:pPr>
        <w:pStyle w:val="BSVANumberedlistheadinglevel2"/>
      </w:pPr>
      <w:r>
        <w:t>Learning Outcomes</w:t>
      </w:r>
    </w:p>
    <w:p>
      <w:pPr>
        <w:pStyle w:val="BSVANumberedlistheadinglevel2"/>
      </w:pPr>
      <w:r>
        <w:t>Understand the benefits of collaboration within the BSV community.</w:t>
      </w:r>
    </w:p>
    <w:p>
      <w:pPr>
        <w:pStyle w:val="BSVANumberedlistheadinglevel2"/>
      </w:pPr>
      <w:r>
        <w:t>Learn how to participate in community discussions effectively.</w:t>
      </w:r>
    </w:p>
    <w:p>
      <w:pPr>
        <w:pStyle w:val="BSVANumberedlistheadinglevel2"/>
      </w:pPr>
      <w:r>
        <w:t>Explore available resources and tools for BSV development.</w:t>
      </w:r>
    </w:p>
    <w:p>
      <w:pPr>
        <w:pStyle w:val="BSVANumberedlistheadinglevel2"/>
      </w:pPr>
      <w:r>
        <w:t>Gain insights on following best practices when working with the BSV community.</w:t>
      </w:r>
    </w:p>
    <w:p>
      <w:pPr>
        <w:pStyle w:val="BSVANumberedlistheadinglevel2"/>
      </w:pPr>
      <w:r>
        <w:t>Understand the value of sharing your own projects and knowledge with the community.</w:t>
      </w:r>
    </w:p>
    <w:p>
      <w:pPr>
        <w:pStyle w:val="BSVANumberedlistheadinglevel2"/>
      </w:pPr>
      <w:r>
        <w:t>Collaborating within the Bitcoin SV Community</w:t>
      </w:r>
    </w:p>
    <w:p>
      <w:pPr/>
      <w:r>
        <w:t>The BSV community is a vibrant ecosystem of developers, businesses, and enthusiasts. Collaboration can lead to valuable insights, feedback, and opportunities for improvement in your projects. You can collaborate by participating in discussions, attending meetups, and engaging with fellow community members online.</w:t>
      </w:r>
    </w:p>
    <w:p>
      <w:pPr/>
      <w:r>
        <w:t>Example: The Bitcoin SV Developers Telegram group is a great platform for discussing various BSV development topics, sharing resources, and seeking help from experienced developers.</w:t>
      </w:r>
    </w:p>
    <w:p>
      <w:pPr>
        <w:pStyle w:val="BSVANumberedlistheadinglevel2"/>
      </w:pPr>
      <w:r>
        <w:t>Community Discussions</w:t>
      </w:r>
    </w:p>
    <w:p>
      <w:pPr/>
      <w:r>
        <w:t>Effective participation in community discussions requires understanding the context, respecting others' viewpoints, and asking clear, focused questions. By actively participating, you can learn from experts, get feedback on your work, and gain insights into industry trends.</w:t>
      </w:r>
    </w:p>
    <w:p>
      <w:pPr/>
      <w:r>
        <w:t>Example: If you need help with a BSV script, you might post a question on the Bitcoin SV Stack Exchange. Include detailed information about the problem, relevant code snippets, and any error messages or unexpected results.</w:t>
      </w:r>
    </w:p>
    <w:p>
      <w:pPr>
        <w:pStyle w:val="BSVANumberedlistheadinglevel2"/>
      </w:pPr>
      <w:r>
        <w:t>Resources &amp; Tools</w:t>
      </w:r>
    </w:p>
    <w:p>
      <w:pPr/>
      <w:r>
        <w:t>The BSV community provides various resources and tools to help you learn and develop. These include:</w:t>
      </w:r>
    </w:p>
    <w:p>
      <w:pPr>
        <w:pStyle w:val="BSVAABCList"/>
      </w:pPr>
      <w:r>
        <w:t>BSV Docs: An extensive collection of guides, tutorials, and reference materials for BSV development.</w:t>
      </w:r>
    </w:p>
    <w:p>
      <w:pPr>
        <w:pStyle w:val="BSVAABCList"/>
      </w:pPr>
      <w:r>
        <w:t>Memo.cash: A platform for creating and sharing content on the BSV blockchain.</w:t>
      </w:r>
    </w:p>
    <w:p>
      <w:pPr>
        <w:pStyle w:val="BSVAABCList"/>
      </w:pPr>
      <w:r>
        <w:t>BSV Block Explorers: Tools to view, search, and analyze transactions on the BSV blockchain.</w:t>
      </w:r>
    </w:p>
    <w:p>
      <w:pPr>
        <w:pStyle w:val="BSVANumberedlistheadinglevel2"/>
      </w:pPr>
      <w:r>
        <w:t>Best Practices &amp; Sharing Knowledge</w:t>
      </w:r>
    </w:p>
    <w:p>
      <w:pPr/>
      <w:r>
        <w:t>Adhering to best practices ensures that your projects are scalable, secure, and maintainable. Share your knowledge by documenting your code, writing tutorials, or contributing to community resources.</w:t>
      </w:r>
    </w:p>
    <w:p>
      <w:pPr/>
      <w:r>
        <w:t>Example: If you've created a reusable BSV library, consider sharing it on GitHub so that others can benefit from your work.</w:t>
      </w:r>
    </w:p>
    <w:p>
      <w:pPr>
        <w:pStyle w:val="BSVANumberedlistheadinglevel2"/>
      </w:pPr>
      <w:r>
        <w:t>Discussion Questions</w:t>
      </w:r>
    </w:p>
    <w:p>
      <w:pPr>
        <w:pStyle w:val="BSVANumberedlistheadinglevel2"/>
      </w:pPr>
      <w:r>
        <w:t>How can participating in BSV community discussions help improve the quality of your projects?</w:t>
      </w:r>
    </w:p>
    <w:p>
      <w:pPr>
        <w:pStyle w:val="BSVANumberedlistheadinglevel2"/>
      </w:pPr>
      <w:r>
        <w:t>What are some best practices you should follow when collaborating with other developers in the BSV community?</w:t>
      </w:r>
    </w:p>
    <w:p>
      <w:pPr>
        <w:pStyle w:val="BSVANumberedlistheadinglevel2"/>
      </w:pPr>
      <w:r>
        <w:t>How would you go about sharing a useful resource or tool within the BSV community?</w:t>
      </w:r>
    </w:p>
    <w:p>
      <w:pPr>
        <w:pStyle w:val="BSVANumberedlistheadinglevel2"/>
      </w:pPr>
      <w:r>
        <w:t>Hands-On Exercises</w:t>
      </w:r>
    </w:p>
    <w:p>
      <w:pPr>
        <w:pStyle w:val="BSVANumberedlistheadinglevel2"/>
      </w:pPr>
      <w:r>
        <w:t>Community Participation:Join a BSV developer community (e.g., Telegram group, Stack Exchange) and actively participate by asking questions, answering others' queries, and sharing insights about your projects or learning experiences.</w:t>
      </w:r>
    </w:p>
    <w:p>
      <w:pPr>
        <w:pStyle w:val="BSVANumberedlistheadinglevel2"/>
      </w:pPr>
      <w:r>
        <w:t>Resource Creation:Create and share a tutorial, tool, or resource that helps other developers in the BSV community. This could be a simple script, a detailed guide, or even a video tutorial. Consider submitting it to appropriate platforms (e.g., GitHub, Memo.cash).</w:t>
      </w:r>
    </w:p>
    <w:p>
      <w:pPr>
        <w:pStyle w:val="BSVANumberedlistheadinglevel1"/>
      </w:pPr>
      <w:r>
        <w:t>Lesson: Assessment Types (Bitcoin SV)</w:t>
      </w:r>
    </w:p>
    <w:p>
      <w:pPr/>
      <w:r>
        <w:t>This lesson will provide an overview of the various assessment types available within the Bitcoin SV ecosystem. By the end of this lesson, you should be able to:</w:t>
      </w:r>
    </w:p>
    <w:p>
      <w:pPr>
        <w:pStyle w:val="BSVANumberedlistheadinglevel2"/>
      </w:pPr>
      <w:r>
        <w:t>Understand and differentiate between scriptPubKey (SPK) types in Bitcoin SV transactions.</w:t>
      </w:r>
    </w:p>
    <w:p>
      <w:pPr>
        <w:pStyle w:val="BSVANumberedlistheadinglevel2"/>
      </w:pPr>
      <w:r>
        <w:t>Implement and explain the purpose of each SPK type using Python or JavaScript code examples.</w:t>
      </w:r>
    </w:p>
    <w:p>
      <w:pPr>
        <w:pStyle w:val="BSVANumberedlistheadinglevel2"/>
      </w:pPr>
      <w:r>
        <w:t>Recognize real-world Bitcoin SV use cases for each SPK type.</w:t>
      </w:r>
    </w:p>
    <w:p>
      <w:pPr>
        <w:pStyle w:val="BSVANumberedlistheadinglevel2"/>
      </w:pPr>
      <w:r>
        <w:t>Lesson Content</w:t>
      </w:r>
    </w:p>
    <w:p>
      <w:pPr>
        <w:pStyle w:val="BSVANumberedlistheadinglevel3"/>
      </w:pPr>
      <w:r>
        <w:t>1.Pay to Public Key Hash (P2PKH)</w:t>
      </w:r>
    </w:p>
    <w:p>
      <w:pPr/>
      <w:r>
        <w:t>P2PKH is the most common output type in Bitcoin transactions, where funds are sent to a recipient's Bitcoin address. The bitcoin address is derived from the first 160 bits of a cryptographic hash function applied to the sender's public key.</w:t>
      </w:r>
    </w:p>
    <w:p>
      <w:pPr/>
      <w:r>
        <w:t>Real-world example: Sending BSV to a recipient's address using an online wallet service.</w:t>
      </w:r>
    </w:p>
    <w:p>
      <w:r>
        <w:rPr>
          <w:rFonts w:ascii="Consolas" w:hAnsi="Consolas"/>
          <w:sz w:val="18"/>
        </w:rPr>
        <w:t>from bitcoin.utils import encode_base58, dhash160</w:t>
        <w:br/>
        <w:br/>
        <w:t># Replace your public key with the sender's public key</w:t>
        <w:br/>
        <w:t>sender_pubkey = b'\x04\x88\xB2\x1E\x13\x12\x9C\xD2... (Your Public Key)'</w:t>
        <w:br/>
        <w:br/>
        <w:t># Generate Bitcoin SV address from sender's public key hash</w:t>
        <w:br/>
        <w:t>address = encode_base58(dhash160(sender_pubkey)[::-1])</w:t>
        <w:br/>
        <w:t>print("Bitcoin SV Address:", address)</w:t>
        <w:br/>
      </w:r>
    </w:p>
    <w:p>
      <w:pPr>
        <w:pStyle w:val="BSVANumberedlistheadinglevel3"/>
      </w:pPr>
      <w:r>
        <w:t>2.Pay to Script Hash (P2SH)</w:t>
      </w:r>
    </w:p>
    <w:p>
      <w:pPr/>
      <w:r>
        <w:t>P2SH allows more complex scripts to be executed, which can enforce specific conditions for funds to be spent. The output is a hash of the redeemScript, and the input script contains OP_HASH160 followed by the hash of the redeemScript.</w:t>
      </w:r>
    </w:p>
    <w:p>
      <w:r>
        <w:rPr>
          <w:rFonts w:ascii="Consolas" w:hAnsi="Consolas"/>
          <w:sz w:val="18"/>
        </w:rPr>
        <w:t>from bitcoin.scripts import Script, OP_DUP, OP_HASH160, OP_EQUALVERIFY, OP_CHECKSIG</w:t>
        <w:br/>
        <w:t>from bitcoin.keys import HDKey</w:t>
        <w:br/>
        <w:br/>
        <w:t># Generate a new private key and corresponding Bitcoin SV address</w:t>
        <w:br/>
        <w:t>private_key = HDKey().derive('m/44' + b'\x80' + b'\x00' + b'\x2C' + b'\x7B').hd_key.to_wif(compressed=True)</w:t>
        <w:br/>
        <w:t>address = encode_base58(private_key[::-1])</w:t>
        <w:br/>
        <w:t>print("Bitcoin SV Address:", address)</w:t>
        <w:br/>
        <w:br/>
        <w:t># RedeemScript: spend the BSV only if a specific public key provides the signature</w:t>
        <w:br/>
        <w:t>redeemScript = Script([OP_DUP, OP_HASH160, address.encode(), OP_EQUALVERIFY, OP_CHECKSIG])</w:t>
        <w:br/>
        <w:br/>
        <w:t># P2SH output</w:t>
        <w:br/>
        <w:t>p2sh_output = Script.from_hex("56" + redeemScript.to_hex()[::-1])</w:t>
        <w:br/>
      </w:r>
    </w:p>
    <w:p>
      <w:pPr>
        <w:pStyle w:val="BSVANumberedlistheadinglevel3"/>
      </w:pPr>
      <w:r>
        <w:t>3.Pay to Witness Public Key Hash (P2WPKH)</w:t>
      </w:r>
    </w:p>
    <w:p>
      <w:pPr/>
      <w:r>
        <w:t>P2WPKH is similar to P2PKH but designed for transactions with Segwit input. The witness program contains the redeemScript, and the scriptSig includes a signature from the sender's private key.</w:t>
      </w:r>
    </w:p>
    <w:p>
      <w:r>
        <w:rPr>
          <w:rFonts w:ascii="Consolas" w:hAnsi="Consolas"/>
          <w:sz w:val="18"/>
        </w:rPr>
        <w:t>const BitcoinSV = require('bsv');</w:t>
        <w:br/>
        <w:t>const HDKey = BitcoinSV.HDKey;</w:t>
        <w:br/>
        <w:t>const address = new BitcoinSV.Address(private_key.toWIF());</w:t>
        <w:br/>
        <w:br/>
        <w:t>// RedeemScript: spend the BSV only if a specific public key provides the signature</w:t>
        <w:br/>
        <w:t>redeemScript = BitcoinSV.Script.buildPublicKeyHashOutPoint({ network, hash: address.scriptHash() });</w:t>
        <w:br/>
        <w:br/>
        <w:t>// P2WPKH output</w:t>
        <w:br/>
        <w:t>p2wpkh_output = BitcoinSV.Script.fromAddressOutput(address);</w:t>
        <w:br/>
      </w:r>
    </w:p>
    <w:p>
      <w:pPr>
        <w:pStyle w:val="BSVANumberedlistheadinglevel2"/>
      </w:pPr>
      <w:r>
        <w:t>Discussion Questions</w:t>
      </w:r>
    </w:p>
    <w:p>
      <w:pPr>
        <w:pStyle w:val="BSVANumberedlistheadinglevel2"/>
      </w:pPr>
      <w:r>
        <w:t>What are the benefits and drawbacks of using P2SH compared to P2PKH in Bitcoin SV transactions?</w:t>
      </w:r>
    </w:p>
    <w:p>
      <w:pPr>
        <w:pStyle w:val="BSVANumberedlistheadinglevel2"/>
      </w:pPr>
      <w:r>
        <w:t>In what scenarios would you prefer using P2WPKH over P2PKH or P2SH?</w:t>
      </w:r>
    </w:p>
    <w:p>
      <w:pPr>
        <w:pStyle w:val="BSVANumberedlistheadinglevel2"/>
      </w:pPr>
      <w:r>
        <w:t>Are there any potential security issues when using complex scripts in redeemScripts, and if so, how can they be mitigated?</w:t>
      </w:r>
    </w:p>
    <w:p>
      <w:pPr>
        <w:pStyle w:val="BSVANumberedlistheadinglevel2"/>
      </w:pPr>
      <w:r>
        <w:t>Hands-on Exercises</w:t>
      </w:r>
    </w:p>
    <w:p>
      <w:pPr>
        <w:pStyle w:val="BSVANumberedlistheadinglevel2"/>
      </w:pPr>
      <w:r>
        <w:t>Implement a Python script that sends BSV from an address to another address using P2PKH.</w:t>
      </w:r>
    </w:p>
    <w:p>
      <w:pPr>
        <w:pStyle w:val="BSVANumberedlistheadinglevel2"/>
      </w:pPr>
      <w:r>
        <w:t>Develop a JavaScript application that allows users to create their own Bitcoin SV addresses and generate corresponding redeemScripts for P2SH outputs.</w:t>
      </w:r>
    </w:p>
    <w:p>
      <w:pPr>
        <w:pStyle w:val="BSVANumberedlistheadinglevel1"/>
      </w:pPr>
      <w:r>
        <w:t>Bitcoin SV Fundamentals Assessment</w:t>
      </w:r>
    </w:p>
    <w:p>
      <w:pPr>
        <w:pStyle w:val="BSVANumberedlistheadinglevel2"/>
      </w:pPr>
      <w:r>
        <w:t>Multiple Choice Questions (3)</w:t>
      </w:r>
    </w:p>
    <w:p>
      <w:pPr>
        <w:pStyle w:val="BSVANumberedlistheadinglevel2"/>
      </w:pPr>
      <w:r>
        <w:t>Question 1: Blockchain Consensus MechanismWhat is the consensus mechanism used by Bitcoin SV?</w:t>
      </w:r>
    </w:p>
    <w:p>
      <w:pPr>
        <w:pStyle w:val="BSVANumberedlistheadinglevel2"/>
      </w:pPr>
      <w:r>
        <w:t>A) Proof of Work</w:t>
      </w:r>
    </w:p>
    <w:p>
      <w:pPr>
        <w:pStyle w:val="BSVANumberedlistheadinglevel2"/>
      </w:pPr>
      <w:r>
        <w:t>B) Proof of Stake</w:t>
      </w:r>
    </w:p>
    <w:p>
      <w:pPr>
        <w:pStyle w:val="BSVANumberedlistheadinglevel2"/>
      </w:pPr>
      <w:r>
        <w:t>C) Delegated Proof of Stake</w:t>
        <w:br/>
        <w:t xml:space="preserve">   (Correct Answer: A) Proof of Work)</w:t>
      </w:r>
    </w:p>
    <w:p>
      <w:pPr>
        <w:pStyle w:val="BSVANumberedlistheadinglevel2"/>
      </w:pPr>
      <w:r>
        <w:t>Question 2: Block Size LimitWhich statement about the block size limit in Bitcoin SV is true?</w:t>
      </w:r>
    </w:p>
    <w:p>
      <w:pPr>
        <w:pStyle w:val="BSVANumberedlistheadinglevel2"/>
      </w:pPr>
      <w:r>
        <w:t>A) It has a hardcoded maximum block size of 1MB.</w:t>
      </w:r>
    </w:p>
    <w:p>
      <w:pPr>
        <w:pStyle w:val="BSVANumberedlistheadinglevel2"/>
      </w:pPr>
      <w:r>
        <w:t>B) It has a dynamic block size that can adjust based on network conditions.</w:t>
      </w:r>
    </w:p>
    <w:p>
      <w:pPr>
        <w:pStyle w:val="BSVANumberedlistheadinglevel2"/>
      </w:pPr>
      <w:r>
        <w:t>C) The block size limit is not relevant for Bitcoin SV as it doesn't use a blockchain.</w:t>
        <w:br/>
        <w:t xml:space="preserve">   (Correct Answer: B) It has a dynamic block size that can adjust based on network conditions.)</w:t>
      </w:r>
    </w:p>
    <w:p>
      <w:pPr>
        <w:pStyle w:val="BSVANumberedlistheadinglevel2"/>
      </w:pPr>
      <w:r>
        <w:t>Question 3: Scripting LanguageWhich scripting language does Bitcoin SV use?</w:t>
      </w:r>
    </w:p>
    <w:p>
      <w:pPr>
        <w:pStyle w:val="BSVANumberedlistheadinglevel2"/>
      </w:pPr>
      <w:r>
        <w:t>A) Solidity</w:t>
      </w:r>
    </w:p>
    <w:p>
      <w:pPr>
        <w:pStyle w:val="BSVANumberedlistheadinglevel2"/>
      </w:pPr>
      <w:r>
        <w:t>B) LiteScript</w:t>
      </w:r>
    </w:p>
    <w:p>
      <w:pPr>
        <w:pStyle w:val="BSVANumberedlistheadinglevel2"/>
      </w:pPr>
      <w:r>
        <w:t>C) Bitcoin Script</w:t>
        <w:br/>
        <w:t xml:space="preserve">   (Correct Answer: C) Bitcoin Script)</w:t>
      </w:r>
    </w:p>
    <w:p>
      <w:pPr/>
      <w:r>
        <w:t>C) Delegated Proof of Stake</w:t>
        <w:br/>
        <w:t xml:space="preserve">   (Correct Answer: A) Proof of Work)</w:t>
      </w:r>
    </w:p>
    <w:p>
      <w:pPr/>
      <w:r>
        <w:t>Question 2: Block Size Limit</w:t>
        <w:br/>
        <w:t xml:space="preserve">   Which statement about the block size limit in Bitcoin SV is true?</w:t>
      </w:r>
    </w:p>
    <w:p>
      <w:pPr/>
      <w:r>
        <w:t>C) The block size limit is not relevant for Bitcoin SV as it doesn't use a blockchain.</w:t>
        <w:br/>
        <w:t xml:space="preserve">   (Correct Answer: B) It has a dynamic block size that can adjust based on network conditions.)</w:t>
      </w:r>
    </w:p>
    <w:p>
      <w:pPr/>
      <w:r>
        <w:t>Question 3: Scripting Language</w:t>
        <w:br/>
        <w:t xml:space="preserve">   Which scripting language does Bitcoin SV use?</w:t>
      </w:r>
    </w:p>
    <w:p>
      <w:pPr>
        <w:pStyle w:val="BSVANumberedlistheadinglevel2"/>
      </w:pPr>
      <w:r>
        <w:t>Short-Answer / Definition Questions (2)</w:t>
      </w:r>
    </w:p>
    <w:p>
      <w:pPr>
        <w:pStyle w:val="BSVANumberedlistheadinglevel2"/>
      </w:pPr>
      <w:r>
        <w:t>Question 4: Blockchain ScalabilityExplain how does Bitcoin SV address the scalability issue in blockchain networks?</w:t>
      </w:r>
    </w:p>
    <w:p>
      <w:pPr>
        <w:pStyle w:val="BSVANumberedlistheadinglevel2"/>
      </w:pPr>
      <w:r>
        <w:t>Question 5: MempoolDefine Mempool and explain its role in Bitcoin SV transactions.</w:t>
      </w:r>
    </w:p>
    <w:p>
      <w:pPr/>
      <w:r>
        <w:t>Question 4: Blockchain Scalability</w:t>
        <w:br/>
        <w:t xml:space="preserve">   Explain how does Bitcoin SV address the scalability issue in blockchain networks?</w:t>
      </w:r>
    </w:p>
    <w:p>
      <w:pPr/>
      <w:r>
        <w:t>Question 5: Mempool</w:t>
        <w:br/>
        <w:t xml:space="preserve">   Define Mempool and explain its role in Bitcoin SV transactions.</w:t>
      </w:r>
    </w:p>
    <w:p>
      <w:pPr>
        <w:pStyle w:val="BSVANumberedlistheadinglevel2"/>
      </w:pPr>
      <w:r>
        <w:t>Practical Coding Exercise</w:t>
      </w:r>
    </w:p>
    <w:p>
      <w:pPr>
        <w:pStyle w:val="BSVANumberedlistheadinglevel2"/>
      </w:pPr>
      <w:r>
        <w:t>Question 6: Blockchain Exploration</w:t>
      </w:r>
    </w:p>
    <w:p>
      <w:pPr/>
      <w:r>
        <w:t>Write a Python script to fetch the latest block data from a Bitcoin SV node using bitcoin-sv python library (https://github.com/memo-foundation/python-sdk).</w:t>
      </w:r>
    </w:p>
    <w:p>
      <w:pPr>
        <w:pStyle w:val="BSVANumberedlistheadinglevel4"/>
      </w:pPr>
      <w:r>
        <w:t>Starter Code:</w:t>
      </w:r>
    </w:p>
    <w:p>
      <w:r>
        <w:rPr>
          <w:rFonts w:ascii="Consolas" w:hAnsi="Consolas"/>
          <w:sz w:val="18"/>
        </w:rPr>
        <w:t>from bsv.network.defaults import TestNet3Params</w:t>
        <w:br/>
        <w:t>from bsv.abc import BitcoinAbcBlockChain</w:t>
        <w:br/>
        <w:t>from bsv.primitives import hashes, hash_types</w:t>
        <w:br/>
        <w:br/>
        <w:t>blockchain = BitcoinAbcBlockChain(TestNet3Params())</w:t>
        <w:br/>
        <w:t>latest_block = blockchain.get_best_block()</w:t>
        <w:br/>
        <w:t>print(f"Latest Block Hash: {latest_block.get_hash().hex()}")</w:t>
        <w:br/>
      </w:r>
    </w:p>
    <w:p>
      <w:pPr/>
      <w:r>
        <w:t>This code sets up a connection to the TestNet3 network and prints the hash of the latest block. You can modify it to fetch more detailed information about the latest block.</w:t>
      </w:r>
    </w:p>
    <w:sectPr w:rsidR="008D1794" w:rsidRPr="009F1239" w:rsidSect="006A047C">
      <w:headerReference w:type="first" r:id="rId37"/>
      <w:footerReference w:type="first" r:id="rId38"/>
      <w:pgSz w:w="11906" w:h="16838"/>
      <w:pgMar w:top="1871" w:right="1021" w:bottom="1247" w:left="1021"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914CD" w14:textId="77777777" w:rsidR="007A53D1" w:rsidRDefault="007A53D1" w:rsidP="001F288B">
      <w:r>
        <w:separator/>
      </w:r>
    </w:p>
  </w:endnote>
  <w:endnote w:type="continuationSeparator" w:id="0">
    <w:p w14:paraId="17AA5BFF" w14:textId="77777777" w:rsidR="007A53D1" w:rsidRDefault="007A53D1" w:rsidP="001F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hillax Semibold">
    <w:altName w:val="Calibri"/>
    <w:panose1 w:val="00000000000000000000"/>
    <w:charset w:val="4D"/>
    <w:family w:val="auto"/>
    <w:notTrueType/>
    <w:pitch w:val="variable"/>
    <w:sig w:usb0="8000006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Noto Sans SemBd">
    <w:altName w:val="Calibri"/>
    <w:charset w:val="00"/>
    <w:family w:val="swiss"/>
    <w:pitch w:val="variable"/>
    <w:sig w:usb0="E00002FF" w:usb1="4000001F" w:usb2="08000029" w:usb3="00000000" w:csb0="00000001" w:csb1="00000000"/>
  </w:font>
  <w:font w:name="Source Sans Pro Regular">
    <w:altName w:val="Source Sans Pro"/>
    <w:charset w:val="00"/>
    <w:family w:val="swiss"/>
    <w:pitch w:val="variable"/>
    <w:sig w:usb0="600002F7" w:usb1="02000001" w:usb2="00000000" w:usb3="00000000" w:csb0="0000019F" w:csb1="00000000"/>
  </w:font>
  <w:font w:name="Gibson">
    <w:altName w:val="Calibri"/>
    <w:charset w:val="4D"/>
    <w:family w:val="auto"/>
    <w:pitch w:val="variable"/>
    <w:sig w:usb0="A000002F" w:usb1="5000004A"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911F0" w14:textId="6B26918A" w:rsidR="00BC532E" w:rsidRPr="00BF2F8B" w:rsidRDefault="00105FDC" w:rsidP="00BF2F8B">
    <w:pPr>
      <w:pStyle w:val="Piedepgina"/>
      <w:tabs>
        <w:tab w:val="clear" w:pos="9026"/>
        <w:tab w:val="right" w:pos="9864"/>
      </w:tabs>
    </w:pPr>
    <w:r>
      <w:t>Blockchain Gamification</w:t>
    </w:r>
    <w:r w:rsidR="00ED6DA0" w:rsidRPr="00BF2F8B">
      <w:tab/>
    </w:r>
    <w:r w:rsidR="00ED6DA0" w:rsidRPr="00BF2F8B">
      <w:tab/>
    </w:r>
    <w:r w:rsidR="00BF2F8B" w:rsidRPr="00BF2F8B">
      <w:t xml:space="preserve"> </w:t>
    </w:r>
    <w:r w:rsidR="00BC532E" w:rsidRPr="00BF2F8B">
      <w:rPr>
        <w:rStyle w:val="Nmerodepgina"/>
      </w:rPr>
      <w:fldChar w:fldCharType="begin"/>
    </w:r>
    <w:r w:rsidR="00BC532E" w:rsidRPr="00BF2F8B">
      <w:rPr>
        <w:rStyle w:val="Nmerodepgina"/>
      </w:rPr>
      <w:instrText xml:space="preserve"> PAGE  \* Arabic  \* MERGEFORMAT </w:instrText>
    </w:r>
    <w:r w:rsidR="00BC532E" w:rsidRPr="00BF2F8B">
      <w:rPr>
        <w:rStyle w:val="Nmerodepgina"/>
      </w:rPr>
      <w:fldChar w:fldCharType="separate"/>
    </w:r>
    <w:r w:rsidR="00BC532E" w:rsidRPr="00BF2F8B">
      <w:rPr>
        <w:rStyle w:val="Nmerodepgina"/>
      </w:rPr>
      <w:t>2</w:t>
    </w:r>
    <w:r w:rsidR="00BC532E" w:rsidRPr="00BF2F8B">
      <w:rPr>
        <w:rStyle w:val="Nmerodepgina"/>
      </w:rPr>
      <w:fldChar w:fldCharType="end"/>
    </w:r>
    <w:r w:rsidR="00BC532E" w:rsidRPr="00BF2F8B">
      <w:rPr>
        <w:rStyle w:val="Nmerodepgina"/>
      </w:rPr>
      <w:t xml:space="preserve"> of </w:t>
    </w:r>
    <w:r w:rsidR="00BC532E" w:rsidRPr="00BF2F8B">
      <w:rPr>
        <w:rStyle w:val="Nmerodepgina"/>
      </w:rPr>
      <w:fldChar w:fldCharType="begin"/>
    </w:r>
    <w:r w:rsidR="00BC532E" w:rsidRPr="00BF2F8B">
      <w:rPr>
        <w:rStyle w:val="Nmerodepgina"/>
      </w:rPr>
      <w:instrText xml:space="preserve"> NUMPAGES  \* Arabic  \* MERGEFORMAT </w:instrText>
    </w:r>
    <w:r w:rsidR="00BC532E" w:rsidRPr="00BF2F8B">
      <w:rPr>
        <w:rStyle w:val="Nmerodepgina"/>
      </w:rPr>
      <w:fldChar w:fldCharType="separate"/>
    </w:r>
    <w:r w:rsidR="00BC532E" w:rsidRPr="00BF2F8B">
      <w:rPr>
        <w:rStyle w:val="Nmerodepgina"/>
      </w:rPr>
      <w:t>2</w:t>
    </w:r>
    <w:r w:rsidR="00BC532E" w:rsidRPr="00BF2F8B">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15343" w14:textId="77777777" w:rsidR="00F9441A" w:rsidRDefault="00F944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0F92D" w14:textId="77777777" w:rsidR="007A53D1" w:rsidRPr="006B3377" w:rsidRDefault="007A53D1" w:rsidP="006B3377">
      <w:pPr>
        <w:pStyle w:val="Piedepgina"/>
        <w:rPr>
          <w:lang w:val="de-AT"/>
        </w:rPr>
      </w:pPr>
    </w:p>
  </w:footnote>
  <w:footnote w:type="continuationSeparator" w:id="0">
    <w:p w14:paraId="08182D1C" w14:textId="77777777" w:rsidR="007A53D1" w:rsidRDefault="007A53D1" w:rsidP="001F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E188E" w14:textId="00B765D3" w:rsidR="00BC532E" w:rsidRPr="00E709F3" w:rsidRDefault="00F46585" w:rsidP="00E709F3">
    <w:pPr>
      <w:pStyle w:val="Encabezado"/>
    </w:pPr>
    <w:r w:rsidRPr="00E709F3">
      <w:drawing>
        <wp:anchor distT="0" distB="0" distL="114300" distR="114300" simplePos="0" relativeHeight="251665408" behindDoc="1" locked="0" layoutInCell="1" allowOverlap="1" wp14:anchorId="69F9A5FE" wp14:editId="536C469C">
          <wp:simplePos x="0" y="0"/>
          <wp:positionH relativeFrom="margin">
            <wp:posOffset>-781685</wp:posOffset>
          </wp:positionH>
          <wp:positionV relativeFrom="paragraph">
            <wp:posOffset>-411480</wp:posOffset>
          </wp:positionV>
          <wp:extent cx="7543800" cy="10662578"/>
          <wp:effectExtent l="0" t="0" r="0" b="5715"/>
          <wp:wrapNone/>
          <wp:docPr id="605750466" name="Picture 10" descr="A black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7136" name="Picture 10" descr="A black background with a black bord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2578"/>
                  </a:xfrm>
                  <a:prstGeom prst="rect">
                    <a:avLst/>
                  </a:prstGeom>
                </pic:spPr>
              </pic:pic>
            </a:graphicData>
          </a:graphic>
          <wp14:sizeRelH relativeFrom="page">
            <wp14:pctWidth>0</wp14:pctWidth>
          </wp14:sizeRelH>
          <wp14:sizeRelV relativeFrom="page">
            <wp14:pctHeight>0</wp14:pctHeight>
          </wp14:sizeRelV>
        </wp:anchor>
      </w:drawing>
    </w:r>
    <w:r w:rsidR="00BC532E" w:rsidRPr="00E709F3">
      <w:drawing>
        <wp:anchor distT="0" distB="0" distL="114300" distR="114300" simplePos="0" relativeHeight="251663360" behindDoc="1" locked="0" layoutInCell="1" allowOverlap="1" wp14:anchorId="2DF10D3D" wp14:editId="1395A279">
          <wp:simplePos x="0" y="0"/>
          <wp:positionH relativeFrom="column">
            <wp:posOffset>4711809</wp:posOffset>
          </wp:positionH>
          <wp:positionV relativeFrom="paragraph">
            <wp:posOffset>-8255</wp:posOffset>
          </wp:positionV>
          <wp:extent cx="1563370" cy="106045"/>
          <wp:effectExtent l="0" t="0" r="0" b="0"/>
          <wp:wrapNone/>
          <wp:docPr id="1539090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467" name="Picture 189972467"/>
                  <pic:cNvPicPr/>
                </pic:nvPicPr>
                <pic:blipFill>
                  <a:blip r:embed="rId2"/>
                  <a:stretch>
                    <a:fillRect/>
                  </a:stretch>
                </pic:blipFill>
                <pic:spPr>
                  <a:xfrm>
                    <a:off x="0" y="0"/>
                    <a:ext cx="1563370" cy="106045"/>
                  </a:xfrm>
                  <a:prstGeom prst="rect">
                    <a:avLst/>
                  </a:prstGeom>
                </pic:spPr>
              </pic:pic>
            </a:graphicData>
          </a:graphic>
          <wp14:sizeRelH relativeFrom="page">
            <wp14:pctWidth>0</wp14:pctWidth>
          </wp14:sizeRelH>
          <wp14:sizeRelV relativeFrom="page">
            <wp14:pctHeight>0</wp14:pctHeight>
          </wp14:sizeRelV>
        </wp:anchor>
      </w:drawing>
    </w:r>
    <w:r w:rsidR="00BC532E" w:rsidRPr="00E709F3">
      <w:t>B</w:t>
    </w:r>
    <w:r w:rsidR="004328C3">
      <w:t>lockchain Gamification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F9E94" w14:textId="77777777" w:rsidR="00443C6D" w:rsidRDefault="00224883" w:rsidP="00E709F3">
    <w:pPr>
      <w:pStyle w:val="Encabezado"/>
    </w:pPr>
    <w:r>
      <w:drawing>
        <wp:anchor distT="0" distB="0" distL="114300" distR="114300" simplePos="0" relativeHeight="251658240" behindDoc="1" locked="0" layoutInCell="1" allowOverlap="1" wp14:anchorId="6E86B01B" wp14:editId="401EE5D5">
          <wp:simplePos x="0" y="0"/>
          <wp:positionH relativeFrom="margin">
            <wp:posOffset>-658495</wp:posOffset>
          </wp:positionH>
          <wp:positionV relativeFrom="margin">
            <wp:posOffset>-1181784</wp:posOffset>
          </wp:positionV>
          <wp:extent cx="7621566" cy="10772138"/>
          <wp:effectExtent l="0" t="0" r="0" b="0"/>
          <wp:wrapNone/>
          <wp:docPr id="370856726" name="Picture 2" descr="A blue and black background with many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1755" name="Picture 2" descr="A blue and black background with many triangl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21566" cy="10772138"/>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0288" behindDoc="1" locked="0" layoutInCell="1" allowOverlap="1" wp14:anchorId="7C63F71D" wp14:editId="220C1277">
          <wp:simplePos x="0" y="0"/>
          <wp:positionH relativeFrom="column">
            <wp:posOffset>-939</wp:posOffset>
          </wp:positionH>
          <wp:positionV relativeFrom="paragraph">
            <wp:posOffset>29845</wp:posOffset>
          </wp:positionV>
          <wp:extent cx="1796415" cy="1378585"/>
          <wp:effectExtent l="0" t="0" r="0" b="5715"/>
          <wp:wrapNone/>
          <wp:docPr id="1305052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8319" name="Picture 1700228319"/>
                  <pic:cNvPicPr/>
                </pic:nvPicPr>
                <pic:blipFill>
                  <a:blip r:embed="rId2"/>
                  <a:stretch>
                    <a:fillRect/>
                  </a:stretch>
                </pic:blipFill>
                <pic:spPr>
                  <a:xfrm>
                    <a:off x="0" y="0"/>
                    <a:ext cx="1796415" cy="137858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0D4BE" w14:textId="30FFB4FA" w:rsidR="00F9441A" w:rsidRDefault="003F68FE" w:rsidP="00E709F3">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806E9762"/>
    <w:lvl w:ilvl="0">
      <w:start w:val="1"/>
      <w:numFmt w:val="bullet"/>
      <w:pStyle w:val="Listaconvietas3"/>
      <w:lvlText w:val=""/>
      <w:lvlJc w:val="left"/>
      <w:pPr>
        <w:ind w:left="926" w:hanging="360"/>
      </w:pPr>
      <w:rPr>
        <w:rFonts w:ascii="Symbol" w:hAnsi="Symbol" w:hint="default"/>
        <w:color w:val="003FFF" w:themeColor="accent3"/>
      </w:rPr>
    </w:lvl>
  </w:abstractNum>
  <w:abstractNum w:abstractNumId="1" w15:restartNumberingAfterBreak="0">
    <w:nsid w:val="FFFFFF83"/>
    <w:multiLevelType w:val="singleLevel"/>
    <w:tmpl w:val="CAA84276"/>
    <w:lvl w:ilvl="0">
      <w:start w:val="1"/>
      <w:numFmt w:val="bullet"/>
      <w:pStyle w:val="Listaconvietas2"/>
      <w:lvlText w:val=""/>
      <w:lvlJc w:val="left"/>
      <w:pPr>
        <w:tabs>
          <w:tab w:val="num" w:pos="643"/>
        </w:tabs>
        <w:ind w:left="643" w:hanging="360"/>
      </w:pPr>
      <w:rPr>
        <w:rFonts w:ascii="Symbol" w:hAnsi="Symbol" w:hint="default"/>
        <w:color w:val="003FFF" w:themeColor="accent3"/>
      </w:rPr>
    </w:lvl>
  </w:abstractNum>
  <w:abstractNum w:abstractNumId="2" w15:restartNumberingAfterBreak="0">
    <w:nsid w:val="FFFFFF89"/>
    <w:multiLevelType w:val="singleLevel"/>
    <w:tmpl w:val="721620E2"/>
    <w:lvl w:ilvl="0">
      <w:start w:val="1"/>
      <w:numFmt w:val="bullet"/>
      <w:pStyle w:val="BSVABoxedListBullet1"/>
      <w:lvlText w:val=""/>
      <w:lvlJc w:val="left"/>
      <w:pPr>
        <w:tabs>
          <w:tab w:val="num" w:pos="360"/>
        </w:tabs>
        <w:ind w:left="360" w:hanging="360"/>
      </w:pPr>
      <w:rPr>
        <w:rFonts w:ascii="Symbol" w:hAnsi="Symbol" w:hint="default"/>
        <w:color w:val="003FFF" w:themeColor="accent3"/>
      </w:rPr>
    </w:lvl>
  </w:abstractNum>
  <w:abstractNum w:abstractNumId="3" w15:restartNumberingAfterBreak="0">
    <w:nsid w:val="02983436"/>
    <w:multiLevelType w:val="multilevel"/>
    <w:tmpl w:val="67CA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45B4E"/>
    <w:multiLevelType w:val="multilevel"/>
    <w:tmpl w:val="18BE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F4F59"/>
    <w:multiLevelType w:val="multilevel"/>
    <w:tmpl w:val="A43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61C99"/>
    <w:multiLevelType w:val="multilevel"/>
    <w:tmpl w:val="AAC2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763D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E45B7"/>
    <w:multiLevelType w:val="multilevel"/>
    <w:tmpl w:val="621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954C0"/>
    <w:multiLevelType w:val="multilevel"/>
    <w:tmpl w:val="1E16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F419E"/>
    <w:multiLevelType w:val="hybridMultilevel"/>
    <w:tmpl w:val="230CF712"/>
    <w:lvl w:ilvl="0" w:tplc="477CCDB4">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1" w15:restartNumberingAfterBreak="0">
    <w:nsid w:val="11CB5319"/>
    <w:multiLevelType w:val="multilevel"/>
    <w:tmpl w:val="6FEA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75A72"/>
    <w:multiLevelType w:val="multilevel"/>
    <w:tmpl w:val="0A30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D0265"/>
    <w:multiLevelType w:val="multilevel"/>
    <w:tmpl w:val="0ED4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53EAF"/>
    <w:multiLevelType w:val="multilevel"/>
    <w:tmpl w:val="1D6C3FCA"/>
    <w:styleLink w:val="CurrentList1"/>
    <w:lvl w:ilvl="0">
      <w:start w:val="1"/>
      <w:numFmt w:val="bullet"/>
      <w:lvlText w:val=""/>
      <w:lvlJc w:val="left"/>
      <w:pPr>
        <w:tabs>
          <w:tab w:val="num" w:pos="360"/>
        </w:tabs>
        <w:ind w:left="360" w:hanging="360"/>
      </w:pPr>
      <w:rPr>
        <w:rFonts w:ascii="Symbol" w:hAnsi="Symbol" w:hint="default"/>
        <w:color w:val="003FFF" w:themeColor="accent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84B2F89"/>
    <w:multiLevelType w:val="multilevel"/>
    <w:tmpl w:val="930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80E47"/>
    <w:multiLevelType w:val="hybridMultilevel"/>
    <w:tmpl w:val="041878DA"/>
    <w:lvl w:ilvl="0" w:tplc="B50AC626">
      <w:start w:val="1"/>
      <w:numFmt w:val="lowerLetter"/>
      <w:pStyle w:val="BSVAABCList"/>
      <w:lvlText w:val="%1)"/>
      <w:lvlJc w:val="left"/>
      <w:pPr>
        <w:ind w:left="720" w:hanging="360"/>
      </w:pPr>
      <w:rPr>
        <w:rFonts w:ascii="Noto Sans" w:hAnsi="Noto Sans" w:cs="Noto Sans" w:hint="default"/>
        <w:b/>
        <w:bCs/>
        <w:i w:val="0"/>
        <w:iCs w:val="0"/>
        <w:color w:val="2C2C30"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731285"/>
    <w:multiLevelType w:val="multilevel"/>
    <w:tmpl w:val="E76A5B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44354C6"/>
    <w:multiLevelType w:val="multilevel"/>
    <w:tmpl w:val="D66E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F3C63"/>
    <w:multiLevelType w:val="hybridMultilevel"/>
    <w:tmpl w:val="43AEDA16"/>
    <w:lvl w:ilvl="0" w:tplc="3720440E">
      <w:start w:val="1"/>
      <w:numFmt w:val="bullet"/>
      <w:pStyle w:val="Listaconvietas"/>
      <w:lvlText w:val=""/>
      <w:lvlJc w:val="left"/>
      <w:pPr>
        <w:tabs>
          <w:tab w:val="num" w:pos="360"/>
        </w:tabs>
        <w:ind w:left="360" w:hanging="360"/>
      </w:pPr>
      <w:rPr>
        <w:rFonts w:ascii="Symbol" w:hAnsi="Symbol" w:hint="default"/>
        <w:color w:val="003FFF"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4D514E"/>
    <w:multiLevelType w:val="multilevel"/>
    <w:tmpl w:val="C02E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470CC"/>
    <w:multiLevelType w:val="multilevel"/>
    <w:tmpl w:val="3F02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D0487"/>
    <w:multiLevelType w:val="multilevel"/>
    <w:tmpl w:val="D7C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F1894"/>
    <w:multiLevelType w:val="multilevel"/>
    <w:tmpl w:val="5B90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B3EA5"/>
    <w:multiLevelType w:val="multilevel"/>
    <w:tmpl w:val="116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B4B85"/>
    <w:multiLevelType w:val="multilevel"/>
    <w:tmpl w:val="DDE06ECE"/>
    <w:lvl w:ilvl="0">
      <w:start w:val="1"/>
      <w:numFmt w:val="decimal"/>
      <w:pStyle w:val="BSVANumberedlistheadinglevel1"/>
      <w:lvlText w:val="%1."/>
      <w:lvlJc w:val="left"/>
      <w:pPr>
        <w:ind w:left="450" w:hanging="360"/>
      </w:pPr>
      <w:rPr>
        <w:rFonts w:ascii="Chillax Semibold" w:eastAsiaTheme="minorEastAsia" w:hAnsi="Chillax Semibold" w:cstheme="minorBidi" w:hint="default"/>
        <w:b w:val="0"/>
        <w:bCs w:val="0"/>
        <w:i w:val="0"/>
        <w:iCs w:val="0"/>
      </w:rPr>
    </w:lvl>
    <w:lvl w:ilvl="1">
      <w:start w:val="1"/>
      <w:numFmt w:val="decimal"/>
      <w:pStyle w:val="BSVANumberedlistheadinglevel2"/>
      <w:lvlText w:val="%1.%2."/>
      <w:lvlJc w:val="left"/>
      <w:pPr>
        <w:ind w:left="882" w:hanging="432"/>
      </w:pPr>
      <w:rPr>
        <w:rFonts w:hint="default"/>
        <w:color w:val="929292"/>
      </w:rPr>
    </w:lvl>
    <w:lvl w:ilvl="2">
      <w:start w:val="1"/>
      <w:numFmt w:val="decimal"/>
      <w:pStyle w:val="BSVANumberedlistheadinglevel3"/>
      <w:lvlText w:val="%1.%2.%3."/>
      <w:lvlJc w:val="left"/>
      <w:pPr>
        <w:ind w:left="1314" w:hanging="504"/>
      </w:pPr>
      <w:rPr>
        <w:rFonts w:hint="default"/>
        <w:color w:val="929292"/>
      </w:rPr>
    </w:lvl>
    <w:lvl w:ilvl="3">
      <w:start w:val="1"/>
      <w:numFmt w:val="decimal"/>
      <w:pStyle w:val="BSVANumberedlistheadinglevel4"/>
      <w:lvlText w:val="%1.%2.%3.%4."/>
      <w:lvlJc w:val="left"/>
      <w:pPr>
        <w:ind w:left="1818" w:hanging="648"/>
      </w:pPr>
      <w:rPr>
        <w:rFonts w:hint="default"/>
        <w:color w:val="929292"/>
      </w:rPr>
    </w:lvl>
    <w:lvl w:ilvl="4">
      <w:start w:val="1"/>
      <w:numFmt w:val="decimal"/>
      <w:pStyle w:val="Numberedlistheadinglevel4"/>
      <w:lvlText w:val="%1.%2.%3.%4.%5."/>
      <w:lvlJc w:val="left"/>
      <w:pPr>
        <w:ind w:left="2322" w:hanging="792"/>
      </w:pPr>
      <w:rPr>
        <w:rFonts w:hint="default"/>
      </w:rPr>
    </w:lvl>
    <w:lvl w:ilvl="5">
      <w:start w:val="1"/>
      <w:numFmt w:val="decimal"/>
      <w:pStyle w:val="Numberedlistheadinglevel5"/>
      <w:lvlText w:val="%1.%2.%3.%4.%5.%6."/>
      <w:lvlJc w:val="left"/>
      <w:pPr>
        <w:ind w:left="2826" w:hanging="936"/>
      </w:pPr>
      <w:rPr>
        <w:rFonts w:hint="default"/>
      </w:rPr>
    </w:lvl>
    <w:lvl w:ilvl="6">
      <w:start w:val="1"/>
      <w:numFmt w:val="decimal"/>
      <w:pStyle w:val="Numberedlistheadinglevel6"/>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26" w15:restartNumberingAfterBreak="0">
    <w:nsid w:val="476001A2"/>
    <w:multiLevelType w:val="multilevel"/>
    <w:tmpl w:val="B73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05B09"/>
    <w:multiLevelType w:val="multilevel"/>
    <w:tmpl w:val="6BE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F90C9B"/>
    <w:multiLevelType w:val="multilevel"/>
    <w:tmpl w:val="7C1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60673"/>
    <w:multiLevelType w:val="multilevel"/>
    <w:tmpl w:val="2A14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37794"/>
    <w:multiLevelType w:val="multilevel"/>
    <w:tmpl w:val="891A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1E72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14E0A4A"/>
    <w:multiLevelType w:val="multilevel"/>
    <w:tmpl w:val="E7E2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D23B7"/>
    <w:multiLevelType w:val="multilevel"/>
    <w:tmpl w:val="CDAE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30B68"/>
    <w:multiLevelType w:val="multilevel"/>
    <w:tmpl w:val="A864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4678F"/>
    <w:multiLevelType w:val="multilevel"/>
    <w:tmpl w:val="36AC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9409F8"/>
    <w:multiLevelType w:val="multilevel"/>
    <w:tmpl w:val="391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52DC2"/>
    <w:multiLevelType w:val="multilevel"/>
    <w:tmpl w:val="390A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0900513">
    <w:abstractNumId w:val="2"/>
  </w:num>
  <w:num w:numId="2" w16cid:durableId="423654082">
    <w:abstractNumId w:val="19"/>
  </w:num>
  <w:num w:numId="3" w16cid:durableId="650717849">
    <w:abstractNumId w:val="14"/>
  </w:num>
  <w:num w:numId="4" w16cid:durableId="1022197744">
    <w:abstractNumId w:val="1"/>
  </w:num>
  <w:num w:numId="5" w16cid:durableId="1297763702">
    <w:abstractNumId w:val="1"/>
    <w:lvlOverride w:ilvl="0">
      <w:startOverride w:val="1"/>
    </w:lvlOverride>
  </w:num>
  <w:num w:numId="6" w16cid:durableId="2002999427">
    <w:abstractNumId w:val="0"/>
  </w:num>
  <w:num w:numId="7" w16cid:durableId="1455440517">
    <w:abstractNumId w:val="31"/>
  </w:num>
  <w:num w:numId="8" w16cid:durableId="101347526">
    <w:abstractNumId w:val="17"/>
  </w:num>
  <w:num w:numId="9" w16cid:durableId="94987677">
    <w:abstractNumId w:val="7"/>
  </w:num>
  <w:num w:numId="10" w16cid:durableId="854465266">
    <w:abstractNumId w:val="25"/>
  </w:num>
  <w:num w:numId="11" w16cid:durableId="417099857">
    <w:abstractNumId w:val="16"/>
  </w:num>
  <w:num w:numId="12" w16cid:durableId="784806328">
    <w:abstractNumId w:val="27"/>
  </w:num>
  <w:num w:numId="13" w16cid:durableId="2118600576">
    <w:abstractNumId w:val="18"/>
  </w:num>
  <w:num w:numId="14" w16cid:durableId="1579944929">
    <w:abstractNumId w:val="33"/>
  </w:num>
  <w:num w:numId="15" w16cid:durableId="1608081739">
    <w:abstractNumId w:val="29"/>
  </w:num>
  <w:num w:numId="16" w16cid:durableId="1986202893">
    <w:abstractNumId w:val="6"/>
  </w:num>
  <w:num w:numId="17" w16cid:durableId="365062275">
    <w:abstractNumId w:val="22"/>
  </w:num>
  <w:num w:numId="18" w16cid:durableId="1401362703">
    <w:abstractNumId w:val="13"/>
  </w:num>
  <w:num w:numId="19" w16cid:durableId="282419199">
    <w:abstractNumId w:val="15"/>
  </w:num>
  <w:num w:numId="20" w16cid:durableId="1583373037">
    <w:abstractNumId w:val="9"/>
  </w:num>
  <w:num w:numId="21" w16cid:durableId="73861850">
    <w:abstractNumId w:val="3"/>
  </w:num>
  <w:num w:numId="22" w16cid:durableId="1636639434">
    <w:abstractNumId w:val="35"/>
  </w:num>
  <w:num w:numId="23" w16cid:durableId="1949580613">
    <w:abstractNumId w:val="26"/>
  </w:num>
  <w:num w:numId="24" w16cid:durableId="898438953">
    <w:abstractNumId w:val="20"/>
  </w:num>
  <w:num w:numId="25" w16cid:durableId="477461648">
    <w:abstractNumId w:val="37"/>
  </w:num>
  <w:num w:numId="26" w16cid:durableId="797261469">
    <w:abstractNumId w:val="36"/>
  </w:num>
  <w:num w:numId="27" w16cid:durableId="912856027">
    <w:abstractNumId w:val="4"/>
  </w:num>
  <w:num w:numId="28" w16cid:durableId="1837115077">
    <w:abstractNumId w:val="34"/>
  </w:num>
  <w:num w:numId="29" w16cid:durableId="1475560781">
    <w:abstractNumId w:val="11"/>
  </w:num>
  <w:num w:numId="30" w16cid:durableId="1729181895">
    <w:abstractNumId w:val="12"/>
  </w:num>
  <w:num w:numId="31" w16cid:durableId="72817380">
    <w:abstractNumId w:val="8"/>
  </w:num>
  <w:num w:numId="32" w16cid:durableId="1913930199">
    <w:abstractNumId w:val="5"/>
  </w:num>
  <w:num w:numId="33" w16cid:durableId="1699354090">
    <w:abstractNumId w:val="23"/>
  </w:num>
  <w:num w:numId="34" w16cid:durableId="2138184243">
    <w:abstractNumId w:val="32"/>
  </w:num>
  <w:num w:numId="35" w16cid:durableId="1512598776">
    <w:abstractNumId w:val="10"/>
  </w:num>
  <w:num w:numId="36" w16cid:durableId="1889993040">
    <w:abstractNumId w:val="24"/>
  </w:num>
  <w:num w:numId="37" w16cid:durableId="945505732">
    <w:abstractNumId w:val="28"/>
  </w:num>
  <w:num w:numId="38" w16cid:durableId="602147057">
    <w:abstractNumId w:val="21"/>
  </w:num>
  <w:num w:numId="39" w16cid:durableId="64076605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5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D4"/>
    <w:rsid w:val="000021F0"/>
    <w:rsid w:val="00002EB4"/>
    <w:rsid w:val="000144B1"/>
    <w:rsid w:val="0001504F"/>
    <w:rsid w:val="00027895"/>
    <w:rsid w:val="00031DB1"/>
    <w:rsid w:val="000400A1"/>
    <w:rsid w:val="000423EC"/>
    <w:rsid w:val="00043D6C"/>
    <w:rsid w:val="00045D47"/>
    <w:rsid w:val="0005014F"/>
    <w:rsid w:val="00062815"/>
    <w:rsid w:val="00064B38"/>
    <w:rsid w:val="0006727B"/>
    <w:rsid w:val="000A1E13"/>
    <w:rsid w:val="000B2A6A"/>
    <w:rsid w:val="000B35B8"/>
    <w:rsid w:val="000B5360"/>
    <w:rsid w:val="000B6429"/>
    <w:rsid w:val="000B7C97"/>
    <w:rsid w:val="000C0128"/>
    <w:rsid w:val="000C1ED5"/>
    <w:rsid w:val="000E4F75"/>
    <w:rsid w:val="000E59D9"/>
    <w:rsid w:val="000E73CD"/>
    <w:rsid w:val="00105FDC"/>
    <w:rsid w:val="00106FA9"/>
    <w:rsid w:val="001118E5"/>
    <w:rsid w:val="001144AA"/>
    <w:rsid w:val="0011520A"/>
    <w:rsid w:val="0011558D"/>
    <w:rsid w:val="00124BDF"/>
    <w:rsid w:val="00134369"/>
    <w:rsid w:val="001350DF"/>
    <w:rsid w:val="001404B8"/>
    <w:rsid w:val="001423DA"/>
    <w:rsid w:val="00142570"/>
    <w:rsid w:val="001467A6"/>
    <w:rsid w:val="00150034"/>
    <w:rsid w:val="00157446"/>
    <w:rsid w:val="0017194B"/>
    <w:rsid w:val="001811A2"/>
    <w:rsid w:val="00185511"/>
    <w:rsid w:val="00195677"/>
    <w:rsid w:val="00195754"/>
    <w:rsid w:val="00197310"/>
    <w:rsid w:val="001B0AC2"/>
    <w:rsid w:val="001C61ED"/>
    <w:rsid w:val="001D1E49"/>
    <w:rsid w:val="001D2D5D"/>
    <w:rsid w:val="001D38FA"/>
    <w:rsid w:val="001D55F7"/>
    <w:rsid w:val="001D6BB8"/>
    <w:rsid w:val="001E1492"/>
    <w:rsid w:val="001E14F5"/>
    <w:rsid w:val="001F288B"/>
    <w:rsid w:val="001F603F"/>
    <w:rsid w:val="001F75FA"/>
    <w:rsid w:val="0020652D"/>
    <w:rsid w:val="0020786C"/>
    <w:rsid w:val="002214A2"/>
    <w:rsid w:val="0022191A"/>
    <w:rsid w:val="00222788"/>
    <w:rsid w:val="0022433C"/>
    <w:rsid w:val="00224883"/>
    <w:rsid w:val="00224AC3"/>
    <w:rsid w:val="0023053B"/>
    <w:rsid w:val="002308B0"/>
    <w:rsid w:val="002355C2"/>
    <w:rsid w:val="0024091D"/>
    <w:rsid w:val="002501E6"/>
    <w:rsid w:val="002523D9"/>
    <w:rsid w:val="002604DF"/>
    <w:rsid w:val="002614DE"/>
    <w:rsid w:val="00266778"/>
    <w:rsid w:val="00282DC9"/>
    <w:rsid w:val="00292D22"/>
    <w:rsid w:val="00293598"/>
    <w:rsid w:val="002957F7"/>
    <w:rsid w:val="002968C4"/>
    <w:rsid w:val="002976F9"/>
    <w:rsid w:val="002A57DE"/>
    <w:rsid w:val="002A58C2"/>
    <w:rsid w:val="002B2A22"/>
    <w:rsid w:val="002D734C"/>
    <w:rsid w:val="002F0634"/>
    <w:rsid w:val="002F3E4A"/>
    <w:rsid w:val="002F6B10"/>
    <w:rsid w:val="003056B0"/>
    <w:rsid w:val="00311FE8"/>
    <w:rsid w:val="00313E72"/>
    <w:rsid w:val="00314134"/>
    <w:rsid w:val="00316E4D"/>
    <w:rsid w:val="003243E2"/>
    <w:rsid w:val="00362616"/>
    <w:rsid w:val="00366FDA"/>
    <w:rsid w:val="00374920"/>
    <w:rsid w:val="00375D67"/>
    <w:rsid w:val="0039785E"/>
    <w:rsid w:val="003A05B2"/>
    <w:rsid w:val="003D4DA1"/>
    <w:rsid w:val="003E1A5E"/>
    <w:rsid w:val="003E306E"/>
    <w:rsid w:val="003E7586"/>
    <w:rsid w:val="003E776A"/>
    <w:rsid w:val="003F68FE"/>
    <w:rsid w:val="003F6ED7"/>
    <w:rsid w:val="00407FBD"/>
    <w:rsid w:val="00425056"/>
    <w:rsid w:val="004328C3"/>
    <w:rsid w:val="00443C6D"/>
    <w:rsid w:val="00460383"/>
    <w:rsid w:val="004621A6"/>
    <w:rsid w:val="00465818"/>
    <w:rsid w:val="004669C2"/>
    <w:rsid w:val="00480E2F"/>
    <w:rsid w:val="00483060"/>
    <w:rsid w:val="0049185B"/>
    <w:rsid w:val="00496FF3"/>
    <w:rsid w:val="004A01E1"/>
    <w:rsid w:val="004B7AFA"/>
    <w:rsid w:val="004D3A67"/>
    <w:rsid w:val="004F0EBC"/>
    <w:rsid w:val="004F2FF1"/>
    <w:rsid w:val="004F5787"/>
    <w:rsid w:val="00502844"/>
    <w:rsid w:val="00505B70"/>
    <w:rsid w:val="00515198"/>
    <w:rsid w:val="00521406"/>
    <w:rsid w:val="00525084"/>
    <w:rsid w:val="00534843"/>
    <w:rsid w:val="0053620E"/>
    <w:rsid w:val="00540375"/>
    <w:rsid w:val="005419EB"/>
    <w:rsid w:val="00542EC2"/>
    <w:rsid w:val="00547E1F"/>
    <w:rsid w:val="00547E3A"/>
    <w:rsid w:val="005529DB"/>
    <w:rsid w:val="005552AB"/>
    <w:rsid w:val="00557F1A"/>
    <w:rsid w:val="00560C75"/>
    <w:rsid w:val="00572F54"/>
    <w:rsid w:val="0058353D"/>
    <w:rsid w:val="005A2C80"/>
    <w:rsid w:val="005A5C06"/>
    <w:rsid w:val="005B0D7A"/>
    <w:rsid w:val="005B4346"/>
    <w:rsid w:val="005C2EF3"/>
    <w:rsid w:val="005C57D4"/>
    <w:rsid w:val="005C5E41"/>
    <w:rsid w:val="005D6DE0"/>
    <w:rsid w:val="005D72CE"/>
    <w:rsid w:val="005D75BA"/>
    <w:rsid w:val="005E517F"/>
    <w:rsid w:val="005E5458"/>
    <w:rsid w:val="005E6175"/>
    <w:rsid w:val="005F3275"/>
    <w:rsid w:val="00602B8C"/>
    <w:rsid w:val="00603D02"/>
    <w:rsid w:val="00610659"/>
    <w:rsid w:val="0061559C"/>
    <w:rsid w:val="00627597"/>
    <w:rsid w:val="006379EF"/>
    <w:rsid w:val="006416B8"/>
    <w:rsid w:val="00642B21"/>
    <w:rsid w:val="006546EF"/>
    <w:rsid w:val="0069031F"/>
    <w:rsid w:val="006913AA"/>
    <w:rsid w:val="006A047C"/>
    <w:rsid w:val="006A2540"/>
    <w:rsid w:val="006B3377"/>
    <w:rsid w:val="006C3157"/>
    <w:rsid w:val="006C35B3"/>
    <w:rsid w:val="006D45A8"/>
    <w:rsid w:val="006D4C86"/>
    <w:rsid w:val="006D712B"/>
    <w:rsid w:val="006E6B34"/>
    <w:rsid w:val="006F05C3"/>
    <w:rsid w:val="007006FF"/>
    <w:rsid w:val="0070554C"/>
    <w:rsid w:val="00732A58"/>
    <w:rsid w:val="0073322D"/>
    <w:rsid w:val="00743E87"/>
    <w:rsid w:val="00751EA8"/>
    <w:rsid w:val="00761886"/>
    <w:rsid w:val="00764463"/>
    <w:rsid w:val="007654D4"/>
    <w:rsid w:val="00766929"/>
    <w:rsid w:val="00774DAC"/>
    <w:rsid w:val="007910B8"/>
    <w:rsid w:val="007A3BC6"/>
    <w:rsid w:val="007A53D1"/>
    <w:rsid w:val="007A5C52"/>
    <w:rsid w:val="007B1C6E"/>
    <w:rsid w:val="007C4335"/>
    <w:rsid w:val="007E53F4"/>
    <w:rsid w:val="007F3B41"/>
    <w:rsid w:val="007F632B"/>
    <w:rsid w:val="007F7BC0"/>
    <w:rsid w:val="00803DAE"/>
    <w:rsid w:val="008050A8"/>
    <w:rsid w:val="00811721"/>
    <w:rsid w:val="008138D4"/>
    <w:rsid w:val="00820F68"/>
    <w:rsid w:val="008424F4"/>
    <w:rsid w:val="00853C45"/>
    <w:rsid w:val="008614E1"/>
    <w:rsid w:val="00862647"/>
    <w:rsid w:val="00863405"/>
    <w:rsid w:val="00867B0B"/>
    <w:rsid w:val="0087570B"/>
    <w:rsid w:val="008812E2"/>
    <w:rsid w:val="00882080"/>
    <w:rsid w:val="008A0190"/>
    <w:rsid w:val="008A3930"/>
    <w:rsid w:val="008B1D72"/>
    <w:rsid w:val="008B5B99"/>
    <w:rsid w:val="008C0552"/>
    <w:rsid w:val="008C2505"/>
    <w:rsid w:val="008C399B"/>
    <w:rsid w:val="008D1794"/>
    <w:rsid w:val="008D53DC"/>
    <w:rsid w:val="008D7FE4"/>
    <w:rsid w:val="008E5770"/>
    <w:rsid w:val="008F11FE"/>
    <w:rsid w:val="00906F62"/>
    <w:rsid w:val="00920071"/>
    <w:rsid w:val="009221E8"/>
    <w:rsid w:val="009255EB"/>
    <w:rsid w:val="00934C8B"/>
    <w:rsid w:val="00936557"/>
    <w:rsid w:val="00941C6C"/>
    <w:rsid w:val="00951107"/>
    <w:rsid w:val="00952460"/>
    <w:rsid w:val="00960B76"/>
    <w:rsid w:val="00965730"/>
    <w:rsid w:val="009661F0"/>
    <w:rsid w:val="00981AF8"/>
    <w:rsid w:val="00993EB6"/>
    <w:rsid w:val="009C3274"/>
    <w:rsid w:val="009D68B2"/>
    <w:rsid w:val="009D7F24"/>
    <w:rsid w:val="009F0EED"/>
    <w:rsid w:val="009F1239"/>
    <w:rsid w:val="009F1C2A"/>
    <w:rsid w:val="00A0203F"/>
    <w:rsid w:val="00A06988"/>
    <w:rsid w:val="00A12220"/>
    <w:rsid w:val="00A1272D"/>
    <w:rsid w:val="00A12D02"/>
    <w:rsid w:val="00A221C9"/>
    <w:rsid w:val="00A238C9"/>
    <w:rsid w:val="00A27BA5"/>
    <w:rsid w:val="00A33FC4"/>
    <w:rsid w:val="00A34B2D"/>
    <w:rsid w:val="00A52F19"/>
    <w:rsid w:val="00A754FA"/>
    <w:rsid w:val="00A85C57"/>
    <w:rsid w:val="00A85F72"/>
    <w:rsid w:val="00A87BEC"/>
    <w:rsid w:val="00A91248"/>
    <w:rsid w:val="00A96D59"/>
    <w:rsid w:val="00AA2E6D"/>
    <w:rsid w:val="00AA392B"/>
    <w:rsid w:val="00AA5E71"/>
    <w:rsid w:val="00AA62BD"/>
    <w:rsid w:val="00AB4A51"/>
    <w:rsid w:val="00AB66ED"/>
    <w:rsid w:val="00AC0BEB"/>
    <w:rsid w:val="00AC347B"/>
    <w:rsid w:val="00AC51B6"/>
    <w:rsid w:val="00AD1D10"/>
    <w:rsid w:val="00AD557F"/>
    <w:rsid w:val="00AD7E23"/>
    <w:rsid w:val="00AE07DA"/>
    <w:rsid w:val="00AF14C9"/>
    <w:rsid w:val="00AF47E7"/>
    <w:rsid w:val="00B018BA"/>
    <w:rsid w:val="00B05B13"/>
    <w:rsid w:val="00B11FCB"/>
    <w:rsid w:val="00B1389F"/>
    <w:rsid w:val="00B15F7D"/>
    <w:rsid w:val="00B16489"/>
    <w:rsid w:val="00B41D71"/>
    <w:rsid w:val="00B5167E"/>
    <w:rsid w:val="00B54314"/>
    <w:rsid w:val="00B553B7"/>
    <w:rsid w:val="00B606D2"/>
    <w:rsid w:val="00B62205"/>
    <w:rsid w:val="00B6549C"/>
    <w:rsid w:val="00B7184F"/>
    <w:rsid w:val="00B71CE9"/>
    <w:rsid w:val="00B757C7"/>
    <w:rsid w:val="00B81898"/>
    <w:rsid w:val="00B86228"/>
    <w:rsid w:val="00B94BE1"/>
    <w:rsid w:val="00B97EF8"/>
    <w:rsid w:val="00BA4ACB"/>
    <w:rsid w:val="00BB13BE"/>
    <w:rsid w:val="00BC532E"/>
    <w:rsid w:val="00BD2823"/>
    <w:rsid w:val="00BD3806"/>
    <w:rsid w:val="00BD4274"/>
    <w:rsid w:val="00BD6F0D"/>
    <w:rsid w:val="00BE08B1"/>
    <w:rsid w:val="00BF18AA"/>
    <w:rsid w:val="00BF2F8B"/>
    <w:rsid w:val="00BF3EF3"/>
    <w:rsid w:val="00C01C44"/>
    <w:rsid w:val="00C0453C"/>
    <w:rsid w:val="00C11B64"/>
    <w:rsid w:val="00C32ABC"/>
    <w:rsid w:val="00C54046"/>
    <w:rsid w:val="00C56297"/>
    <w:rsid w:val="00C6289A"/>
    <w:rsid w:val="00C84191"/>
    <w:rsid w:val="00C9065C"/>
    <w:rsid w:val="00C933B8"/>
    <w:rsid w:val="00CA1817"/>
    <w:rsid w:val="00CA5043"/>
    <w:rsid w:val="00CA6F4D"/>
    <w:rsid w:val="00CD2C2B"/>
    <w:rsid w:val="00CD3091"/>
    <w:rsid w:val="00CE6EFC"/>
    <w:rsid w:val="00CF45CA"/>
    <w:rsid w:val="00CF51C9"/>
    <w:rsid w:val="00CF637A"/>
    <w:rsid w:val="00CF7933"/>
    <w:rsid w:val="00D04C53"/>
    <w:rsid w:val="00D066DD"/>
    <w:rsid w:val="00D15070"/>
    <w:rsid w:val="00D2075B"/>
    <w:rsid w:val="00D2626F"/>
    <w:rsid w:val="00D274F6"/>
    <w:rsid w:val="00D27587"/>
    <w:rsid w:val="00D40721"/>
    <w:rsid w:val="00D46306"/>
    <w:rsid w:val="00D65087"/>
    <w:rsid w:val="00D855D6"/>
    <w:rsid w:val="00DC446A"/>
    <w:rsid w:val="00DC4B42"/>
    <w:rsid w:val="00DC5364"/>
    <w:rsid w:val="00DF1797"/>
    <w:rsid w:val="00E0177A"/>
    <w:rsid w:val="00E33E63"/>
    <w:rsid w:val="00E40560"/>
    <w:rsid w:val="00E43323"/>
    <w:rsid w:val="00E52325"/>
    <w:rsid w:val="00E65966"/>
    <w:rsid w:val="00E709F3"/>
    <w:rsid w:val="00E77406"/>
    <w:rsid w:val="00E84961"/>
    <w:rsid w:val="00E85D31"/>
    <w:rsid w:val="00E90ABA"/>
    <w:rsid w:val="00E93567"/>
    <w:rsid w:val="00EA2346"/>
    <w:rsid w:val="00EC29BD"/>
    <w:rsid w:val="00EC2E05"/>
    <w:rsid w:val="00ED5AA4"/>
    <w:rsid w:val="00ED6DA0"/>
    <w:rsid w:val="00EE4183"/>
    <w:rsid w:val="00EE7054"/>
    <w:rsid w:val="00EF4952"/>
    <w:rsid w:val="00EF64D5"/>
    <w:rsid w:val="00EF72BB"/>
    <w:rsid w:val="00EF7EFF"/>
    <w:rsid w:val="00F01D04"/>
    <w:rsid w:val="00F042A6"/>
    <w:rsid w:val="00F14103"/>
    <w:rsid w:val="00F20D3A"/>
    <w:rsid w:val="00F21B4F"/>
    <w:rsid w:val="00F45876"/>
    <w:rsid w:val="00F46585"/>
    <w:rsid w:val="00F61FC7"/>
    <w:rsid w:val="00F667A7"/>
    <w:rsid w:val="00F71BFE"/>
    <w:rsid w:val="00F75B45"/>
    <w:rsid w:val="00F76B3F"/>
    <w:rsid w:val="00F84FC2"/>
    <w:rsid w:val="00F86236"/>
    <w:rsid w:val="00F87A49"/>
    <w:rsid w:val="00F90053"/>
    <w:rsid w:val="00F9441A"/>
    <w:rsid w:val="00FA16BF"/>
    <w:rsid w:val="00FA4508"/>
    <w:rsid w:val="00FB450A"/>
    <w:rsid w:val="00FD51EC"/>
    <w:rsid w:val="00FE12AD"/>
    <w:rsid w:val="00FE3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279A9"/>
  <w15:chartTrackingRefBased/>
  <w15:docId w15:val="{EF47F550-CAFD-4683-9192-8AFAAE64B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SVA | Body Copy"/>
    <w:qFormat/>
    <w:rsid w:val="0011520A"/>
    <w:pPr>
      <w:spacing w:line="240" w:lineRule="auto"/>
    </w:pPr>
    <w:rPr>
      <w:rFonts w:ascii="Noto Sans" w:hAnsi="Noto Sans" w:cs="Noto Sans"/>
      <w:color w:val="2C2C30"/>
      <w:spacing w:val="2"/>
      <w:sz w:val="20"/>
      <w:szCs w:val="20"/>
    </w:rPr>
  </w:style>
  <w:style w:type="paragraph" w:styleId="Ttulo1">
    <w:name w:val="heading 1"/>
    <w:aliases w:val="BSVA | Heading 1"/>
    <w:basedOn w:val="Normal"/>
    <w:next w:val="Normal"/>
    <w:link w:val="Ttulo1Car"/>
    <w:uiPriority w:val="9"/>
    <w:qFormat/>
    <w:rsid w:val="003A05B2"/>
    <w:pPr>
      <w:spacing w:before="400" w:line="440" w:lineRule="exact"/>
      <w:outlineLvl w:val="0"/>
    </w:pPr>
    <w:rPr>
      <w:rFonts w:ascii="Chillax Semibold" w:hAnsi="Chillax Semibold" w:cs="Noto Sans SemBd"/>
      <w:color w:val="1B1EA9" w:themeColor="accent2"/>
      <w:sz w:val="36"/>
      <w:szCs w:val="36"/>
    </w:rPr>
  </w:style>
  <w:style w:type="paragraph" w:styleId="Ttulo2">
    <w:name w:val="heading 2"/>
    <w:aliases w:val="BSVA | Heading 2"/>
    <w:basedOn w:val="Normal"/>
    <w:next w:val="Normal"/>
    <w:link w:val="Ttulo2Car"/>
    <w:uiPriority w:val="9"/>
    <w:unhideWhenUsed/>
    <w:qFormat/>
    <w:rsid w:val="006D45A8"/>
    <w:pPr>
      <w:spacing w:before="400" w:line="400" w:lineRule="exact"/>
      <w:outlineLvl w:val="1"/>
    </w:pPr>
    <w:rPr>
      <w:rFonts w:ascii="Chillax Semibold" w:hAnsi="Chillax Semibold" w:cs="Noto Sans SemBd"/>
      <w:sz w:val="32"/>
      <w:szCs w:val="32"/>
    </w:rPr>
  </w:style>
  <w:style w:type="paragraph" w:styleId="Ttulo3">
    <w:name w:val="heading 3"/>
    <w:aliases w:val="BSVA | Heading 3"/>
    <w:basedOn w:val="Normal"/>
    <w:next w:val="Normal"/>
    <w:link w:val="Ttulo3Car"/>
    <w:uiPriority w:val="9"/>
    <w:unhideWhenUsed/>
    <w:qFormat/>
    <w:rsid w:val="00936557"/>
    <w:pPr>
      <w:spacing w:before="400" w:line="380" w:lineRule="exact"/>
      <w:outlineLvl w:val="2"/>
    </w:pPr>
    <w:rPr>
      <w:rFonts w:ascii="Chillax Semibold" w:hAnsi="Chillax Semibold" w:cs="Noto Sans SemBd"/>
      <w:sz w:val="28"/>
      <w:szCs w:val="28"/>
    </w:rPr>
  </w:style>
  <w:style w:type="paragraph" w:styleId="Ttulo4">
    <w:name w:val="heading 4"/>
    <w:aliases w:val="BSVA | Heading 4"/>
    <w:basedOn w:val="Normal"/>
    <w:next w:val="Normal"/>
    <w:link w:val="Ttulo4Car"/>
    <w:uiPriority w:val="9"/>
    <w:unhideWhenUsed/>
    <w:qFormat/>
    <w:rsid w:val="00936557"/>
    <w:pPr>
      <w:spacing w:before="400" w:line="340" w:lineRule="exact"/>
      <w:outlineLvl w:val="3"/>
    </w:pPr>
    <w:rPr>
      <w:rFonts w:ascii="Chillax Semibold" w:hAnsi="Chillax Semibold" w:cs="Noto Sans SemBd"/>
      <w:sz w:val="24"/>
      <w:szCs w:val="24"/>
    </w:rPr>
  </w:style>
  <w:style w:type="paragraph" w:styleId="Ttulo5">
    <w:name w:val="heading 5"/>
    <w:basedOn w:val="Normal"/>
    <w:next w:val="Normal"/>
    <w:link w:val="Ttulo5Car"/>
    <w:uiPriority w:val="9"/>
    <w:semiHidden/>
    <w:unhideWhenUsed/>
    <w:qFormat/>
    <w:rsid w:val="007006FF"/>
    <w:pPr>
      <w:keepNext/>
      <w:keepLines/>
      <w:spacing w:before="80" w:after="40"/>
      <w:outlineLvl w:val="4"/>
    </w:pPr>
    <w:rPr>
      <w:rFonts w:eastAsiaTheme="majorEastAsia" w:cstheme="majorBidi"/>
      <w:color w:val="6388FF" w:themeColor="accent1" w:themeShade="BF"/>
    </w:rPr>
  </w:style>
  <w:style w:type="paragraph" w:styleId="Ttulo6">
    <w:name w:val="heading 6"/>
    <w:basedOn w:val="Normal"/>
    <w:next w:val="Normal"/>
    <w:link w:val="Ttulo6Car"/>
    <w:uiPriority w:val="9"/>
    <w:semiHidden/>
    <w:unhideWhenUsed/>
    <w:qFormat/>
    <w:rsid w:val="007006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06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06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06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SVA | Heading 1 Car"/>
    <w:basedOn w:val="Fuentedeprrafopredeter"/>
    <w:link w:val="Ttulo1"/>
    <w:uiPriority w:val="9"/>
    <w:rsid w:val="003A05B2"/>
    <w:rPr>
      <w:rFonts w:ascii="Chillax Semibold" w:hAnsi="Chillax Semibold" w:cs="Noto Sans SemBd"/>
      <w:color w:val="1B1EA9" w:themeColor="accent2"/>
      <w:spacing w:val="2"/>
      <w:sz w:val="36"/>
      <w:szCs w:val="36"/>
    </w:rPr>
  </w:style>
  <w:style w:type="character" w:customStyle="1" w:styleId="Ttulo2Car">
    <w:name w:val="Título 2 Car"/>
    <w:aliases w:val="BSVA | Heading 2 Car"/>
    <w:basedOn w:val="Fuentedeprrafopredeter"/>
    <w:link w:val="Ttulo2"/>
    <w:uiPriority w:val="9"/>
    <w:rsid w:val="006D45A8"/>
    <w:rPr>
      <w:rFonts w:ascii="Chillax Semibold" w:hAnsi="Chillax Semibold" w:cs="Noto Sans SemBd"/>
      <w:color w:val="2C2C30" w:themeColor="text2"/>
      <w:spacing w:val="2"/>
      <w:sz w:val="32"/>
      <w:szCs w:val="32"/>
    </w:rPr>
  </w:style>
  <w:style w:type="character" w:customStyle="1" w:styleId="Ttulo3Car">
    <w:name w:val="Título 3 Car"/>
    <w:aliases w:val="BSVA | Heading 3 Car"/>
    <w:basedOn w:val="Fuentedeprrafopredeter"/>
    <w:link w:val="Ttulo3"/>
    <w:uiPriority w:val="9"/>
    <w:rsid w:val="00936557"/>
    <w:rPr>
      <w:rFonts w:ascii="Chillax Semibold" w:hAnsi="Chillax Semibold" w:cs="Noto Sans SemBd"/>
      <w:color w:val="2C2C30" w:themeColor="text2"/>
      <w:spacing w:val="2"/>
      <w:sz w:val="28"/>
      <w:szCs w:val="28"/>
    </w:rPr>
  </w:style>
  <w:style w:type="character" w:customStyle="1" w:styleId="Ttulo4Car">
    <w:name w:val="Título 4 Car"/>
    <w:aliases w:val="BSVA | Heading 4 Car"/>
    <w:basedOn w:val="Fuentedeprrafopredeter"/>
    <w:link w:val="Ttulo4"/>
    <w:uiPriority w:val="9"/>
    <w:rsid w:val="00936557"/>
    <w:rPr>
      <w:rFonts w:ascii="Chillax Semibold" w:hAnsi="Chillax Semibold" w:cs="Noto Sans SemBd"/>
      <w:color w:val="2C2C30" w:themeColor="text2"/>
      <w:spacing w:val="2"/>
    </w:rPr>
  </w:style>
  <w:style w:type="character" w:customStyle="1" w:styleId="Ttulo5Car">
    <w:name w:val="Título 5 Car"/>
    <w:basedOn w:val="Fuentedeprrafopredeter"/>
    <w:link w:val="Ttulo5"/>
    <w:uiPriority w:val="9"/>
    <w:semiHidden/>
    <w:rsid w:val="007006FF"/>
    <w:rPr>
      <w:rFonts w:eastAsiaTheme="majorEastAsia" w:cstheme="majorBidi"/>
      <w:color w:val="6388FF" w:themeColor="accent1" w:themeShade="BF"/>
    </w:rPr>
  </w:style>
  <w:style w:type="character" w:customStyle="1" w:styleId="Ttulo6Car">
    <w:name w:val="Título 6 Car"/>
    <w:basedOn w:val="Fuentedeprrafopredeter"/>
    <w:link w:val="Ttulo6"/>
    <w:uiPriority w:val="9"/>
    <w:semiHidden/>
    <w:rsid w:val="007006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06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06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06FF"/>
    <w:rPr>
      <w:rFonts w:eastAsiaTheme="majorEastAsia" w:cstheme="majorBidi"/>
      <w:color w:val="272727" w:themeColor="text1" w:themeTint="D8"/>
    </w:rPr>
  </w:style>
  <w:style w:type="paragraph" w:styleId="Ttulo">
    <w:name w:val="Title"/>
    <w:basedOn w:val="Normal"/>
    <w:next w:val="Normal"/>
    <w:link w:val="TtuloCar"/>
    <w:uiPriority w:val="10"/>
    <w:qFormat/>
    <w:rsid w:val="007006F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06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06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06FF"/>
    <w:rPr>
      <w:rFonts w:eastAsiaTheme="majorEastAsia" w:cstheme="majorBidi"/>
      <w:color w:val="595959" w:themeColor="text1" w:themeTint="A6"/>
      <w:spacing w:val="15"/>
      <w:sz w:val="28"/>
      <w:szCs w:val="28"/>
    </w:rPr>
  </w:style>
  <w:style w:type="paragraph" w:styleId="Cita">
    <w:name w:val="Quote"/>
    <w:aliases w:val="BSVA | Quote Body"/>
    <w:basedOn w:val="Normal"/>
    <w:next w:val="Normal"/>
    <w:link w:val="CitaCar"/>
    <w:uiPriority w:val="29"/>
    <w:qFormat/>
    <w:rsid w:val="002957F7"/>
    <w:rPr>
      <w:color w:val="1B1EA9" w:themeColor="accent2"/>
    </w:rPr>
  </w:style>
  <w:style w:type="character" w:customStyle="1" w:styleId="CitaCar">
    <w:name w:val="Cita Car"/>
    <w:aliases w:val="BSVA | Quote Body Car"/>
    <w:basedOn w:val="Fuentedeprrafopredeter"/>
    <w:link w:val="Cita"/>
    <w:uiPriority w:val="29"/>
    <w:rsid w:val="002957F7"/>
    <w:rPr>
      <w:rFonts w:ascii="Noto Sans" w:hAnsi="Noto Sans" w:cs="Noto Sans"/>
      <w:color w:val="1B1EA9" w:themeColor="accent2"/>
      <w:spacing w:val="2"/>
      <w:sz w:val="20"/>
      <w:szCs w:val="20"/>
    </w:rPr>
  </w:style>
  <w:style w:type="paragraph" w:styleId="Prrafodelista">
    <w:name w:val="List Paragraph"/>
    <w:basedOn w:val="Normal"/>
    <w:uiPriority w:val="34"/>
    <w:qFormat/>
    <w:rsid w:val="007006FF"/>
    <w:pPr>
      <w:ind w:left="720"/>
      <w:contextualSpacing/>
    </w:pPr>
  </w:style>
  <w:style w:type="character" w:styleId="nfasisintenso">
    <w:name w:val="Intense Emphasis"/>
    <w:basedOn w:val="Fuentedeprrafopredeter"/>
    <w:uiPriority w:val="21"/>
    <w:qFormat/>
    <w:rsid w:val="007006FF"/>
    <w:rPr>
      <w:i/>
      <w:iCs/>
      <w:color w:val="6388FF" w:themeColor="accent1" w:themeShade="BF"/>
    </w:rPr>
  </w:style>
  <w:style w:type="paragraph" w:styleId="Citadestacada">
    <w:name w:val="Intense Quote"/>
    <w:basedOn w:val="Normal"/>
    <w:next w:val="Normal"/>
    <w:link w:val="CitadestacadaCar"/>
    <w:uiPriority w:val="30"/>
    <w:qFormat/>
    <w:rsid w:val="007006FF"/>
    <w:pPr>
      <w:pBdr>
        <w:top w:val="single" w:sz="4" w:space="10" w:color="6388FF" w:themeColor="accent1" w:themeShade="BF"/>
        <w:bottom w:val="single" w:sz="4" w:space="10" w:color="6388FF" w:themeColor="accent1" w:themeShade="BF"/>
      </w:pBdr>
      <w:spacing w:before="360" w:after="360"/>
      <w:ind w:left="864" w:right="864"/>
      <w:jc w:val="center"/>
    </w:pPr>
    <w:rPr>
      <w:i/>
      <w:iCs/>
      <w:color w:val="6388FF" w:themeColor="accent1" w:themeShade="BF"/>
    </w:rPr>
  </w:style>
  <w:style w:type="character" w:customStyle="1" w:styleId="CitadestacadaCar">
    <w:name w:val="Cita destacada Car"/>
    <w:basedOn w:val="Fuentedeprrafopredeter"/>
    <w:link w:val="Citadestacada"/>
    <w:uiPriority w:val="30"/>
    <w:rsid w:val="007006FF"/>
    <w:rPr>
      <w:i/>
      <w:iCs/>
      <w:color w:val="6388FF" w:themeColor="accent1" w:themeShade="BF"/>
    </w:rPr>
  </w:style>
  <w:style w:type="character" w:styleId="Referenciaintensa">
    <w:name w:val="Intense Reference"/>
    <w:basedOn w:val="Fuentedeprrafopredeter"/>
    <w:uiPriority w:val="32"/>
    <w:qFormat/>
    <w:rsid w:val="007006FF"/>
    <w:rPr>
      <w:b/>
      <w:bCs/>
      <w:smallCaps/>
      <w:color w:val="6388FF" w:themeColor="accent1" w:themeShade="BF"/>
      <w:spacing w:val="5"/>
    </w:rPr>
  </w:style>
  <w:style w:type="paragraph" w:styleId="Encabezado">
    <w:name w:val="header"/>
    <w:aliases w:val="BSVA | Header"/>
    <w:basedOn w:val="Normal"/>
    <w:link w:val="EncabezadoCar"/>
    <w:uiPriority w:val="99"/>
    <w:unhideWhenUsed/>
    <w:rsid w:val="00E709F3"/>
    <w:pPr>
      <w:tabs>
        <w:tab w:val="center" w:pos="4513"/>
        <w:tab w:val="right" w:pos="9026"/>
      </w:tabs>
      <w:spacing w:after="0"/>
    </w:pPr>
    <w:rPr>
      <w:b/>
      <w:bCs/>
      <w:noProof/>
      <w:sz w:val="14"/>
      <w:szCs w:val="14"/>
    </w:rPr>
  </w:style>
  <w:style w:type="character" w:customStyle="1" w:styleId="EncabezadoCar">
    <w:name w:val="Encabezado Car"/>
    <w:aliases w:val="BSVA | Header Car"/>
    <w:basedOn w:val="Fuentedeprrafopredeter"/>
    <w:link w:val="Encabezado"/>
    <w:uiPriority w:val="99"/>
    <w:rsid w:val="00E709F3"/>
    <w:rPr>
      <w:rFonts w:ascii="Noto Sans" w:hAnsi="Noto Sans" w:cs="Noto Sans"/>
      <w:b/>
      <w:bCs/>
      <w:noProof/>
      <w:color w:val="2C2C30" w:themeColor="text2"/>
      <w:spacing w:val="2"/>
      <w:sz w:val="14"/>
      <w:szCs w:val="14"/>
    </w:rPr>
  </w:style>
  <w:style w:type="paragraph" w:styleId="Piedepgina">
    <w:name w:val="footer"/>
    <w:aliases w:val="BSVA | Footer"/>
    <w:basedOn w:val="Normal"/>
    <w:link w:val="PiedepginaCar"/>
    <w:uiPriority w:val="99"/>
    <w:unhideWhenUsed/>
    <w:rsid w:val="00BC532E"/>
    <w:pPr>
      <w:tabs>
        <w:tab w:val="center" w:pos="4513"/>
        <w:tab w:val="right" w:pos="9026"/>
      </w:tabs>
      <w:spacing w:after="0"/>
    </w:pPr>
    <w:rPr>
      <w:sz w:val="14"/>
      <w:szCs w:val="14"/>
    </w:rPr>
  </w:style>
  <w:style w:type="character" w:customStyle="1" w:styleId="PiedepginaCar">
    <w:name w:val="Pie de página Car"/>
    <w:aliases w:val="BSVA | Footer Car"/>
    <w:basedOn w:val="Fuentedeprrafopredeter"/>
    <w:link w:val="Piedepgina"/>
    <w:uiPriority w:val="99"/>
    <w:rsid w:val="00BC532E"/>
    <w:rPr>
      <w:rFonts w:ascii="Noto Sans" w:hAnsi="Noto Sans" w:cs="Noto Sans"/>
      <w:sz w:val="14"/>
      <w:szCs w:val="14"/>
    </w:rPr>
  </w:style>
  <w:style w:type="paragraph" w:customStyle="1" w:styleId="BSVACoverTitle">
    <w:name w:val="BSVA | Cover Title"/>
    <w:basedOn w:val="Normal"/>
    <w:qFormat/>
    <w:rsid w:val="009D7F24"/>
    <w:pPr>
      <w:spacing w:before="11600" w:after="0" w:line="500" w:lineRule="exact"/>
    </w:pPr>
    <w:rPr>
      <w:rFonts w:ascii="Chillax Semibold" w:hAnsi="Chillax Semibold"/>
      <w:b/>
      <w:bCs/>
      <w:sz w:val="60"/>
      <w:szCs w:val="60"/>
    </w:rPr>
  </w:style>
  <w:style w:type="paragraph" w:customStyle="1" w:styleId="BSVACoverSubtitle">
    <w:name w:val="BSVA | Cover Subtitle"/>
    <w:basedOn w:val="BSVACoverTitle"/>
    <w:qFormat/>
    <w:rsid w:val="009D7F24"/>
    <w:pPr>
      <w:spacing w:before="300"/>
    </w:pPr>
    <w:rPr>
      <w:rFonts w:ascii="Noto Sans" w:hAnsi="Noto Sans"/>
      <w:b w:val="0"/>
      <w:bCs w:val="0"/>
      <w:color w:val="003FFF" w:themeColor="accent3"/>
      <w:sz w:val="56"/>
      <w:szCs w:val="56"/>
    </w:rPr>
  </w:style>
  <w:style w:type="paragraph" w:customStyle="1" w:styleId="BSVACoverVersionDescription">
    <w:name w:val="BSVA | Cover Version Description"/>
    <w:basedOn w:val="BSVACoverSubtitle"/>
    <w:qFormat/>
    <w:rsid w:val="00BD2823"/>
    <w:rPr>
      <w:color w:val="2C2C30" w:themeColor="text2"/>
      <w:sz w:val="36"/>
      <w:szCs w:val="36"/>
    </w:rPr>
  </w:style>
  <w:style w:type="paragraph" w:customStyle="1" w:styleId="BSVACoverDate">
    <w:name w:val="BSVA | Cover Date"/>
    <w:basedOn w:val="BSVACoverVersionDescription"/>
    <w:qFormat/>
    <w:rsid w:val="00BD2823"/>
    <w:pPr>
      <w:spacing w:before="120" w:line="240" w:lineRule="auto"/>
    </w:pPr>
    <w:rPr>
      <w:sz w:val="20"/>
      <w:szCs w:val="20"/>
    </w:rPr>
  </w:style>
  <w:style w:type="paragraph" w:styleId="TtuloTDC">
    <w:name w:val="TOC Heading"/>
    <w:aliases w:val="BSVA | TOC Heading"/>
    <w:basedOn w:val="Normal"/>
    <w:next w:val="Normal"/>
    <w:uiPriority w:val="39"/>
    <w:unhideWhenUsed/>
    <w:qFormat/>
    <w:rsid w:val="00AE07DA"/>
    <w:pPr>
      <w:spacing w:after="200" w:line="400" w:lineRule="exact"/>
    </w:pPr>
    <w:rPr>
      <w:rFonts w:ascii="Chillax Semibold" w:hAnsi="Chillax Semibold"/>
      <w:b/>
      <w:bCs/>
      <w:color w:val="1B1EA9" w:themeColor="accent2"/>
      <w:sz w:val="36"/>
      <w:szCs w:val="36"/>
    </w:rPr>
  </w:style>
  <w:style w:type="character" w:styleId="Textoennegrita">
    <w:name w:val="Strong"/>
    <w:aliases w:val="BSVA | Strong"/>
    <w:basedOn w:val="Fuentedeprrafopredeter"/>
    <w:uiPriority w:val="22"/>
    <w:qFormat/>
    <w:rsid w:val="00FB450A"/>
    <w:rPr>
      <w:b/>
      <w:bCs/>
    </w:rPr>
  </w:style>
  <w:style w:type="paragraph" w:styleId="Listaconvietas">
    <w:name w:val="List Bullet"/>
    <w:aliases w:val="BSVA | List Bullet 1,SF | List Bullet"/>
    <w:basedOn w:val="Normal"/>
    <w:uiPriority w:val="99"/>
    <w:unhideWhenUsed/>
    <w:rsid w:val="000021F0"/>
    <w:pPr>
      <w:numPr>
        <w:numId w:val="2"/>
      </w:numPr>
      <w:tabs>
        <w:tab w:val="clear" w:pos="360"/>
      </w:tabs>
      <w:spacing w:after="100"/>
      <w:ind w:left="278" w:hanging="278"/>
    </w:pPr>
  </w:style>
  <w:style w:type="numbering" w:customStyle="1" w:styleId="CurrentList1">
    <w:name w:val="Current List1"/>
    <w:uiPriority w:val="99"/>
    <w:rsid w:val="000021F0"/>
    <w:pPr>
      <w:numPr>
        <w:numId w:val="3"/>
      </w:numPr>
    </w:pPr>
  </w:style>
  <w:style w:type="paragraph" w:styleId="Listaconvietas2">
    <w:name w:val="List Bullet 2"/>
    <w:aliases w:val="BSVA | List Bullet 2"/>
    <w:basedOn w:val="Normal"/>
    <w:uiPriority w:val="99"/>
    <w:unhideWhenUsed/>
    <w:rsid w:val="001D38FA"/>
    <w:pPr>
      <w:numPr>
        <w:numId w:val="4"/>
      </w:numPr>
      <w:tabs>
        <w:tab w:val="clear" w:pos="643"/>
      </w:tabs>
      <w:spacing w:after="100"/>
      <w:ind w:left="590" w:hanging="306"/>
      <w:contextualSpacing/>
    </w:pPr>
  </w:style>
  <w:style w:type="paragraph" w:styleId="Listaconvietas3">
    <w:name w:val="List Bullet 3"/>
    <w:aliases w:val="BSVA | List Bullet 3"/>
    <w:basedOn w:val="Normal"/>
    <w:uiPriority w:val="99"/>
    <w:unhideWhenUsed/>
    <w:rsid w:val="00BD3806"/>
    <w:pPr>
      <w:numPr>
        <w:numId w:val="6"/>
      </w:numPr>
      <w:spacing w:after="100"/>
      <w:ind w:left="924" w:hanging="357"/>
    </w:pPr>
  </w:style>
  <w:style w:type="character" w:styleId="Hipervnculo">
    <w:name w:val="Hyperlink"/>
    <w:aliases w:val="BSVA | Hyperlink"/>
    <w:basedOn w:val="Fuentedeprrafopredeter"/>
    <w:uiPriority w:val="99"/>
    <w:unhideWhenUsed/>
    <w:rsid w:val="00B16489"/>
    <w:rPr>
      <w:color w:val="1B1EA9" w:themeColor="accent2"/>
      <w:u w:val="single"/>
    </w:rPr>
  </w:style>
  <w:style w:type="character" w:styleId="Hipervnculovisitado">
    <w:name w:val="FollowedHyperlink"/>
    <w:aliases w:val="BSVA | FollowedHyperlink"/>
    <w:basedOn w:val="Refdenotaalpie"/>
    <w:uiPriority w:val="99"/>
    <w:unhideWhenUsed/>
    <w:rsid w:val="004F5787"/>
    <w:rPr>
      <w:rFonts w:ascii="Noto Sans SemBd" w:hAnsi="Noto Sans SemBd" w:cs="Noto Sans SemBd"/>
      <w:b/>
      <w:bCs/>
      <w:color w:val="1B1EA9" w:themeColor="accent2"/>
      <w:sz w:val="22"/>
      <w:szCs w:val="22"/>
      <w:vertAlign w:val="superscript"/>
    </w:rPr>
  </w:style>
  <w:style w:type="character" w:styleId="Nmerodepgina">
    <w:name w:val="page number"/>
    <w:aliases w:val="BSVA | Page Number"/>
    <w:uiPriority w:val="99"/>
    <w:unhideWhenUsed/>
    <w:rsid w:val="00293598"/>
  </w:style>
  <w:style w:type="paragraph" w:styleId="Textonotapie">
    <w:name w:val="footnote text"/>
    <w:aliases w:val="BSVA | Footnote Text"/>
    <w:basedOn w:val="Normal"/>
    <w:link w:val="TextonotapieCar"/>
    <w:uiPriority w:val="99"/>
    <w:unhideWhenUsed/>
    <w:rsid w:val="005D6DE0"/>
    <w:pPr>
      <w:spacing w:after="40"/>
      <w:ind w:left="113" w:hanging="113"/>
    </w:pPr>
    <w:rPr>
      <w:sz w:val="16"/>
      <w:szCs w:val="16"/>
    </w:rPr>
  </w:style>
  <w:style w:type="character" w:customStyle="1" w:styleId="TextonotapieCar">
    <w:name w:val="Texto nota pie Car"/>
    <w:aliases w:val="BSVA | Footnote Text Car"/>
    <w:basedOn w:val="Fuentedeprrafopredeter"/>
    <w:link w:val="Textonotapie"/>
    <w:uiPriority w:val="99"/>
    <w:rsid w:val="005D6DE0"/>
    <w:rPr>
      <w:rFonts w:ascii="Noto Sans" w:hAnsi="Noto Sans" w:cs="Noto Sans"/>
      <w:color w:val="2C2C30" w:themeColor="text2"/>
      <w:spacing w:val="2"/>
      <w:sz w:val="16"/>
      <w:szCs w:val="16"/>
    </w:rPr>
  </w:style>
  <w:style w:type="character" w:styleId="Refdenotaalpie">
    <w:name w:val="footnote reference"/>
    <w:aliases w:val="BSVA | Footnote Reference"/>
    <w:basedOn w:val="Fuentedeprrafopredeter"/>
    <w:uiPriority w:val="99"/>
    <w:unhideWhenUsed/>
    <w:rsid w:val="00D65087"/>
    <w:rPr>
      <w:rFonts w:ascii="Noto Sans SemBd" w:hAnsi="Noto Sans SemBd" w:cs="Noto Sans SemBd"/>
      <w:b/>
      <w:bCs/>
      <w:color w:val="1B1EA9" w:themeColor="accent2"/>
      <w:vertAlign w:val="superscript"/>
    </w:rPr>
  </w:style>
  <w:style w:type="paragraph" w:customStyle="1" w:styleId="BSVAIntroduction">
    <w:name w:val="BSVA | Introduction"/>
    <w:basedOn w:val="Normal"/>
    <w:qFormat/>
    <w:rsid w:val="009F0EED"/>
    <w:pPr>
      <w:spacing w:after="280"/>
    </w:pPr>
    <w:rPr>
      <w:rFonts w:ascii="Noto Sans SemBd" w:hAnsi="Noto Sans SemBd" w:cs="Noto Sans SemBd"/>
      <w:b/>
      <w:bCs/>
      <w:sz w:val="24"/>
      <w:szCs w:val="24"/>
    </w:rPr>
  </w:style>
  <w:style w:type="paragraph" w:customStyle="1" w:styleId="BSVAQuote">
    <w:name w:val="BSVA | Quote"/>
    <w:basedOn w:val="Normal"/>
    <w:qFormat/>
    <w:rsid w:val="00F90053"/>
    <w:pPr>
      <w:spacing w:before="160"/>
    </w:pPr>
    <w:rPr>
      <w:rFonts w:ascii="Chillax Semibold" w:hAnsi="Chillax Semibold" w:cs="Noto Sans SemBd"/>
      <w:b/>
      <w:bCs/>
      <w:color w:val="003FFF" w:themeColor="accent3"/>
      <w:sz w:val="28"/>
      <w:szCs w:val="28"/>
    </w:rPr>
  </w:style>
  <w:style w:type="paragraph" w:customStyle="1" w:styleId="BSVASectionDividerHeading">
    <w:name w:val="BSVA | Section Divider Heading"/>
    <w:basedOn w:val="Normal"/>
    <w:qFormat/>
    <w:rsid w:val="00483060"/>
    <w:pPr>
      <w:spacing w:before="1200" w:after="0" w:line="760" w:lineRule="exact"/>
      <w:ind w:right="1956"/>
    </w:pPr>
    <w:rPr>
      <w:rFonts w:ascii="Chillax Semibold" w:hAnsi="Chillax Semibold" w:cs="Noto Sans SemBd"/>
      <w:b/>
      <w:bCs/>
      <w:color w:val="003FFF" w:themeColor="accent3"/>
      <w:sz w:val="60"/>
      <w:szCs w:val="60"/>
    </w:rPr>
  </w:style>
  <w:style w:type="paragraph" w:customStyle="1" w:styleId="BSVASectionDividerSubheading">
    <w:name w:val="BSVA | Section Divider Subheading"/>
    <w:basedOn w:val="BSVASectionDividerHeading"/>
    <w:qFormat/>
    <w:rsid w:val="009D68B2"/>
    <w:pPr>
      <w:spacing w:before="700" w:line="240" w:lineRule="auto"/>
      <w:ind w:right="2495"/>
    </w:pPr>
    <w:rPr>
      <w:rFonts w:ascii="Noto Sans" w:hAnsi="Noto Sans" w:cs="Noto Sans"/>
      <w:b w:val="0"/>
      <w:bCs w:val="0"/>
      <w:color w:val="2C2C30" w:themeColor="text2"/>
      <w:sz w:val="28"/>
      <w:szCs w:val="28"/>
    </w:rPr>
  </w:style>
  <w:style w:type="paragraph" w:customStyle="1" w:styleId="BSVANumberedlistheadinglevel2">
    <w:name w:val="BSVA | Numbered list heading level 2"/>
    <w:basedOn w:val="Ttulo3"/>
    <w:next w:val="BSVANumberedlistheadinglevel1"/>
    <w:qFormat/>
    <w:rsid w:val="00751EA8"/>
    <w:pPr>
      <w:numPr>
        <w:ilvl w:val="1"/>
        <w:numId w:val="10"/>
      </w:numPr>
      <w:spacing w:line="400" w:lineRule="exact"/>
      <w:ind w:left="709" w:hanging="709"/>
      <w:outlineLvl w:val="0"/>
    </w:pPr>
    <w:rPr>
      <w:rFonts w:eastAsiaTheme="minorEastAsia" w:cstheme="minorBidi"/>
      <w:spacing w:val="0"/>
      <w:kern w:val="0"/>
      <w:sz w:val="32"/>
      <w:szCs w:val="32"/>
      <w14:ligatures w14:val="none"/>
    </w:rPr>
  </w:style>
  <w:style w:type="paragraph" w:customStyle="1" w:styleId="BSVANumberedlistheadinglevel3">
    <w:name w:val="BSVA | Numbered list heading level 3"/>
    <w:basedOn w:val="BSVANumberedlistheadinglevel2"/>
    <w:autoRedefine/>
    <w:qFormat/>
    <w:rsid w:val="00751EA8"/>
    <w:pPr>
      <w:numPr>
        <w:ilvl w:val="2"/>
      </w:numPr>
      <w:ind w:left="980" w:hanging="952"/>
      <w:outlineLvl w:val="1"/>
    </w:pPr>
  </w:style>
  <w:style w:type="paragraph" w:customStyle="1" w:styleId="BSVANumberedlistheadinglevel4">
    <w:name w:val="BSVA | Numbered list heading level 4"/>
    <w:basedOn w:val="BSVANumberedlistheadinglevel2"/>
    <w:qFormat/>
    <w:rsid w:val="00B94BE1"/>
    <w:pPr>
      <w:numPr>
        <w:ilvl w:val="3"/>
      </w:numPr>
      <w:ind w:left="1316" w:hanging="1260"/>
    </w:pPr>
  </w:style>
  <w:style w:type="paragraph" w:customStyle="1" w:styleId="Numberedlistheadinglevel4">
    <w:name w:val="Numbered list heading level 4"/>
    <w:basedOn w:val="BSVANumberedlistheadinglevel2"/>
    <w:qFormat/>
    <w:rsid w:val="004B7AFA"/>
    <w:pPr>
      <w:numPr>
        <w:ilvl w:val="4"/>
      </w:numPr>
      <w:tabs>
        <w:tab w:val="left" w:pos="2520"/>
      </w:tabs>
    </w:pPr>
  </w:style>
  <w:style w:type="paragraph" w:customStyle="1" w:styleId="Numberedlistheadinglevel5">
    <w:name w:val="Numbered list heading level 5"/>
    <w:basedOn w:val="BSVANumberedlistheadinglevel2"/>
    <w:qFormat/>
    <w:rsid w:val="004B7AFA"/>
    <w:pPr>
      <w:numPr>
        <w:ilvl w:val="5"/>
      </w:numPr>
      <w:tabs>
        <w:tab w:val="left" w:pos="3010"/>
      </w:tabs>
    </w:pPr>
  </w:style>
  <w:style w:type="paragraph" w:customStyle="1" w:styleId="Numberedlistheadinglevel6">
    <w:name w:val="Numbered list heading level 6"/>
    <w:basedOn w:val="BSVANumberedlistheadinglevel2"/>
    <w:qFormat/>
    <w:rsid w:val="004B7AFA"/>
    <w:pPr>
      <w:numPr>
        <w:ilvl w:val="6"/>
      </w:numPr>
      <w:tabs>
        <w:tab w:val="left" w:pos="3586"/>
      </w:tabs>
    </w:pPr>
  </w:style>
  <w:style w:type="paragraph" w:customStyle="1" w:styleId="BSVANumberedlistheadinglevel1">
    <w:name w:val="BSVA | Numbered list heading level 1"/>
    <w:basedOn w:val="Ttulo2"/>
    <w:qFormat/>
    <w:rsid w:val="00B94BE1"/>
    <w:pPr>
      <w:numPr>
        <w:numId w:val="10"/>
      </w:numPr>
      <w:spacing w:line="440" w:lineRule="exact"/>
      <w:ind w:left="490" w:hanging="490"/>
    </w:pPr>
    <w:rPr>
      <w:rFonts w:eastAsiaTheme="minorEastAsia" w:cstheme="minorBidi"/>
      <w:color w:val="1B1EA9" w:themeColor="accent2"/>
      <w:spacing w:val="0"/>
      <w:kern w:val="0"/>
      <w:sz w:val="36"/>
      <w:szCs w:val="36"/>
      <w14:ligatures w14:val="none"/>
    </w:rPr>
  </w:style>
  <w:style w:type="paragraph" w:customStyle="1" w:styleId="BSVABoxedListBullet1">
    <w:name w:val="BSVA | Boxed List Bullet 1"/>
    <w:basedOn w:val="Listaconvietas"/>
    <w:qFormat/>
    <w:rsid w:val="006546EF"/>
    <w:pPr>
      <w:numPr>
        <w:numId w:val="1"/>
      </w:numPr>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ind w:left="811" w:right="457" w:hanging="357"/>
    </w:pPr>
    <w:rPr>
      <w:noProof/>
      <w:color w:val="auto"/>
      <w:spacing w:val="0"/>
      <w:lang w:val="en-US"/>
    </w:rPr>
  </w:style>
  <w:style w:type="paragraph" w:customStyle="1" w:styleId="BSVABoxedHeading">
    <w:name w:val="BSVA | Boxed Heading"/>
    <w:basedOn w:val="Normal"/>
    <w:qFormat/>
    <w:rsid w:val="006546EF"/>
    <w:pPr>
      <w:widowControl w:val="0"/>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suppressAutoHyphens/>
      <w:snapToGrid w:val="0"/>
      <w:spacing w:before="180"/>
      <w:ind w:left="454" w:right="457"/>
    </w:pPr>
    <w:rPr>
      <w:rFonts w:ascii="Chillax Semibold" w:hAnsi="Chillax Semibold" w:cs="Source Sans Pro Regular"/>
      <w:noProof/>
      <w:spacing w:val="6"/>
      <w:kern w:val="6"/>
      <w:sz w:val="26"/>
      <w:szCs w:val="26"/>
      <w:lang w:val="en-US" w:eastAsia="en-GB"/>
      <w14:textOutline w14:w="9525" w14:cap="rnd" w14:cmpd="sng" w14:algn="ctr">
        <w14:noFill/>
        <w14:prstDash w14:val="solid"/>
        <w14:bevel/>
      </w14:textOutline>
      <w14:ligatures w14:val="none"/>
    </w:rPr>
  </w:style>
  <w:style w:type="paragraph" w:customStyle="1" w:styleId="BSVABoxedTextQuote">
    <w:name w:val="BSVA | Boxed Text Quote"/>
    <w:basedOn w:val="Normal"/>
    <w:uiPriority w:val="18"/>
    <w:qFormat/>
    <w:rsid w:val="00F042A6"/>
    <w:pPr>
      <w:widowControl w:val="0"/>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suppressAutoHyphens/>
      <w:snapToGrid w:val="0"/>
      <w:spacing w:before="160"/>
      <w:ind w:left="454" w:right="457"/>
    </w:pPr>
    <w:rPr>
      <w:rFonts w:ascii="Chillax Semibold" w:hAnsi="Chillax Semibold" w:cs="Source Sans Pro Regular"/>
      <w:b/>
      <w:noProof/>
      <w:color w:val="003FFF" w:themeColor="accent3"/>
      <w:spacing w:val="14"/>
      <w:kern w:val="6"/>
      <w:sz w:val="26"/>
      <w:szCs w:val="26"/>
      <w:lang w:val="en-US" w:eastAsia="en-GB"/>
      <w14:textOutline w14:w="9525" w14:cap="rnd" w14:cmpd="sng" w14:algn="ctr">
        <w14:noFill/>
        <w14:prstDash w14:val="solid"/>
        <w14:bevel/>
      </w14:textOutline>
      <w14:ligatures w14:val="none"/>
    </w:rPr>
  </w:style>
  <w:style w:type="paragraph" w:customStyle="1" w:styleId="BSVABoxedTextQuoteName">
    <w:name w:val="BSVA | Boxed Text Quote – Name"/>
    <w:basedOn w:val="BSVABoxedTextQuote"/>
    <w:qFormat/>
    <w:rsid w:val="005C57D4"/>
    <w:pPr>
      <w:jc w:val="right"/>
    </w:pPr>
    <w:rPr>
      <w:b w:val="0"/>
      <w:bCs/>
      <w:color w:val="1B1EA9" w:themeColor="accent2"/>
      <w:spacing w:val="10"/>
      <w:sz w:val="22"/>
      <w:szCs w:val="22"/>
    </w:rPr>
  </w:style>
  <w:style w:type="paragraph" w:customStyle="1" w:styleId="BSVAABCList">
    <w:name w:val="BSVA | ABC List"/>
    <w:basedOn w:val="Prrafodelista"/>
    <w:qFormat/>
    <w:rsid w:val="00B018BA"/>
    <w:pPr>
      <w:numPr>
        <w:numId w:val="11"/>
      </w:numPr>
      <w:ind w:left="476" w:hanging="434"/>
      <w:contextualSpacing w:val="0"/>
    </w:pPr>
  </w:style>
  <w:style w:type="paragraph" w:customStyle="1" w:styleId="BSVATableText">
    <w:name w:val="BSVA | Table Text"/>
    <w:basedOn w:val="Normal"/>
    <w:qFormat/>
    <w:rsid w:val="0022433C"/>
    <w:pPr>
      <w:spacing w:after="0" w:line="200" w:lineRule="exact"/>
    </w:pPr>
    <w:rPr>
      <w:rFonts w:eastAsiaTheme="minorEastAsia"/>
      <w:color w:val="0B0814"/>
      <w:spacing w:val="0"/>
      <w:kern w:val="0"/>
      <w:sz w:val="16"/>
      <w:szCs w:val="16"/>
      <w14:ligatures w14:val="none"/>
    </w:rPr>
  </w:style>
  <w:style w:type="paragraph" w:customStyle="1" w:styleId="BSVATableHeader">
    <w:name w:val="BSVA | Table Header"/>
    <w:basedOn w:val="Normal"/>
    <w:qFormat/>
    <w:rsid w:val="008812E2"/>
    <w:pPr>
      <w:spacing w:after="0"/>
    </w:pPr>
    <w:rPr>
      <w:rFonts w:ascii="Noto Sans SemBd" w:eastAsiaTheme="minorEastAsia" w:hAnsi="Noto Sans SemBd" w:cs="Noto Sans SemBd"/>
      <w:b/>
      <w:bCs/>
      <w:color w:val="0B0814"/>
      <w:spacing w:val="0"/>
      <w:kern w:val="0"/>
      <w:sz w:val="22"/>
      <w:szCs w:val="16"/>
      <w14:ligatures w14:val="none"/>
    </w:rPr>
  </w:style>
  <w:style w:type="table" w:customStyle="1" w:styleId="nChain">
    <w:name w:val="nChain"/>
    <w:basedOn w:val="Tablanormal"/>
    <w:uiPriority w:val="99"/>
    <w:rsid w:val="008812E2"/>
    <w:pPr>
      <w:spacing w:after="0" w:line="240" w:lineRule="auto"/>
    </w:pPr>
    <w:rPr>
      <w:rFonts w:ascii="Gibson" w:hAnsi="Gibson"/>
      <w:kern w:val="0"/>
      <w:sz w:val="16"/>
      <w14:ligatures w14:val="none"/>
    </w:rPr>
    <w:tblPr>
      <w:tblStyleRowBandSize w:val="1"/>
      <w:tblStyleColBandSize w:val="1"/>
      <w:tblBorders>
        <w:top w:val="single" w:sz="4" w:space="0" w:color="1B1EA9" w:themeColor="accent2"/>
        <w:bottom w:val="single" w:sz="4" w:space="0" w:color="1B1EA9" w:themeColor="accent2"/>
        <w:insideH w:val="single" w:sz="4" w:space="0" w:color="1B1EA9" w:themeColor="accent2"/>
      </w:tblBorders>
      <w:tblCellMar>
        <w:top w:w="142" w:type="dxa"/>
        <w:left w:w="142" w:type="dxa"/>
        <w:bottom w:w="142" w:type="dxa"/>
        <w:right w:w="142" w:type="dxa"/>
      </w:tblCellMar>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8FF" w:themeFill="accent3" w:themeFillTint="33"/>
      </w:tcPr>
    </w:tblStylePr>
    <w:tblStylePr w:type="band1Horz">
      <w:tblPr/>
      <w:tcPr>
        <w:shd w:val="clear" w:color="auto" w:fill="CCD8FF" w:themeFill="accent3" w:themeFillTint="33"/>
      </w:tcPr>
    </w:tblStylePr>
  </w:style>
  <w:style w:type="table" w:styleId="Tablaconcuadrcula">
    <w:name w:val="Table Grid"/>
    <w:basedOn w:val="Tablanormal"/>
    <w:rsid w:val="00224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Wphotoandcredit">
    <w:name w:val="GW photo and credit"/>
    <w:basedOn w:val="Tablanormal"/>
    <w:uiPriority w:val="99"/>
    <w:rsid w:val="00A12220"/>
    <w:pPr>
      <w:suppressAutoHyphens/>
      <w:spacing w:after="0" w:line="200" w:lineRule="exact"/>
    </w:pPr>
    <w:rPr>
      <w:color w:val="000000" w:themeColor="text1"/>
      <w:kern w:val="0"/>
      <w:sz w:val="16"/>
      <w:lang w:eastAsia="en-GB"/>
      <w14:ligatures w14:val="none"/>
    </w:rPr>
    <w:tblPr>
      <w:tblCellMar>
        <w:left w:w="0" w:type="dxa"/>
        <w:right w:w="0" w:type="dxa"/>
      </w:tblCellMar>
    </w:tblPr>
    <w:trPr>
      <w:cantSplit/>
    </w:trPr>
  </w:style>
  <w:style w:type="paragraph" w:customStyle="1" w:styleId="BSVAFigurePicturedescription">
    <w:name w:val="BSVA | Figure – Picture description"/>
    <w:basedOn w:val="Descripcin"/>
    <w:uiPriority w:val="29"/>
    <w:qFormat/>
    <w:rsid w:val="00BE08B1"/>
    <w:pPr>
      <w:spacing w:before="240"/>
      <w:ind w:firstLine="11"/>
    </w:pPr>
    <w:rPr>
      <w:rFonts w:cs="Arial"/>
      <w:i w:val="0"/>
      <w:noProof/>
      <w:spacing w:val="0"/>
      <w:kern w:val="0"/>
      <w14:ligatures w14:val="none"/>
    </w:rPr>
  </w:style>
  <w:style w:type="paragraph" w:styleId="Descripcin">
    <w:name w:val="caption"/>
    <w:basedOn w:val="Normal"/>
    <w:next w:val="Normal"/>
    <w:uiPriority w:val="35"/>
    <w:semiHidden/>
    <w:unhideWhenUsed/>
    <w:qFormat/>
    <w:rsid w:val="00A12220"/>
    <w:pPr>
      <w:spacing w:after="200"/>
    </w:pPr>
    <w:rPr>
      <w:i/>
      <w:iCs/>
      <w:sz w:val="18"/>
      <w:szCs w:val="18"/>
    </w:rPr>
  </w:style>
  <w:style w:type="character" w:styleId="Mencinsinresolver">
    <w:name w:val="Unresolved Mention"/>
    <w:basedOn w:val="Fuentedeprrafopredeter"/>
    <w:uiPriority w:val="99"/>
    <w:semiHidden/>
    <w:unhideWhenUsed/>
    <w:rsid w:val="00BD6F0D"/>
    <w:rPr>
      <w:color w:val="605E5C"/>
      <w:shd w:val="clear" w:color="auto" w:fill="E1DFDD"/>
    </w:rPr>
  </w:style>
  <w:style w:type="paragraph" w:styleId="TDC1">
    <w:name w:val="toc 1"/>
    <w:aliases w:val="BSVA | TOC 1"/>
    <w:basedOn w:val="Normal"/>
    <w:next w:val="Normal"/>
    <w:autoRedefine/>
    <w:uiPriority w:val="39"/>
    <w:unhideWhenUsed/>
    <w:rsid w:val="00A1272D"/>
    <w:pPr>
      <w:tabs>
        <w:tab w:val="left" w:pos="518"/>
        <w:tab w:val="left" w:pos="826"/>
        <w:tab w:val="left" w:pos="882"/>
        <w:tab w:val="right" w:leader="dot" w:pos="9854"/>
      </w:tabs>
      <w:spacing w:before="120" w:after="0"/>
    </w:pPr>
    <w:rPr>
      <w:rFonts w:ascii="Noto Sans SemBd" w:hAnsi="Noto Sans SemBd" w:cstheme="minorHAnsi"/>
      <w:b/>
      <w:bCs/>
      <w:iCs/>
      <w:noProof/>
      <w:szCs w:val="24"/>
    </w:rPr>
  </w:style>
  <w:style w:type="paragraph" w:styleId="TDC2">
    <w:name w:val="toc 2"/>
    <w:aliases w:val="BSVA | TOC 2"/>
    <w:basedOn w:val="TDC1"/>
    <w:next w:val="Normal"/>
    <w:autoRedefine/>
    <w:uiPriority w:val="39"/>
    <w:unhideWhenUsed/>
    <w:rsid w:val="0058353D"/>
    <w:pPr>
      <w:tabs>
        <w:tab w:val="clear" w:pos="518"/>
        <w:tab w:val="clear" w:pos="826"/>
        <w:tab w:val="clear" w:pos="882"/>
        <w:tab w:val="left" w:pos="308"/>
      </w:tabs>
    </w:pPr>
    <w:rPr>
      <w:rFonts w:ascii="Noto Sans" w:hAnsi="Noto Sans" w:cs="Noto Sans"/>
      <w:b w:val="0"/>
      <w:bCs w:val="0"/>
      <w:iCs w:val="0"/>
    </w:rPr>
  </w:style>
  <w:style w:type="paragraph" w:styleId="TDC3">
    <w:name w:val="toc 3"/>
    <w:aliases w:val="BSVA | TOC 3"/>
    <w:basedOn w:val="TDC2"/>
    <w:next w:val="Normal"/>
    <w:autoRedefine/>
    <w:uiPriority w:val="39"/>
    <w:unhideWhenUsed/>
    <w:rsid w:val="0058353D"/>
    <w:pPr>
      <w:tabs>
        <w:tab w:val="clear" w:pos="308"/>
        <w:tab w:val="left" w:pos="840"/>
        <w:tab w:val="left" w:pos="868"/>
      </w:tabs>
      <w:ind w:left="364" w:hanging="14"/>
    </w:pPr>
  </w:style>
  <w:style w:type="paragraph" w:styleId="TDC4">
    <w:name w:val="toc 4"/>
    <w:aliases w:val="BSVA | TOC 4"/>
    <w:basedOn w:val="TDC2"/>
    <w:next w:val="Normal"/>
    <w:autoRedefine/>
    <w:uiPriority w:val="39"/>
    <w:unhideWhenUsed/>
    <w:rsid w:val="0058353D"/>
    <w:pPr>
      <w:tabs>
        <w:tab w:val="clear" w:pos="308"/>
        <w:tab w:val="left" w:pos="1498"/>
      </w:tabs>
      <w:ind w:left="854"/>
    </w:pPr>
  </w:style>
  <w:style w:type="paragraph" w:styleId="TDC5">
    <w:name w:val="toc 5"/>
    <w:aliases w:val="BSVA | TOC 5"/>
    <w:basedOn w:val="TDC2"/>
    <w:next w:val="Normal"/>
    <w:autoRedefine/>
    <w:uiPriority w:val="39"/>
    <w:unhideWhenUsed/>
    <w:rsid w:val="0058353D"/>
    <w:pPr>
      <w:tabs>
        <w:tab w:val="clear" w:pos="308"/>
        <w:tab w:val="left" w:pos="2352"/>
      </w:tabs>
      <w:ind w:left="1512" w:firstLine="14"/>
    </w:pPr>
  </w:style>
  <w:style w:type="paragraph" w:styleId="TDC6">
    <w:name w:val="toc 6"/>
    <w:basedOn w:val="Normal"/>
    <w:next w:val="Normal"/>
    <w:autoRedefine/>
    <w:uiPriority w:val="39"/>
    <w:semiHidden/>
    <w:unhideWhenUsed/>
    <w:rsid w:val="00407FBD"/>
    <w:pPr>
      <w:spacing w:after="0"/>
      <w:ind w:left="1000"/>
    </w:pPr>
    <w:rPr>
      <w:rFonts w:asciiTheme="minorHAnsi" w:hAnsiTheme="minorHAnsi" w:cstheme="minorHAnsi"/>
    </w:rPr>
  </w:style>
  <w:style w:type="paragraph" w:styleId="TDC7">
    <w:name w:val="toc 7"/>
    <w:basedOn w:val="Normal"/>
    <w:next w:val="Normal"/>
    <w:autoRedefine/>
    <w:uiPriority w:val="39"/>
    <w:semiHidden/>
    <w:unhideWhenUsed/>
    <w:rsid w:val="00407FBD"/>
    <w:pPr>
      <w:spacing w:after="0"/>
      <w:ind w:left="1200"/>
    </w:pPr>
    <w:rPr>
      <w:rFonts w:asciiTheme="minorHAnsi" w:hAnsiTheme="minorHAnsi" w:cstheme="minorHAnsi"/>
    </w:rPr>
  </w:style>
  <w:style w:type="paragraph" w:styleId="TDC8">
    <w:name w:val="toc 8"/>
    <w:basedOn w:val="Normal"/>
    <w:next w:val="Normal"/>
    <w:autoRedefine/>
    <w:uiPriority w:val="39"/>
    <w:semiHidden/>
    <w:unhideWhenUsed/>
    <w:rsid w:val="00407FBD"/>
    <w:pPr>
      <w:spacing w:after="0"/>
      <w:ind w:left="1400"/>
    </w:pPr>
    <w:rPr>
      <w:rFonts w:asciiTheme="minorHAnsi" w:hAnsiTheme="minorHAnsi" w:cstheme="minorHAnsi"/>
    </w:rPr>
  </w:style>
  <w:style w:type="paragraph" w:styleId="TDC9">
    <w:name w:val="toc 9"/>
    <w:basedOn w:val="Normal"/>
    <w:next w:val="Normal"/>
    <w:autoRedefine/>
    <w:uiPriority w:val="39"/>
    <w:semiHidden/>
    <w:unhideWhenUsed/>
    <w:rsid w:val="00407FBD"/>
    <w:pPr>
      <w:spacing w:after="0"/>
      <w:ind w:left="1600"/>
    </w:pPr>
    <w:rPr>
      <w:rFonts w:asciiTheme="minorHAnsi" w:hAnsiTheme="minorHAnsi" w:cstheme="minorHAnsi"/>
    </w:rPr>
  </w:style>
  <w:style w:type="paragraph" w:styleId="HTMLconformatoprevio">
    <w:name w:val="HTML Preformatted"/>
    <w:basedOn w:val="Normal"/>
    <w:link w:val="HTMLconformatoprevioCar"/>
    <w:uiPriority w:val="99"/>
    <w:semiHidden/>
    <w:unhideWhenUsed/>
    <w:rsid w:val="008D1794"/>
    <w:pPr>
      <w:spacing w:after="0"/>
    </w:pPr>
    <w:rPr>
      <w:rFonts w:ascii="Consolas" w:hAnsi="Consolas"/>
    </w:rPr>
  </w:style>
  <w:style w:type="character" w:customStyle="1" w:styleId="HTMLconformatoprevioCar">
    <w:name w:val="HTML con formato previo Car"/>
    <w:basedOn w:val="Fuentedeprrafopredeter"/>
    <w:link w:val="HTMLconformatoprevio"/>
    <w:uiPriority w:val="99"/>
    <w:semiHidden/>
    <w:rsid w:val="008D1794"/>
    <w:rPr>
      <w:rFonts w:ascii="Consolas" w:hAnsi="Consolas" w:cs="Noto Sans"/>
      <w:color w:val="2C2C30" w:themeColor="text2"/>
      <w:spacing w:val="2"/>
      <w:sz w:val="20"/>
      <w:szCs w:val="20"/>
    </w:rPr>
  </w:style>
  <w:style w:type="paragraph" w:styleId="Bibliografa">
    <w:name w:val="Bibliography"/>
    <w:basedOn w:val="Normal"/>
    <w:next w:val="Normal"/>
    <w:uiPriority w:val="37"/>
    <w:unhideWhenUsed/>
    <w:rsid w:val="00C32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136">
      <w:bodyDiv w:val="1"/>
      <w:marLeft w:val="0"/>
      <w:marRight w:val="0"/>
      <w:marTop w:val="0"/>
      <w:marBottom w:val="0"/>
      <w:divBdr>
        <w:top w:val="none" w:sz="0" w:space="0" w:color="auto"/>
        <w:left w:val="none" w:sz="0" w:space="0" w:color="auto"/>
        <w:bottom w:val="none" w:sz="0" w:space="0" w:color="auto"/>
        <w:right w:val="none" w:sz="0" w:space="0" w:color="auto"/>
      </w:divBdr>
    </w:div>
    <w:div w:id="5178928">
      <w:bodyDiv w:val="1"/>
      <w:marLeft w:val="0"/>
      <w:marRight w:val="0"/>
      <w:marTop w:val="0"/>
      <w:marBottom w:val="0"/>
      <w:divBdr>
        <w:top w:val="none" w:sz="0" w:space="0" w:color="auto"/>
        <w:left w:val="none" w:sz="0" w:space="0" w:color="auto"/>
        <w:bottom w:val="none" w:sz="0" w:space="0" w:color="auto"/>
        <w:right w:val="none" w:sz="0" w:space="0" w:color="auto"/>
      </w:divBdr>
    </w:div>
    <w:div w:id="26099980">
      <w:bodyDiv w:val="1"/>
      <w:marLeft w:val="0"/>
      <w:marRight w:val="0"/>
      <w:marTop w:val="0"/>
      <w:marBottom w:val="0"/>
      <w:divBdr>
        <w:top w:val="none" w:sz="0" w:space="0" w:color="auto"/>
        <w:left w:val="none" w:sz="0" w:space="0" w:color="auto"/>
        <w:bottom w:val="none" w:sz="0" w:space="0" w:color="auto"/>
        <w:right w:val="none" w:sz="0" w:space="0" w:color="auto"/>
      </w:divBdr>
    </w:div>
    <w:div w:id="28729441">
      <w:bodyDiv w:val="1"/>
      <w:marLeft w:val="0"/>
      <w:marRight w:val="0"/>
      <w:marTop w:val="0"/>
      <w:marBottom w:val="0"/>
      <w:divBdr>
        <w:top w:val="none" w:sz="0" w:space="0" w:color="auto"/>
        <w:left w:val="none" w:sz="0" w:space="0" w:color="auto"/>
        <w:bottom w:val="none" w:sz="0" w:space="0" w:color="auto"/>
        <w:right w:val="none" w:sz="0" w:space="0" w:color="auto"/>
      </w:divBdr>
    </w:div>
    <w:div w:id="60103152">
      <w:bodyDiv w:val="1"/>
      <w:marLeft w:val="0"/>
      <w:marRight w:val="0"/>
      <w:marTop w:val="0"/>
      <w:marBottom w:val="0"/>
      <w:divBdr>
        <w:top w:val="none" w:sz="0" w:space="0" w:color="auto"/>
        <w:left w:val="none" w:sz="0" w:space="0" w:color="auto"/>
        <w:bottom w:val="none" w:sz="0" w:space="0" w:color="auto"/>
        <w:right w:val="none" w:sz="0" w:space="0" w:color="auto"/>
      </w:divBdr>
    </w:div>
    <w:div w:id="104350057">
      <w:bodyDiv w:val="1"/>
      <w:marLeft w:val="0"/>
      <w:marRight w:val="0"/>
      <w:marTop w:val="0"/>
      <w:marBottom w:val="0"/>
      <w:divBdr>
        <w:top w:val="none" w:sz="0" w:space="0" w:color="auto"/>
        <w:left w:val="none" w:sz="0" w:space="0" w:color="auto"/>
        <w:bottom w:val="none" w:sz="0" w:space="0" w:color="auto"/>
        <w:right w:val="none" w:sz="0" w:space="0" w:color="auto"/>
      </w:divBdr>
    </w:div>
    <w:div w:id="105277887">
      <w:bodyDiv w:val="1"/>
      <w:marLeft w:val="0"/>
      <w:marRight w:val="0"/>
      <w:marTop w:val="0"/>
      <w:marBottom w:val="0"/>
      <w:divBdr>
        <w:top w:val="none" w:sz="0" w:space="0" w:color="auto"/>
        <w:left w:val="none" w:sz="0" w:space="0" w:color="auto"/>
        <w:bottom w:val="none" w:sz="0" w:space="0" w:color="auto"/>
        <w:right w:val="none" w:sz="0" w:space="0" w:color="auto"/>
      </w:divBdr>
    </w:div>
    <w:div w:id="119497737">
      <w:bodyDiv w:val="1"/>
      <w:marLeft w:val="0"/>
      <w:marRight w:val="0"/>
      <w:marTop w:val="0"/>
      <w:marBottom w:val="0"/>
      <w:divBdr>
        <w:top w:val="none" w:sz="0" w:space="0" w:color="auto"/>
        <w:left w:val="none" w:sz="0" w:space="0" w:color="auto"/>
        <w:bottom w:val="none" w:sz="0" w:space="0" w:color="auto"/>
        <w:right w:val="none" w:sz="0" w:space="0" w:color="auto"/>
      </w:divBdr>
    </w:div>
    <w:div w:id="125317905">
      <w:bodyDiv w:val="1"/>
      <w:marLeft w:val="0"/>
      <w:marRight w:val="0"/>
      <w:marTop w:val="0"/>
      <w:marBottom w:val="0"/>
      <w:divBdr>
        <w:top w:val="none" w:sz="0" w:space="0" w:color="auto"/>
        <w:left w:val="none" w:sz="0" w:space="0" w:color="auto"/>
        <w:bottom w:val="none" w:sz="0" w:space="0" w:color="auto"/>
        <w:right w:val="none" w:sz="0" w:space="0" w:color="auto"/>
      </w:divBdr>
    </w:div>
    <w:div w:id="163009422">
      <w:bodyDiv w:val="1"/>
      <w:marLeft w:val="0"/>
      <w:marRight w:val="0"/>
      <w:marTop w:val="0"/>
      <w:marBottom w:val="0"/>
      <w:divBdr>
        <w:top w:val="none" w:sz="0" w:space="0" w:color="auto"/>
        <w:left w:val="none" w:sz="0" w:space="0" w:color="auto"/>
        <w:bottom w:val="none" w:sz="0" w:space="0" w:color="auto"/>
        <w:right w:val="none" w:sz="0" w:space="0" w:color="auto"/>
      </w:divBdr>
    </w:div>
    <w:div w:id="207765956">
      <w:bodyDiv w:val="1"/>
      <w:marLeft w:val="0"/>
      <w:marRight w:val="0"/>
      <w:marTop w:val="0"/>
      <w:marBottom w:val="0"/>
      <w:divBdr>
        <w:top w:val="none" w:sz="0" w:space="0" w:color="auto"/>
        <w:left w:val="none" w:sz="0" w:space="0" w:color="auto"/>
        <w:bottom w:val="none" w:sz="0" w:space="0" w:color="auto"/>
        <w:right w:val="none" w:sz="0" w:space="0" w:color="auto"/>
      </w:divBdr>
    </w:div>
    <w:div w:id="230191060">
      <w:bodyDiv w:val="1"/>
      <w:marLeft w:val="0"/>
      <w:marRight w:val="0"/>
      <w:marTop w:val="0"/>
      <w:marBottom w:val="0"/>
      <w:divBdr>
        <w:top w:val="none" w:sz="0" w:space="0" w:color="auto"/>
        <w:left w:val="none" w:sz="0" w:space="0" w:color="auto"/>
        <w:bottom w:val="none" w:sz="0" w:space="0" w:color="auto"/>
        <w:right w:val="none" w:sz="0" w:space="0" w:color="auto"/>
      </w:divBdr>
    </w:div>
    <w:div w:id="251620693">
      <w:bodyDiv w:val="1"/>
      <w:marLeft w:val="0"/>
      <w:marRight w:val="0"/>
      <w:marTop w:val="0"/>
      <w:marBottom w:val="0"/>
      <w:divBdr>
        <w:top w:val="none" w:sz="0" w:space="0" w:color="auto"/>
        <w:left w:val="none" w:sz="0" w:space="0" w:color="auto"/>
        <w:bottom w:val="none" w:sz="0" w:space="0" w:color="auto"/>
        <w:right w:val="none" w:sz="0" w:space="0" w:color="auto"/>
      </w:divBdr>
    </w:div>
    <w:div w:id="252083742">
      <w:bodyDiv w:val="1"/>
      <w:marLeft w:val="0"/>
      <w:marRight w:val="0"/>
      <w:marTop w:val="0"/>
      <w:marBottom w:val="0"/>
      <w:divBdr>
        <w:top w:val="none" w:sz="0" w:space="0" w:color="auto"/>
        <w:left w:val="none" w:sz="0" w:space="0" w:color="auto"/>
        <w:bottom w:val="none" w:sz="0" w:space="0" w:color="auto"/>
        <w:right w:val="none" w:sz="0" w:space="0" w:color="auto"/>
      </w:divBdr>
    </w:div>
    <w:div w:id="254752530">
      <w:bodyDiv w:val="1"/>
      <w:marLeft w:val="0"/>
      <w:marRight w:val="0"/>
      <w:marTop w:val="0"/>
      <w:marBottom w:val="0"/>
      <w:divBdr>
        <w:top w:val="none" w:sz="0" w:space="0" w:color="auto"/>
        <w:left w:val="none" w:sz="0" w:space="0" w:color="auto"/>
        <w:bottom w:val="none" w:sz="0" w:space="0" w:color="auto"/>
        <w:right w:val="none" w:sz="0" w:space="0" w:color="auto"/>
      </w:divBdr>
    </w:div>
    <w:div w:id="272177552">
      <w:bodyDiv w:val="1"/>
      <w:marLeft w:val="0"/>
      <w:marRight w:val="0"/>
      <w:marTop w:val="0"/>
      <w:marBottom w:val="0"/>
      <w:divBdr>
        <w:top w:val="none" w:sz="0" w:space="0" w:color="auto"/>
        <w:left w:val="none" w:sz="0" w:space="0" w:color="auto"/>
        <w:bottom w:val="none" w:sz="0" w:space="0" w:color="auto"/>
        <w:right w:val="none" w:sz="0" w:space="0" w:color="auto"/>
      </w:divBdr>
    </w:div>
    <w:div w:id="277491809">
      <w:bodyDiv w:val="1"/>
      <w:marLeft w:val="0"/>
      <w:marRight w:val="0"/>
      <w:marTop w:val="0"/>
      <w:marBottom w:val="0"/>
      <w:divBdr>
        <w:top w:val="none" w:sz="0" w:space="0" w:color="auto"/>
        <w:left w:val="none" w:sz="0" w:space="0" w:color="auto"/>
        <w:bottom w:val="none" w:sz="0" w:space="0" w:color="auto"/>
        <w:right w:val="none" w:sz="0" w:space="0" w:color="auto"/>
      </w:divBdr>
    </w:div>
    <w:div w:id="289746988">
      <w:bodyDiv w:val="1"/>
      <w:marLeft w:val="0"/>
      <w:marRight w:val="0"/>
      <w:marTop w:val="0"/>
      <w:marBottom w:val="0"/>
      <w:divBdr>
        <w:top w:val="none" w:sz="0" w:space="0" w:color="auto"/>
        <w:left w:val="none" w:sz="0" w:space="0" w:color="auto"/>
        <w:bottom w:val="none" w:sz="0" w:space="0" w:color="auto"/>
        <w:right w:val="none" w:sz="0" w:space="0" w:color="auto"/>
      </w:divBdr>
    </w:div>
    <w:div w:id="343092228">
      <w:bodyDiv w:val="1"/>
      <w:marLeft w:val="0"/>
      <w:marRight w:val="0"/>
      <w:marTop w:val="0"/>
      <w:marBottom w:val="0"/>
      <w:divBdr>
        <w:top w:val="none" w:sz="0" w:space="0" w:color="auto"/>
        <w:left w:val="none" w:sz="0" w:space="0" w:color="auto"/>
        <w:bottom w:val="none" w:sz="0" w:space="0" w:color="auto"/>
        <w:right w:val="none" w:sz="0" w:space="0" w:color="auto"/>
      </w:divBdr>
    </w:div>
    <w:div w:id="398359051">
      <w:bodyDiv w:val="1"/>
      <w:marLeft w:val="0"/>
      <w:marRight w:val="0"/>
      <w:marTop w:val="0"/>
      <w:marBottom w:val="0"/>
      <w:divBdr>
        <w:top w:val="none" w:sz="0" w:space="0" w:color="auto"/>
        <w:left w:val="none" w:sz="0" w:space="0" w:color="auto"/>
        <w:bottom w:val="none" w:sz="0" w:space="0" w:color="auto"/>
        <w:right w:val="none" w:sz="0" w:space="0" w:color="auto"/>
      </w:divBdr>
    </w:div>
    <w:div w:id="423765186">
      <w:bodyDiv w:val="1"/>
      <w:marLeft w:val="0"/>
      <w:marRight w:val="0"/>
      <w:marTop w:val="0"/>
      <w:marBottom w:val="0"/>
      <w:divBdr>
        <w:top w:val="none" w:sz="0" w:space="0" w:color="auto"/>
        <w:left w:val="none" w:sz="0" w:space="0" w:color="auto"/>
        <w:bottom w:val="none" w:sz="0" w:space="0" w:color="auto"/>
        <w:right w:val="none" w:sz="0" w:space="0" w:color="auto"/>
      </w:divBdr>
    </w:div>
    <w:div w:id="442696269">
      <w:bodyDiv w:val="1"/>
      <w:marLeft w:val="0"/>
      <w:marRight w:val="0"/>
      <w:marTop w:val="0"/>
      <w:marBottom w:val="0"/>
      <w:divBdr>
        <w:top w:val="none" w:sz="0" w:space="0" w:color="auto"/>
        <w:left w:val="none" w:sz="0" w:space="0" w:color="auto"/>
        <w:bottom w:val="none" w:sz="0" w:space="0" w:color="auto"/>
        <w:right w:val="none" w:sz="0" w:space="0" w:color="auto"/>
      </w:divBdr>
    </w:div>
    <w:div w:id="485168477">
      <w:bodyDiv w:val="1"/>
      <w:marLeft w:val="0"/>
      <w:marRight w:val="0"/>
      <w:marTop w:val="0"/>
      <w:marBottom w:val="0"/>
      <w:divBdr>
        <w:top w:val="none" w:sz="0" w:space="0" w:color="auto"/>
        <w:left w:val="none" w:sz="0" w:space="0" w:color="auto"/>
        <w:bottom w:val="none" w:sz="0" w:space="0" w:color="auto"/>
        <w:right w:val="none" w:sz="0" w:space="0" w:color="auto"/>
      </w:divBdr>
    </w:div>
    <w:div w:id="485584945">
      <w:bodyDiv w:val="1"/>
      <w:marLeft w:val="0"/>
      <w:marRight w:val="0"/>
      <w:marTop w:val="0"/>
      <w:marBottom w:val="0"/>
      <w:divBdr>
        <w:top w:val="none" w:sz="0" w:space="0" w:color="auto"/>
        <w:left w:val="none" w:sz="0" w:space="0" w:color="auto"/>
        <w:bottom w:val="none" w:sz="0" w:space="0" w:color="auto"/>
        <w:right w:val="none" w:sz="0" w:space="0" w:color="auto"/>
      </w:divBdr>
    </w:div>
    <w:div w:id="494879506">
      <w:bodyDiv w:val="1"/>
      <w:marLeft w:val="0"/>
      <w:marRight w:val="0"/>
      <w:marTop w:val="0"/>
      <w:marBottom w:val="0"/>
      <w:divBdr>
        <w:top w:val="none" w:sz="0" w:space="0" w:color="auto"/>
        <w:left w:val="none" w:sz="0" w:space="0" w:color="auto"/>
        <w:bottom w:val="none" w:sz="0" w:space="0" w:color="auto"/>
        <w:right w:val="none" w:sz="0" w:space="0" w:color="auto"/>
      </w:divBdr>
    </w:div>
    <w:div w:id="523908564">
      <w:bodyDiv w:val="1"/>
      <w:marLeft w:val="0"/>
      <w:marRight w:val="0"/>
      <w:marTop w:val="0"/>
      <w:marBottom w:val="0"/>
      <w:divBdr>
        <w:top w:val="none" w:sz="0" w:space="0" w:color="auto"/>
        <w:left w:val="none" w:sz="0" w:space="0" w:color="auto"/>
        <w:bottom w:val="none" w:sz="0" w:space="0" w:color="auto"/>
        <w:right w:val="none" w:sz="0" w:space="0" w:color="auto"/>
      </w:divBdr>
    </w:div>
    <w:div w:id="548226113">
      <w:bodyDiv w:val="1"/>
      <w:marLeft w:val="0"/>
      <w:marRight w:val="0"/>
      <w:marTop w:val="0"/>
      <w:marBottom w:val="0"/>
      <w:divBdr>
        <w:top w:val="none" w:sz="0" w:space="0" w:color="auto"/>
        <w:left w:val="none" w:sz="0" w:space="0" w:color="auto"/>
        <w:bottom w:val="none" w:sz="0" w:space="0" w:color="auto"/>
        <w:right w:val="none" w:sz="0" w:space="0" w:color="auto"/>
      </w:divBdr>
    </w:div>
    <w:div w:id="555555313">
      <w:bodyDiv w:val="1"/>
      <w:marLeft w:val="0"/>
      <w:marRight w:val="0"/>
      <w:marTop w:val="0"/>
      <w:marBottom w:val="0"/>
      <w:divBdr>
        <w:top w:val="none" w:sz="0" w:space="0" w:color="auto"/>
        <w:left w:val="none" w:sz="0" w:space="0" w:color="auto"/>
        <w:bottom w:val="none" w:sz="0" w:space="0" w:color="auto"/>
        <w:right w:val="none" w:sz="0" w:space="0" w:color="auto"/>
      </w:divBdr>
    </w:div>
    <w:div w:id="566846390">
      <w:bodyDiv w:val="1"/>
      <w:marLeft w:val="0"/>
      <w:marRight w:val="0"/>
      <w:marTop w:val="0"/>
      <w:marBottom w:val="0"/>
      <w:divBdr>
        <w:top w:val="none" w:sz="0" w:space="0" w:color="auto"/>
        <w:left w:val="none" w:sz="0" w:space="0" w:color="auto"/>
        <w:bottom w:val="none" w:sz="0" w:space="0" w:color="auto"/>
        <w:right w:val="none" w:sz="0" w:space="0" w:color="auto"/>
      </w:divBdr>
    </w:div>
    <w:div w:id="597062895">
      <w:bodyDiv w:val="1"/>
      <w:marLeft w:val="0"/>
      <w:marRight w:val="0"/>
      <w:marTop w:val="0"/>
      <w:marBottom w:val="0"/>
      <w:divBdr>
        <w:top w:val="none" w:sz="0" w:space="0" w:color="auto"/>
        <w:left w:val="none" w:sz="0" w:space="0" w:color="auto"/>
        <w:bottom w:val="none" w:sz="0" w:space="0" w:color="auto"/>
        <w:right w:val="none" w:sz="0" w:space="0" w:color="auto"/>
      </w:divBdr>
    </w:div>
    <w:div w:id="612637863">
      <w:bodyDiv w:val="1"/>
      <w:marLeft w:val="0"/>
      <w:marRight w:val="0"/>
      <w:marTop w:val="0"/>
      <w:marBottom w:val="0"/>
      <w:divBdr>
        <w:top w:val="none" w:sz="0" w:space="0" w:color="auto"/>
        <w:left w:val="none" w:sz="0" w:space="0" w:color="auto"/>
        <w:bottom w:val="none" w:sz="0" w:space="0" w:color="auto"/>
        <w:right w:val="none" w:sz="0" w:space="0" w:color="auto"/>
      </w:divBdr>
    </w:div>
    <w:div w:id="615328090">
      <w:bodyDiv w:val="1"/>
      <w:marLeft w:val="0"/>
      <w:marRight w:val="0"/>
      <w:marTop w:val="0"/>
      <w:marBottom w:val="0"/>
      <w:divBdr>
        <w:top w:val="none" w:sz="0" w:space="0" w:color="auto"/>
        <w:left w:val="none" w:sz="0" w:space="0" w:color="auto"/>
        <w:bottom w:val="none" w:sz="0" w:space="0" w:color="auto"/>
        <w:right w:val="none" w:sz="0" w:space="0" w:color="auto"/>
      </w:divBdr>
    </w:div>
    <w:div w:id="689601980">
      <w:bodyDiv w:val="1"/>
      <w:marLeft w:val="0"/>
      <w:marRight w:val="0"/>
      <w:marTop w:val="0"/>
      <w:marBottom w:val="0"/>
      <w:divBdr>
        <w:top w:val="none" w:sz="0" w:space="0" w:color="auto"/>
        <w:left w:val="none" w:sz="0" w:space="0" w:color="auto"/>
        <w:bottom w:val="none" w:sz="0" w:space="0" w:color="auto"/>
        <w:right w:val="none" w:sz="0" w:space="0" w:color="auto"/>
      </w:divBdr>
    </w:div>
    <w:div w:id="694429433">
      <w:bodyDiv w:val="1"/>
      <w:marLeft w:val="0"/>
      <w:marRight w:val="0"/>
      <w:marTop w:val="0"/>
      <w:marBottom w:val="0"/>
      <w:divBdr>
        <w:top w:val="none" w:sz="0" w:space="0" w:color="auto"/>
        <w:left w:val="none" w:sz="0" w:space="0" w:color="auto"/>
        <w:bottom w:val="none" w:sz="0" w:space="0" w:color="auto"/>
        <w:right w:val="none" w:sz="0" w:space="0" w:color="auto"/>
      </w:divBdr>
    </w:div>
    <w:div w:id="724570286">
      <w:bodyDiv w:val="1"/>
      <w:marLeft w:val="0"/>
      <w:marRight w:val="0"/>
      <w:marTop w:val="0"/>
      <w:marBottom w:val="0"/>
      <w:divBdr>
        <w:top w:val="none" w:sz="0" w:space="0" w:color="auto"/>
        <w:left w:val="none" w:sz="0" w:space="0" w:color="auto"/>
        <w:bottom w:val="none" w:sz="0" w:space="0" w:color="auto"/>
        <w:right w:val="none" w:sz="0" w:space="0" w:color="auto"/>
      </w:divBdr>
    </w:div>
    <w:div w:id="735783702">
      <w:bodyDiv w:val="1"/>
      <w:marLeft w:val="0"/>
      <w:marRight w:val="0"/>
      <w:marTop w:val="0"/>
      <w:marBottom w:val="0"/>
      <w:divBdr>
        <w:top w:val="none" w:sz="0" w:space="0" w:color="auto"/>
        <w:left w:val="none" w:sz="0" w:space="0" w:color="auto"/>
        <w:bottom w:val="none" w:sz="0" w:space="0" w:color="auto"/>
        <w:right w:val="none" w:sz="0" w:space="0" w:color="auto"/>
      </w:divBdr>
    </w:div>
    <w:div w:id="735932637">
      <w:bodyDiv w:val="1"/>
      <w:marLeft w:val="0"/>
      <w:marRight w:val="0"/>
      <w:marTop w:val="0"/>
      <w:marBottom w:val="0"/>
      <w:divBdr>
        <w:top w:val="none" w:sz="0" w:space="0" w:color="auto"/>
        <w:left w:val="none" w:sz="0" w:space="0" w:color="auto"/>
        <w:bottom w:val="none" w:sz="0" w:space="0" w:color="auto"/>
        <w:right w:val="none" w:sz="0" w:space="0" w:color="auto"/>
      </w:divBdr>
    </w:div>
    <w:div w:id="762074928">
      <w:bodyDiv w:val="1"/>
      <w:marLeft w:val="0"/>
      <w:marRight w:val="0"/>
      <w:marTop w:val="0"/>
      <w:marBottom w:val="0"/>
      <w:divBdr>
        <w:top w:val="none" w:sz="0" w:space="0" w:color="auto"/>
        <w:left w:val="none" w:sz="0" w:space="0" w:color="auto"/>
        <w:bottom w:val="none" w:sz="0" w:space="0" w:color="auto"/>
        <w:right w:val="none" w:sz="0" w:space="0" w:color="auto"/>
      </w:divBdr>
    </w:div>
    <w:div w:id="769394265">
      <w:bodyDiv w:val="1"/>
      <w:marLeft w:val="0"/>
      <w:marRight w:val="0"/>
      <w:marTop w:val="0"/>
      <w:marBottom w:val="0"/>
      <w:divBdr>
        <w:top w:val="none" w:sz="0" w:space="0" w:color="auto"/>
        <w:left w:val="none" w:sz="0" w:space="0" w:color="auto"/>
        <w:bottom w:val="none" w:sz="0" w:space="0" w:color="auto"/>
        <w:right w:val="none" w:sz="0" w:space="0" w:color="auto"/>
      </w:divBdr>
    </w:div>
    <w:div w:id="773135009">
      <w:bodyDiv w:val="1"/>
      <w:marLeft w:val="0"/>
      <w:marRight w:val="0"/>
      <w:marTop w:val="0"/>
      <w:marBottom w:val="0"/>
      <w:divBdr>
        <w:top w:val="none" w:sz="0" w:space="0" w:color="auto"/>
        <w:left w:val="none" w:sz="0" w:space="0" w:color="auto"/>
        <w:bottom w:val="none" w:sz="0" w:space="0" w:color="auto"/>
        <w:right w:val="none" w:sz="0" w:space="0" w:color="auto"/>
      </w:divBdr>
    </w:div>
    <w:div w:id="779616384">
      <w:bodyDiv w:val="1"/>
      <w:marLeft w:val="0"/>
      <w:marRight w:val="0"/>
      <w:marTop w:val="0"/>
      <w:marBottom w:val="0"/>
      <w:divBdr>
        <w:top w:val="none" w:sz="0" w:space="0" w:color="auto"/>
        <w:left w:val="none" w:sz="0" w:space="0" w:color="auto"/>
        <w:bottom w:val="none" w:sz="0" w:space="0" w:color="auto"/>
        <w:right w:val="none" w:sz="0" w:space="0" w:color="auto"/>
      </w:divBdr>
    </w:div>
    <w:div w:id="780497516">
      <w:bodyDiv w:val="1"/>
      <w:marLeft w:val="0"/>
      <w:marRight w:val="0"/>
      <w:marTop w:val="0"/>
      <w:marBottom w:val="0"/>
      <w:divBdr>
        <w:top w:val="none" w:sz="0" w:space="0" w:color="auto"/>
        <w:left w:val="none" w:sz="0" w:space="0" w:color="auto"/>
        <w:bottom w:val="none" w:sz="0" w:space="0" w:color="auto"/>
        <w:right w:val="none" w:sz="0" w:space="0" w:color="auto"/>
      </w:divBdr>
    </w:div>
    <w:div w:id="783428896">
      <w:bodyDiv w:val="1"/>
      <w:marLeft w:val="0"/>
      <w:marRight w:val="0"/>
      <w:marTop w:val="0"/>
      <w:marBottom w:val="0"/>
      <w:divBdr>
        <w:top w:val="none" w:sz="0" w:space="0" w:color="auto"/>
        <w:left w:val="none" w:sz="0" w:space="0" w:color="auto"/>
        <w:bottom w:val="none" w:sz="0" w:space="0" w:color="auto"/>
        <w:right w:val="none" w:sz="0" w:space="0" w:color="auto"/>
      </w:divBdr>
    </w:div>
    <w:div w:id="796873169">
      <w:bodyDiv w:val="1"/>
      <w:marLeft w:val="0"/>
      <w:marRight w:val="0"/>
      <w:marTop w:val="0"/>
      <w:marBottom w:val="0"/>
      <w:divBdr>
        <w:top w:val="none" w:sz="0" w:space="0" w:color="auto"/>
        <w:left w:val="none" w:sz="0" w:space="0" w:color="auto"/>
        <w:bottom w:val="none" w:sz="0" w:space="0" w:color="auto"/>
        <w:right w:val="none" w:sz="0" w:space="0" w:color="auto"/>
      </w:divBdr>
    </w:div>
    <w:div w:id="806968274">
      <w:bodyDiv w:val="1"/>
      <w:marLeft w:val="0"/>
      <w:marRight w:val="0"/>
      <w:marTop w:val="0"/>
      <w:marBottom w:val="0"/>
      <w:divBdr>
        <w:top w:val="none" w:sz="0" w:space="0" w:color="auto"/>
        <w:left w:val="none" w:sz="0" w:space="0" w:color="auto"/>
        <w:bottom w:val="none" w:sz="0" w:space="0" w:color="auto"/>
        <w:right w:val="none" w:sz="0" w:space="0" w:color="auto"/>
      </w:divBdr>
    </w:div>
    <w:div w:id="824590580">
      <w:bodyDiv w:val="1"/>
      <w:marLeft w:val="0"/>
      <w:marRight w:val="0"/>
      <w:marTop w:val="0"/>
      <w:marBottom w:val="0"/>
      <w:divBdr>
        <w:top w:val="none" w:sz="0" w:space="0" w:color="auto"/>
        <w:left w:val="none" w:sz="0" w:space="0" w:color="auto"/>
        <w:bottom w:val="none" w:sz="0" w:space="0" w:color="auto"/>
        <w:right w:val="none" w:sz="0" w:space="0" w:color="auto"/>
      </w:divBdr>
    </w:div>
    <w:div w:id="842889866">
      <w:bodyDiv w:val="1"/>
      <w:marLeft w:val="0"/>
      <w:marRight w:val="0"/>
      <w:marTop w:val="0"/>
      <w:marBottom w:val="0"/>
      <w:divBdr>
        <w:top w:val="none" w:sz="0" w:space="0" w:color="auto"/>
        <w:left w:val="none" w:sz="0" w:space="0" w:color="auto"/>
        <w:bottom w:val="none" w:sz="0" w:space="0" w:color="auto"/>
        <w:right w:val="none" w:sz="0" w:space="0" w:color="auto"/>
      </w:divBdr>
    </w:div>
    <w:div w:id="878205782">
      <w:bodyDiv w:val="1"/>
      <w:marLeft w:val="0"/>
      <w:marRight w:val="0"/>
      <w:marTop w:val="0"/>
      <w:marBottom w:val="0"/>
      <w:divBdr>
        <w:top w:val="none" w:sz="0" w:space="0" w:color="auto"/>
        <w:left w:val="none" w:sz="0" w:space="0" w:color="auto"/>
        <w:bottom w:val="none" w:sz="0" w:space="0" w:color="auto"/>
        <w:right w:val="none" w:sz="0" w:space="0" w:color="auto"/>
      </w:divBdr>
    </w:div>
    <w:div w:id="890531108">
      <w:bodyDiv w:val="1"/>
      <w:marLeft w:val="0"/>
      <w:marRight w:val="0"/>
      <w:marTop w:val="0"/>
      <w:marBottom w:val="0"/>
      <w:divBdr>
        <w:top w:val="none" w:sz="0" w:space="0" w:color="auto"/>
        <w:left w:val="none" w:sz="0" w:space="0" w:color="auto"/>
        <w:bottom w:val="none" w:sz="0" w:space="0" w:color="auto"/>
        <w:right w:val="none" w:sz="0" w:space="0" w:color="auto"/>
      </w:divBdr>
    </w:div>
    <w:div w:id="920989846">
      <w:bodyDiv w:val="1"/>
      <w:marLeft w:val="0"/>
      <w:marRight w:val="0"/>
      <w:marTop w:val="0"/>
      <w:marBottom w:val="0"/>
      <w:divBdr>
        <w:top w:val="none" w:sz="0" w:space="0" w:color="auto"/>
        <w:left w:val="none" w:sz="0" w:space="0" w:color="auto"/>
        <w:bottom w:val="none" w:sz="0" w:space="0" w:color="auto"/>
        <w:right w:val="none" w:sz="0" w:space="0" w:color="auto"/>
      </w:divBdr>
    </w:div>
    <w:div w:id="923496158">
      <w:bodyDiv w:val="1"/>
      <w:marLeft w:val="0"/>
      <w:marRight w:val="0"/>
      <w:marTop w:val="0"/>
      <w:marBottom w:val="0"/>
      <w:divBdr>
        <w:top w:val="none" w:sz="0" w:space="0" w:color="auto"/>
        <w:left w:val="none" w:sz="0" w:space="0" w:color="auto"/>
        <w:bottom w:val="none" w:sz="0" w:space="0" w:color="auto"/>
        <w:right w:val="none" w:sz="0" w:space="0" w:color="auto"/>
      </w:divBdr>
    </w:div>
    <w:div w:id="967055376">
      <w:bodyDiv w:val="1"/>
      <w:marLeft w:val="0"/>
      <w:marRight w:val="0"/>
      <w:marTop w:val="0"/>
      <w:marBottom w:val="0"/>
      <w:divBdr>
        <w:top w:val="none" w:sz="0" w:space="0" w:color="auto"/>
        <w:left w:val="none" w:sz="0" w:space="0" w:color="auto"/>
        <w:bottom w:val="none" w:sz="0" w:space="0" w:color="auto"/>
        <w:right w:val="none" w:sz="0" w:space="0" w:color="auto"/>
      </w:divBdr>
    </w:div>
    <w:div w:id="971441392">
      <w:bodyDiv w:val="1"/>
      <w:marLeft w:val="0"/>
      <w:marRight w:val="0"/>
      <w:marTop w:val="0"/>
      <w:marBottom w:val="0"/>
      <w:divBdr>
        <w:top w:val="none" w:sz="0" w:space="0" w:color="auto"/>
        <w:left w:val="none" w:sz="0" w:space="0" w:color="auto"/>
        <w:bottom w:val="none" w:sz="0" w:space="0" w:color="auto"/>
        <w:right w:val="none" w:sz="0" w:space="0" w:color="auto"/>
      </w:divBdr>
    </w:div>
    <w:div w:id="997925267">
      <w:bodyDiv w:val="1"/>
      <w:marLeft w:val="0"/>
      <w:marRight w:val="0"/>
      <w:marTop w:val="0"/>
      <w:marBottom w:val="0"/>
      <w:divBdr>
        <w:top w:val="none" w:sz="0" w:space="0" w:color="auto"/>
        <w:left w:val="none" w:sz="0" w:space="0" w:color="auto"/>
        <w:bottom w:val="none" w:sz="0" w:space="0" w:color="auto"/>
        <w:right w:val="none" w:sz="0" w:space="0" w:color="auto"/>
      </w:divBdr>
    </w:div>
    <w:div w:id="1012956150">
      <w:bodyDiv w:val="1"/>
      <w:marLeft w:val="0"/>
      <w:marRight w:val="0"/>
      <w:marTop w:val="0"/>
      <w:marBottom w:val="0"/>
      <w:divBdr>
        <w:top w:val="none" w:sz="0" w:space="0" w:color="auto"/>
        <w:left w:val="none" w:sz="0" w:space="0" w:color="auto"/>
        <w:bottom w:val="none" w:sz="0" w:space="0" w:color="auto"/>
        <w:right w:val="none" w:sz="0" w:space="0" w:color="auto"/>
      </w:divBdr>
    </w:div>
    <w:div w:id="1017581054">
      <w:bodyDiv w:val="1"/>
      <w:marLeft w:val="0"/>
      <w:marRight w:val="0"/>
      <w:marTop w:val="0"/>
      <w:marBottom w:val="0"/>
      <w:divBdr>
        <w:top w:val="none" w:sz="0" w:space="0" w:color="auto"/>
        <w:left w:val="none" w:sz="0" w:space="0" w:color="auto"/>
        <w:bottom w:val="none" w:sz="0" w:space="0" w:color="auto"/>
        <w:right w:val="none" w:sz="0" w:space="0" w:color="auto"/>
      </w:divBdr>
    </w:div>
    <w:div w:id="1075203170">
      <w:bodyDiv w:val="1"/>
      <w:marLeft w:val="0"/>
      <w:marRight w:val="0"/>
      <w:marTop w:val="0"/>
      <w:marBottom w:val="0"/>
      <w:divBdr>
        <w:top w:val="none" w:sz="0" w:space="0" w:color="auto"/>
        <w:left w:val="none" w:sz="0" w:space="0" w:color="auto"/>
        <w:bottom w:val="none" w:sz="0" w:space="0" w:color="auto"/>
        <w:right w:val="none" w:sz="0" w:space="0" w:color="auto"/>
      </w:divBdr>
    </w:div>
    <w:div w:id="1090390692">
      <w:bodyDiv w:val="1"/>
      <w:marLeft w:val="0"/>
      <w:marRight w:val="0"/>
      <w:marTop w:val="0"/>
      <w:marBottom w:val="0"/>
      <w:divBdr>
        <w:top w:val="none" w:sz="0" w:space="0" w:color="auto"/>
        <w:left w:val="none" w:sz="0" w:space="0" w:color="auto"/>
        <w:bottom w:val="none" w:sz="0" w:space="0" w:color="auto"/>
        <w:right w:val="none" w:sz="0" w:space="0" w:color="auto"/>
      </w:divBdr>
    </w:div>
    <w:div w:id="1144928656">
      <w:bodyDiv w:val="1"/>
      <w:marLeft w:val="0"/>
      <w:marRight w:val="0"/>
      <w:marTop w:val="0"/>
      <w:marBottom w:val="0"/>
      <w:divBdr>
        <w:top w:val="none" w:sz="0" w:space="0" w:color="auto"/>
        <w:left w:val="none" w:sz="0" w:space="0" w:color="auto"/>
        <w:bottom w:val="none" w:sz="0" w:space="0" w:color="auto"/>
        <w:right w:val="none" w:sz="0" w:space="0" w:color="auto"/>
      </w:divBdr>
    </w:div>
    <w:div w:id="1146436878">
      <w:bodyDiv w:val="1"/>
      <w:marLeft w:val="0"/>
      <w:marRight w:val="0"/>
      <w:marTop w:val="0"/>
      <w:marBottom w:val="0"/>
      <w:divBdr>
        <w:top w:val="none" w:sz="0" w:space="0" w:color="auto"/>
        <w:left w:val="none" w:sz="0" w:space="0" w:color="auto"/>
        <w:bottom w:val="none" w:sz="0" w:space="0" w:color="auto"/>
        <w:right w:val="none" w:sz="0" w:space="0" w:color="auto"/>
      </w:divBdr>
    </w:div>
    <w:div w:id="1150251420">
      <w:bodyDiv w:val="1"/>
      <w:marLeft w:val="0"/>
      <w:marRight w:val="0"/>
      <w:marTop w:val="0"/>
      <w:marBottom w:val="0"/>
      <w:divBdr>
        <w:top w:val="none" w:sz="0" w:space="0" w:color="auto"/>
        <w:left w:val="none" w:sz="0" w:space="0" w:color="auto"/>
        <w:bottom w:val="none" w:sz="0" w:space="0" w:color="auto"/>
        <w:right w:val="none" w:sz="0" w:space="0" w:color="auto"/>
      </w:divBdr>
    </w:div>
    <w:div w:id="1155224485">
      <w:bodyDiv w:val="1"/>
      <w:marLeft w:val="0"/>
      <w:marRight w:val="0"/>
      <w:marTop w:val="0"/>
      <w:marBottom w:val="0"/>
      <w:divBdr>
        <w:top w:val="none" w:sz="0" w:space="0" w:color="auto"/>
        <w:left w:val="none" w:sz="0" w:space="0" w:color="auto"/>
        <w:bottom w:val="none" w:sz="0" w:space="0" w:color="auto"/>
        <w:right w:val="none" w:sz="0" w:space="0" w:color="auto"/>
      </w:divBdr>
    </w:div>
    <w:div w:id="1167860407">
      <w:bodyDiv w:val="1"/>
      <w:marLeft w:val="0"/>
      <w:marRight w:val="0"/>
      <w:marTop w:val="0"/>
      <w:marBottom w:val="0"/>
      <w:divBdr>
        <w:top w:val="none" w:sz="0" w:space="0" w:color="auto"/>
        <w:left w:val="none" w:sz="0" w:space="0" w:color="auto"/>
        <w:bottom w:val="none" w:sz="0" w:space="0" w:color="auto"/>
        <w:right w:val="none" w:sz="0" w:space="0" w:color="auto"/>
      </w:divBdr>
    </w:div>
    <w:div w:id="1167942389">
      <w:bodyDiv w:val="1"/>
      <w:marLeft w:val="0"/>
      <w:marRight w:val="0"/>
      <w:marTop w:val="0"/>
      <w:marBottom w:val="0"/>
      <w:divBdr>
        <w:top w:val="none" w:sz="0" w:space="0" w:color="auto"/>
        <w:left w:val="none" w:sz="0" w:space="0" w:color="auto"/>
        <w:bottom w:val="none" w:sz="0" w:space="0" w:color="auto"/>
        <w:right w:val="none" w:sz="0" w:space="0" w:color="auto"/>
      </w:divBdr>
    </w:div>
    <w:div w:id="1175337303">
      <w:bodyDiv w:val="1"/>
      <w:marLeft w:val="0"/>
      <w:marRight w:val="0"/>
      <w:marTop w:val="0"/>
      <w:marBottom w:val="0"/>
      <w:divBdr>
        <w:top w:val="none" w:sz="0" w:space="0" w:color="auto"/>
        <w:left w:val="none" w:sz="0" w:space="0" w:color="auto"/>
        <w:bottom w:val="none" w:sz="0" w:space="0" w:color="auto"/>
        <w:right w:val="none" w:sz="0" w:space="0" w:color="auto"/>
      </w:divBdr>
    </w:div>
    <w:div w:id="1177620055">
      <w:bodyDiv w:val="1"/>
      <w:marLeft w:val="0"/>
      <w:marRight w:val="0"/>
      <w:marTop w:val="0"/>
      <w:marBottom w:val="0"/>
      <w:divBdr>
        <w:top w:val="none" w:sz="0" w:space="0" w:color="auto"/>
        <w:left w:val="none" w:sz="0" w:space="0" w:color="auto"/>
        <w:bottom w:val="none" w:sz="0" w:space="0" w:color="auto"/>
        <w:right w:val="none" w:sz="0" w:space="0" w:color="auto"/>
      </w:divBdr>
    </w:div>
    <w:div w:id="1185630532">
      <w:bodyDiv w:val="1"/>
      <w:marLeft w:val="0"/>
      <w:marRight w:val="0"/>
      <w:marTop w:val="0"/>
      <w:marBottom w:val="0"/>
      <w:divBdr>
        <w:top w:val="none" w:sz="0" w:space="0" w:color="auto"/>
        <w:left w:val="none" w:sz="0" w:space="0" w:color="auto"/>
        <w:bottom w:val="none" w:sz="0" w:space="0" w:color="auto"/>
        <w:right w:val="none" w:sz="0" w:space="0" w:color="auto"/>
      </w:divBdr>
    </w:div>
    <w:div w:id="1220049148">
      <w:bodyDiv w:val="1"/>
      <w:marLeft w:val="0"/>
      <w:marRight w:val="0"/>
      <w:marTop w:val="0"/>
      <w:marBottom w:val="0"/>
      <w:divBdr>
        <w:top w:val="none" w:sz="0" w:space="0" w:color="auto"/>
        <w:left w:val="none" w:sz="0" w:space="0" w:color="auto"/>
        <w:bottom w:val="none" w:sz="0" w:space="0" w:color="auto"/>
        <w:right w:val="none" w:sz="0" w:space="0" w:color="auto"/>
      </w:divBdr>
    </w:div>
    <w:div w:id="1225021033">
      <w:bodyDiv w:val="1"/>
      <w:marLeft w:val="0"/>
      <w:marRight w:val="0"/>
      <w:marTop w:val="0"/>
      <w:marBottom w:val="0"/>
      <w:divBdr>
        <w:top w:val="none" w:sz="0" w:space="0" w:color="auto"/>
        <w:left w:val="none" w:sz="0" w:space="0" w:color="auto"/>
        <w:bottom w:val="none" w:sz="0" w:space="0" w:color="auto"/>
        <w:right w:val="none" w:sz="0" w:space="0" w:color="auto"/>
      </w:divBdr>
    </w:div>
    <w:div w:id="1229655597">
      <w:bodyDiv w:val="1"/>
      <w:marLeft w:val="0"/>
      <w:marRight w:val="0"/>
      <w:marTop w:val="0"/>
      <w:marBottom w:val="0"/>
      <w:divBdr>
        <w:top w:val="none" w:sz="0" w:space="0" w:color="auto"/>
        <w:left w:val="none" w:sz="0" w:space="0" w:color="auto"/>
        <w:bottom w:val="none" w:sz="0" w:space="0" w:color="auto"/>
        <w:right w:val="none" w:sz="0" w:space="0" w:color="auto"/>
      </w:divBdr>
    </w:div>
    <w:div w:id="1238633953">
      <w:bodyDiv w:val="1"/>
      <w:marLeft w:val="0"/>
      <w:marRight w:val="0"/>
      <w:marTop w:val="0"/>
      <w:marBottom w:val="0"/>
      <w:divBdr>
        <w:top w:val="none" w:sz="0" w:space="0" w:color="auto"/>
        <w:left w:val="none" w:sz="0" w:space="0" w:color="auto"/>
        <w:bottom w:val="none" w:sz="0" w:space="0" w:color="auto"/>
        <w:right w:val="none" w:sz="0" w:space="0" w:color="auto"/>
      </w:divBdr>
    </w:div>
    <w:div w:id="1245145233">
      <w:bodyDiv w:val="1"/>
      <w:marLeft w:val="0"/>
      <w:marRight w:val="0"/>
      <w:marTop w:val="0"/>
      <w:marBottom w:val="0"/>
      <w:divBdr>
        <w:top w:val="none" w:sz="0" w:space="0" w:color="auto"/>
        <w:left w:val="none" w:sz="0" w:space="0" w:color="auto"/>
        <w:bottom w:val="none" w:sz="0" w:space="0" w:color="auto"/>
        <w:right w:val="none" w:sz="0" w:space="0" w:color="auto"/>
      </w:divBdr>
    </w:div>
    <w:div w:id="1248809177">
      <w:bodyDiv w:val="1"/>
      <w:marLeft w:val="0"/>
      <w:marRight w:val="0"/>
      <w:marTop w:val="0"/>
      <w:marBottom w:val="0"/>
      <w:divBdr>
        <w:top w:val="none" w:sz="0" w:space="0" w:color="auto"/>
        <w:left w:val="none" w:sz="0" w:space="0" w:color="auto"/>
        <w:bottom w:val="none" w:sz="0" w:space="0" w:color="auto"/>
        <w:right w:val="none" w:sz="0" w:space="0" w:color="auto"/>
      </w:divBdr>
    </w:div>
    <w:div w:id="1265918179">
      <w:bodyDiv w:val="1"/>
      <w:marLeft w:val="0"/>
      <w:marRight w:val="0"/>
      <w:marTop w:val="0"/>
      <w:marBottom w:val="0"/>
      <w:divBdr>
        <w:top w:val="none" w:sz="0" w:space="0" w:color="auto"/>
        <w:left w:val="none" w:sz="0" w:space="0" w:color="auto"/>
        <w:bottom w:val="none" w:sz="0" w:space="0" w:color="auto"/>
        <w:right w:val="none" w:sz="0" w:space="0" w:color="auto"/>
      </w:divBdr>
    </w:div>
    <w:div w:id="1268082194">
      <w:bodyDiv w:val="1"/>
      <w:marLeft w:val="0"/>
      <w:marRight w:val="0"/>
      <w:marTop w:val="0"/>
      <w:marBottom w:val="0"/>
      <w:divBdr>
        <w:top w:val="none" w:sz="0" w:space="0" w:color="auto"/>
        <w:left w:val="none" w:sz="0" w:space="0" w:color="auto"/>
        <w:bottom w:val="none" w:sz="0" w:space="0" w:color="auto"/>
        <w:right w:val="none" w:sz="0" w:space="0" w:color="auto"/>
      </w:divBdr>
    </w:div>
    <w:div w:id="1277643303">
      <w:bodyDiv w:val="1"/>
      <w:marLeft w:val="0"/>
      <w:marRight w:val="0"/>
      <w:marTop w:val="0"/>
      <w:marBottom w:val="0"/>
      <w:divBdr>
        <w:top w:val="none" w:sz="0" w:space="0" w:color="auto"/>
        <w:left w:val="none" w:sz="0" w:space="0" w:color="auto"/>
        <w:bottom w:val="none" w:sz="0" w:space="0" w:color="auto"/>
        <w:right w:val="none" w:sz="0" w:space="0" w:color="auto"/>
      </w:divBdr>
    </w:div>
    <w:div w:id="1291401724">
      <w:bodyDiv w:val="1"/>
      <w:marLeft w:val="0"/>
      <w:marRight w:val="0"/>
      <w:marTop w:val="0"/>
      <w:marBottom w:val="0"/>
      <w:divBdr>
        <w:top w:val="none" w:sz="0" w:space="0" w:color="auto"/>
        <w:left w:val="none" w:sz="0" w:space="0" w:color="auto"/>
        <w:bottom w:val="none" w:sz="0" w:space="0" w:color="auto"/>
        <w:right w:val="none" w:sz="0" w:space="0" w:color="auto"/>
      </w:divBdr>
    </w:div>
    <w:div w:id="1292635243">
      <w:bodyDiv w:val="1"/>
      <w:marLeft w:val="0"/>
      <w:marRight w:val="0"/>
      <w:marTop w:val="0"/>
      <w:marBottom w:val="0"/>
      <w:divBdr>
        <w:top w:val="none" w:sz="0" w:space="0" w:color="auto"/>
        <w:left w:val="none" w:sz="0" w:space="0" w:color="auto"/>
        <w:bottom w:val="none" w:sz="0" w:space="0" w:color="auto"/>
        <w:right w:val="none" w:sz="0" w:space="0" w:color="auto"/>
      </w:divBdr>
    </w:div>
    <w:div w:id="1298412281">
      <w:bodyDiv w:val="1"/>
      <w:marLeft w:val="0"/>
      <w:marRight w:val="0"/>
      <w:marTop w:val="0"/>
      <w:marBottom w:val="0"/>
      <w:divBdr>
        <w:top w:val="none" w:sz="0" w:space="0" w:color="auto"/>
        <w:left w:val="none" w:sz="0" w:space="0" w:color="auto"/>
        <w:bottom w:val="none" w:sz="0" w:space="0" w:color="auto"/>
        <w:right w:val="none" w:sz="0" w:space="0" w:color="auto"/>
      </w:divBdr>
    </w:div>
    <w:div w:id="1317143544">
      <w:bodyDiv w:val="1"/>
      <w:marLeft w:val="0"/>
      <w:marRight w:val="0"/>
      <w:marTop w:val="0"/>
      <w:marBottom w:val="0"/>
      <w:divBdr>
        <w:top w:val="none" w:sz="0" w:space="0" w:color="auto"/>
        <w:left w:val="none" w:sz="0" w:space="0" w:color="auto"/>
        <w:bottom w:val="none" w:sz="0" w:space="0" w:color="auto"/>
        <w:right w:val="none" w:sz="0" w:space="0" w:color="auto"/>
      </w:divBdr>
    </w:div>
    <w:div w:id="1322389669">
      <w:bodyDiv w:val="1"/>
      <w:marLeft w:val="0"/>
      <w:marRight w:val="0"/>
      <w:marTop w:val="0"/>
      <w:marBottom w:val="0"/>
      <w:divBdr>
        <w:top w:val="none" w:sz="0" w:space="0" w:color="auto"/>
        <w:left w:val="none" w:sz="0" w:space="0" w:color="auto"/>
        <w:bottom w:val="none" w:sz="0" w:space="0" w:color="auto"/>
        <w:right w:val="none" w:sz="0" w:space="0" w:color="auto"/>
      </w:divBdr>
    </w:div>
    <w:div w:id="1335959408">
      <w:bodyDiv w:val="1"/>
      <w:marLeft w:val="0"/>
      <w:marRight w:val="0"/>
      <w:marTop w:val="0"/>
      <w:marBottom w:val="0"/>
      <w:divBdr>
        <w:top w:val="none" w:sz="0" w:space="0" w:color="auto"/>
        <w:left w:val="none" w:sz="0" w:space="0" w:color="auto"/>
        <w:bottom w:val="none" w:sz="0" w:space="0" w:color="auto"/>
        <w:right w:val="none" w:sz="0" w:space="0" w:color="auto"/>
      </w:divBdr>
    </w:div>
    <w:div w:id="1337883160">
      <w:bodyDiv w:val="1"/>
      <w:marLeft w:val="0"/>
      <w:marRight w:val="0"/>
      <w:marTop w:val="0"/>
      <w:marBottom w:val="0"/>
      <w:divBdr>
        <w:top w:val="none" w:sz="0" w:space="0" w:color="auto"/>
        <w:left w:val="none" w:sz="0" w:space="0" w:color="auto"/>
        <w:bottom w:val="none" w:sz="0" w:space="0" w:color="auto"/>
        <w:right w:val="none" w:sz="0" w:space="0" w:color="auto"/>
      </w:divBdr>
    </w:div>
    <w:div w:id="1371608523">
      <w:bodyDiv w:val="1"/>
      <w:marLeft w:val="0"/>
      <w:marRight w:val="0"/>
      <w:marTop w:val="0"/>
      <w:marBottom w:val="0"/>
      <w:divBdr>
        <w:top w:val="none" w:sz="0" w:space="0" w:color="auto"/>
        <w:left w:val="none" w:sz="0" w:space="0" w:color="auto"/>
        <w:bottom w:val="none" w:sz="0" w:space="0" w:color="auto"/>
        <w:right w:val="none" w:sz="0" w:space="0" w:color="auto"/>
      </w:divBdr>
    </w:div>
    <w:div w:id="1373573334">
      <w:bodyDiv w:val="1"/>
      <w:marLeft w:val="0"/>
      <w:marRight w:val="0"/>
      <w:marTop w:val="0"/>
      <w:marBottom w:val="0"/>
      <w:divBdr>
        <w:top w:val="none" w:sz="0" w:space="0" w:color="auto"/>
        <w:left w:val="none" w:sz="0" w:space="0" w:color="auto"/>
        <w:bottom w:val="none" w:sz="0" w:space="0" w:color="auto"/>
        <w:right w:val="none" w:sz="0" w:space="0" w:color="auto"/>
      </w:divBdr>
    </w:div>
    <w:div w:id="1376005021">
      <w:bodyDiv w:val="1"/>
      <w:marLeft w:val="0"/>
      <w:marRight w:val="0"/>
      <w:marTop w:val="0"/>
      <w:marBottom w:val="0"/>
      <w:divBdr>
        <w:top w:val="none" w:sz="0" w:space="0" w:color="auto"/>
        <w:left w:val="none" w:sz="0" w:space="0" w:color="auto"/>
        <w:bottom w:val="none" w:sz="0" w:space="0" w:color="auto"/>
        <w:right w:val="none" w:sz="0" w:space="0" w:color="auto"/>
      </w:divBdr>
    </w:div>
    <w:div w:id="1400906691">
      <w:bodyDiv w:val="1"/>
      <w:marLeft w:val="0"/>
      <w:marRight w:val="0"/>
      <w:marTop w:val="0"/>
      <w:marBottom w:val="0"/>
      <w:divBdr>
        <w:top w:val="none" w:sz="0" w:space="0" w:color="auto"/>
        <w:left w:val="none" w:sz="0" w:space="0" w:color="auto"/>
        <w:bottom w:val="none" w:sz="0" w:space="0" w:color="auto"/>
        <w:right w:val="none" w:sz="0" w:space="0" w:color="auto"/>
      </w:divBdr>
    </w:div>
    <w:div w:id="1425030028">
      <w:bodyDiv w:val="1"/>
      <w:marLeft w:val="0"/>
      <w:marRight w:val="0"/>
      <w:marTop w:val="0"/>
      <w:marBottom w:val="0"/>
      <w:divBdr>
        <w:top w:val="none" w:sz="0" w:space="0" w:color="auto"/>
        <w:left w:val="none" w:sz="0" w:space="0" w:color="auto"/>
        <w:bottom w:val="none" w:sz="0" w:space="0" w:color="auto"/>
        <w:right w:val="none" w:sz="0" w:space="0" w:color="auto"/>
      </w:divBdr>
    </w:div>
    <w:div w:id="1478717111">
      <w:bodyDiv w:val="1"/>
      <w:marLeft w:val="0"/>
      <w:marRight w:val="0"/>
      <w:marTop w:val="0"/>
      <w:marBottom w:val="0"/>
      <w:divBdr>
        <w:top w:val="none" w:sz="0" w:space="0" w:color="auto"/>
        <w:left w:val="none" w:sz="0" w:space="0" w:color="auto"/>
        <w:bottom w:val="none" w:sz="0" w:space="0" w:color="auto"/>
        <w:right w:val="none" w:sz="0" w:space="0" w:color="auto"/>
      </w:divBdr>
    </w:div>
    <w:div w:id="1483737163">
      <w:bodyDiv w:val="1"/>
      <w:marLeft w:val="0"/>
      <w:marRight w:val="0"/>
      <w:marTop w:val="0"/>
      <w:marBottom w:val="0"/>
      <w:divBdr>
        <w:top w:val="none" w:sz="0" w:space="0" w:color="auto"/>
        <w:left w:val="none" w:sz="0" w:space="0" w:color="auto"/>
        <w:bottom w:val="none" w:sz="0" w:space="0" w:color="auto"/>
        <w:right w:val="none" w:sz="0" w:space="0" w:color="auto"/>
      </w:divBdr>
    </w:div>
    <w:div w:id="1505166936">
      <w:bodyDiv w:val="1"/>
      <w:marLeft w:val="0"/>
      <w:marRight w:val="0"/>
      <w:marTop w:val="0"/>
      <w:marBottom w:val="0"/>
      <w:divBdr>
        <w:top w:val="none" w:sz="0" w:space="0" w:color="auto"/>
        <w:left w:val="none" w:sz="0" w:space="0" w:color="auto"/>
        <w:bottom w:val="none" w:sz="0" w:space="0" w:color="auto"/>
        <w:right w:val="none" w:sz="0" w:space="0" w:color="auto"/>
      </w:divBdr>
    </w:div>
    <w:div w:id="1510371439">
      <w:bodyDiv w:val="1"/>
      <w:marLeft w:val="0"/>
      <w:marRight w:val="0"/>
      <w:marTop w:val="0"/>
      <w:marBottom w:val="0"/>
      <w:divBdr>
        <w:top w:val="none" w:sz="0" w:space="0" w:color="auto"/>
        <w:left w:val="none" w:sz="0" w:space="0" w:color="auto"/>
        <w:bottom w:val="none" w:sz="0" w:space="0" w:color="auto"/>
        <w:right w:val="none" w:sz="0" w:space="0" w:color="auto"/>
      </w:divBdr>
    </w:div>
    <w:div w:id="1526361542">
      <w:bodyDiv w:val="1"/>
      <w:marLeft w:val="0"/>
      <w:marRight w:val="0"/>
      <w:marTop w:val="0"/>
      <w:marBottom w:val="0"/>
      <w:divBdr>
        <w:top w:val="none" w:sz="0" w:space="0" w:color="auto"/>
        <w:left w:val="none" w:sz="0" w:space="0" w:color="auto"/>
        <w:bottom w:val="none" w:sz="0" w:space="0" w:color="auto"/>
        <w:right w:val="none" w:sz="0" w:space="0" w:color="auto"/>
      </w:divBdr>
    </w:div>
    <w:div w:id="1532457509">
      <w:bodyDiv w:val="1"/>
      <w:marLeft w:val="0"/>
      <w:marRight w:val="0"/>
      <w:marTop w:val="0"/>
      <w:marBottom w:val="0"/>
      <w:divBdr>
        <w:top w:val="none" w:sz="0" w:space="0" w:color="auto"/>
        <w:left w:val="none" w:sz="0" w:space="0" w:color="auto"/>
        <w:bottom w:val="none" w:sz="0" w:space="0" w:color="auto"/>
        <w:right w:val="none" w:sz="0" w:space="0" w:color="auto"/>
      </w:divBdr>
    </w:div>
    <w:div w:id="1539780500">
      <w:bodyDiv w:val="1"/>
      <w:marLeft w:val="0"/>
      <w:marRight w:val="0"/>
      <w:marTop w:val="0"/>
      <w:marBottom w:val="0"/>
      <w:divBdr>
        <w:top w:val="none" w:sz="0" w:space="0" w:color="auto"/>
        <w:left w:val="none" w:sz="0" w:space="0" w:color="auto"/>
        <w:bottom w:val="none" w:sz="0" w:space="0" w:color="auto"/>
        <w:right w:val="none" w:sz="0" w:space="0" w:color="auto"/>
      </w:divBdr>
    </w:div>
    <w:div w:id="1547057921">
      <w:bodyDiv w:val="1"/>
      <w:marLeft w:val="0"/>
      <w:marRight w:val="0"/>
      <w:marTop w:val="0"/>
      <w:marBottom w:val="0"/>
      <w:divBdr>
        <w:top w:val="none" w:sz="0" w:space="0" w:color="auto"/>
        <w:left w:val="none" w:sz="0" w:space="0" w:color="auto"/>
        <w:bottom w:val="none" w:sz="0" w:space="0" w:color="auto"/>
        <w:right w:val="none" w:sz="0" w:space="0" w:color="auto"/>
      </w:divBdr>
    </w:div>
    <w:div w:id="1560555125">
      <w:bodyDiv w:val="1"/>
      <w:marLeft w:val="0"/>
      <w:marRight w:val="0"/>
      <w:marTop w:val="0"/>
      <w:marBottom w:val="0"/>
      <w:divBdr>
        <w:top w:val="none" w:sz="0" w:space="0" w:color="auto"/>
        <w:left w:val="none" w:sz="0" w:space="0" w:color="auto"/>
        <w:bottom w:val="none" w:sz="0" w:space="0" w:color="auto"/>
        <w:right w:val="none" w:sz="0" w:space="0" w:color="auto"/>
      </w:divBdr>
    </w:div>
    <w:div w:id="1562521485">
      <w:bodyDiv w:val="1"/>
      <w:marLeft w:val="0"/>
      <w:marRight w:val="0"/>
      <w:marTop w:val="0"/>
      <w:marBottom w:val="0"/>
      <w:divBdr>
        <w:top w:val="none" w:sz="0" w:space="0" w:color="auto"/>
        <w:left w:val="none" w:sz="0" w:space="0" w:color="auto"/>
        <w:bottom w:val="none" w:sz="0" w:space="0" w:color="auto"/>
        <w:right w:val="none" w:sz="0" w:space="0" w:color="auto"/>
      </w:divBdr>
    </w:div>
    <w:div w:id="1582594609">
      <w:bodyDiv w:val="1"/>
      <w:marLeft w:val="0"/>
      <w:marRight w:val="0"/>
      <w:marTop w:val="0"/>
      <w:marBottom w:val="0"/>
      <w:divBdr>
        <w:top w:val="none" w:sz="0" w:space="0" w:color="auto"/>
        <w:left w:val="none" w:sz="0" w:space="0" w:color="auto"/>
        <w:bottom w:val="none" w:sz="0" w:space="0" w:color="auto"/>
        <w:right w:val="none" w:sz="0" w:space="0" w:color="auto"/>
      </w:divBdr>
    </w:div>
    <w:div w:id="1611087220">
      <w:bodyDiv w:val="1"/>
      <w:marLeft w:val="0"/>
      <w:marRight w:val="0"/>
      <w:marTop w:val="0"/>
      <w:marBottom w:val="0"/>
      <w:divBdr>
        <w:top w:val="none" w:sz="0" w:space="0" w:color="auto"/>
        <w:left w:val="none" w:sz="0" w:space="0" w:color="auto"/>
        <w:bottom w:val="none" w:sz="0" w:space="0" w:color="auto"/>
        <w:right w:val="none" w:sz="0" w:space="0" w:color="auto"/>
      </w:divBdr>
    </w:div>
    <w:div w:id="1648703971">
      <w:bodyDiv w:val="1"/>
      <w:marLeft w:val="0"/>
      <w:marRight w:val="0"/>
      <w:marTop w:val="0"/>
      <w:marBottom w:val="0"/>
      <w:divBdr>
        <w:top w:val="none" w:sz="0" w:space="0" w:color="auto"/>
        <w:left w:val="none" w:sz="0" w:space="0" w:color="auto"/>
        <w:bottom w:val="none" w:sz="0" w:space="0" w:color="auto"/>
        <w:right w:val="none" w:sz="0" w:space="0" w:color="auto"/>
      </w:divBdr>
    </w:div>
    <w:div w:id="1658728656">
      <w:bodyDiv w:val="1"/>
      <w:marLeft w:val="0"/>
      <w:marRight w:val="0"/>
      <w:marTop w:val="0"/>
      <w:marBottom w:val="0"/>
      <w:divBdr>
        <w:top w:val="none" w:sz="0" w:space="0" w:color="auto"/>
        <w:left w:val="none" w:sz="0" w:space="0" w:color="auto"/>
        <w:bottom w:val="none" w:sz="0" w:space="0" w:color="auto"/>
        <w:right w:val="none" w:sz="0" w:space="0" w:color="auto"/>
      </w:divBdr>
    </w:div>
    <w:div w:id="1666666776">
      <w:bodyDiv w:val="1"/>
      <w:marLeft w:val="0"/>
      <w:marRight w:val="0"/>
      <w:marTop w:val="0"/>
      <w:marBottom w:val="0"/>
      <w:divBdr>
        <w:top w:val="none" w:sz="0" w:space="0" w:color="auto"/>
        <w:left w:val="none" w:sz="0" w:space="0" w:color="auto"/>
        <w:bottom w:val="none" w:sz="0" w:space="0" w:color="auto"/>
        <w:right w:val="none" w:sz="0" w:space="0" w:color="auto"/>
      </w:divBdr>
    </w:div>
    <w:div w:id="1670525038">
      <w:bodyDiv w:val="1"/>
      <w:marLeft w:val="0"/>
      <w:marRight w:val="0"/>
      <w:marTop w:val="0"/>
      <w:marBottom w:val="0"/>
      <w:divBdr>
        <w:top w:val="none" w:sz="0" w:space="0" w:color="auto"/>
        <w:left w:val="none" w:sz="0" w:space="0" w:color="auto"/>
        <w:bottom w:val="none" w:sz="0" w:space="0" w:color="auto"/>
        <w:right w:val="none" w:sz="0" w:space="0" w:color="auto"/>
      </w:divBdr>
    </w:div>
    <w:div w:id="1678850255">
      <w:bodyDiv w:val="1"/>
      <w:marLeft w:val="0"/>
      <w:marRight w:val="0"/>
      <w:marTop w:val="0"/>
      <w:marBottom w:val="0"/>
      <w:divBdr>
        <w:top w:val="none" w:sz="0" w:space="0" w:color="auto"/>
        <w:left w:val="none" w:sz="0" w:space="0" w:color="auto"/>
        <w:bottom w:val="none" w:sz="0" w:space="0" w:color="auto"/>
        <w:right w:val="none" w:sz="0" w:space="0" w:color="auto"/>
      </w:divBdr>
    </w:div>
    <w:div w:id="1705789402">
      <w:bodyDiv w:val="1"/>
      <w:marLeft w:val="0"/>
      <w:marRight w:val="0"/>
      <w:marTop w:val="0"/>
      <w:marBottom w:val="0"/>
      <w:divBdr>
        <w:top w:val="none" w:sz="0" w:space="0" w:color="auto"/>
        <w:left w:val="none" w:sz="0" w:space="0" w:color="auto"/>
        <w:bottom w:val="none" w:sz="0" w:space="0" w:color="auto"/>
        <w:right w:val="none" w:sz="0" w:space="0" w:color="auto"/>
      </w:divBdr>
    </w:div>
    <w:div w:id="1709724936">
      <w:bodyDiv w:val="1"/>
      <w:marLeft w:val="0"/>
      <w:marRight w:val="0"/>
      <w:marTop w:val="0"/>
      <w:marBottom w:val="0"/>
      <w:divBdr>
        <w:top w:val="none" w:sz="0" w:space="0" w:color="auto"/>
        <w:left w:val="none" w:sz="0" w:space="0" w:color="auto"/>
        <w:bottom w:val="none" w:sz="0" w:space="0" w:color="auto"/>
        <w:right w:val="none" w:sz="0" w:space="0" w:color="auto"/>
      </w:divBdr>
    </w:div>
    <w:div w:id="1729183353">
      <w:bodyDiv w:val="1"/>
      <w:marLeft w:val="0"/>
      <w:marRight w:val="0"/>
      <w:marTop w:val="0"/>
      <w:marBottom w:val="0"/>
      <w:divBdr>
        <w:top w:val="none" w:sz="0" w:space="0" w:color="auto"/>
        <w:left w:val="none" w:sz="0" w:space="0" w:color="auto"/>
        <w:bottom w:val="none" w:sz="0" w:space="0" w:color="auto"/>
        <w:right w:val="none" w:sz="0" w:space="0" w:color="auto"/>
      </w:divBdr>
    </w:div>
    <w:div w:id="1730224782">
      <w:bodyDiv w:val="1"/>
      <w:marLeft w:val="0"/>
      <w:marRight w:val="0"/>
      <w:marTop w:val="0"/>
      <w:marBottom w:val="0"/>
      <w:divBdr>
        <w:top w:val="none" w:sz="0" w:space="0" w:color="auto"/>
        <w:left w:val="none" w:sz="0" w:space="0" w:color="auto"/>
        <w:bottom w:val="none" w:sz="0" w:space="0" w:color="auto"/>
        <w:right w:val="none" w:sz="0" w:space="0" w:color="auto"/>
      </w:divBdr>
    </w:div>
    <w:div w:id="1734694274">
      <w:bodyDiv w:val="1"/>
      <w:marLeft w:val="0"/>
      <w:marRight w:val="0"/>
      <w:marTop w:val="0"/>
      <w:marBottom w:val="0"/>
      <w:divBdr>
        <w:top w:val="none" w:sz="0" w:space="0" w:color="auto"/>
        <w:left w:val="none" w:sz="0" w:space="0" w:color="auto"/>
        <w:bottom w:val="none" w:sz="0" w:space="0" w:color="auto"/>
        <w:right w:val="none" w:sz="0" w:space="0" w:color="auto"/>
      </w:divBdr>
    </w:div>
    <w:div w:id="1745835544">
      <w:bodyDiv w:val="1"/>
      <w:marLeft w:val="0"/>
      <w:marRight w:val="0"/>
      <w:marTop w:val="0"/>
      <w:marBottom w:val="0"/>
      <w:divBdr>
        <w:top w:val="none" w:sz="0" w:space="0" w:color="auto"/>
        <w:left w:val="none" w:sz="0" w:space="0" w:color="auto"/>
        <w:bottom w:val="none" w:sz="0" w:space="0" w:color="auto"/>
        <w:right w:val="none" w:sz="0" w:space="0" w:color="auto"/>
      </w:divBdr>
    </w:div>
    <w:div w:id="1750499251">
      <w:bodyDiv w:val="1"/>
      <w:marLeft w:val="0"/>
      <w:marRight w:val="0"/>
      <w:marTop w:val="0"/>
      <w:marBottom w:val="0"/>
      <w:divBdr>
        <w:top w:val="none" w:sz="0" w:space="0" w:color="auto"/>
        <w:left w:val="none" w:sz="0" w:space="0" w:color="auto"/>
        <w:bottom w:val="none" w:sz="0" w:space="0" w:color="auto"/>
        <w:right w:val="none" w:sz="0" w:space="0" w:color="auto"/>
      </w:divBdr>
    </w:div>
    <w:div w:id="1786339496">
      <w:bodyDiv w:val="1"/>
      <w:marLeft w:val="0"/>
      <w:marRight w:val="0"/>
      <w:marTop w:val="0"/>
      <w:marBottom w:val="0"/>
      <w:divBdr>
        <w:top w:val="none" w:sz="0" w:space="0" w:color="auto"/>
        <w:left w:val="none" w:sz="0" w:space="0" w:color="auto"/>
        <w:bottom w:val="none" w:sz="0" w:space="0" w:color="auto"/>
        <w:right w:val="none" w:sz="0" w:space="0" w:color="auto"/>
      </w:divBdr>
    </w:div>
    <w:div w:id="1796950217">
      <w:bodyDiv w:val="1"/>
      <w:marLeft w:val="0"/>
      <w:marRight w:val="0"/>
      <w:marTop w:val="0"/>
      <w:marBottom w:val="0"/>
      <w:divBdr>
        <w:top w:val="none" w:sz="0" w:space="0" w:color="auto"/>
        <w:left w:val="none" w:sz="0" w:space="0" w:color="auto"/>
        <w:bottom w:val="none" w:sz="0" w:space="0" w:color="auto"/>
        <w:right w:val="none" w:sz="0" w:space="0" w:color="auto"/>
      </w:divBdr>
    </w:div>
    <w:div w:id="1806771905">
      <w:bodyDiv w:val="1"/>
      <w:marLeft w:val="0"/>
      <w:marRight w:val="0"/>
      <w:marTop w:val="0"/>
      <w:marBottom w:val="0"/>
      <w:divBdr>
        <w:top w:val="none" w:sz="0" w:space="0" w:color="auto"/>
        <w:left w:val="none" w:sz="0" w:space="0" w:color="auto"/>
        <w:bottom w:val="none" w:sz="0" w:space="0" w:color="auto"/>
        <w:right w:val="none" w:sz="0" w:space="0" w:color="auto"/>
      </w:divBdr>
    </w:div>
    <w:div w:id="1843473612">
      <w:bodyDiv w:val="1"/>
      <w:marLeft w:val="0"/>
      <w:marRight w:val="0"/>
      <w:marTop w:val="0"/>
      <w:marBottom w:val="0"/>
      <w:divBdr>
        <w:top w:val="none" w:sz="0" w:space="0" w:color="auto"/>
        <w:left w:val="none" w:sz="0" w:space="0" w:color="auto"/>
        <w:bottom w:val="none" w:sz="0" w:space="0" w:color="auto"/>
        <w:right w:val="none" w:sz="0" w:space="0" w:color="auto"/>
      </w:divBdr>
    </w:div>
    <w:div w:id="1880504783">
      <w:bodyDiv w:val="1"/>
      <w:marLeft w:val="0"/>
      <w:marRight w:val="0"/>
      <w:marTop w:val="0"/>
      <w:marBottom w:val="0"/>
      <w:divBdr>
        <w:top w:val="none" w:sz="0" w:space="0" w:color="auto"/>
        <w:left w:val="none" w:sz="0" w:space="0" w:color="auto"/>
        <w:bottom w:val="none" w:sz="0" w:space="0" w:color="auto"/>
        <w:right w:val="none" w:sz="0" w:space="0" w:color="auto"/>
      </w:divBdr>
    </w:div>
    <w:div w:id="1915772716">
      <w:bodyDiv w:val="1"/>
      <w:marLeft w:val="0"/>
      <w:marRight w:val="0"/>
      <w:marTop w:val="0"/>
      <w:marBottom w:val="0"/>
      <w:divBdr>
        <w:top w:val="none" w:sz="0" w:space="0" w:color="auto"/>
        <w:left w:val="none" w:sz="0" w:space="0" w:color="auto"/>
        <w:bottom w:val="none" w:sz="0" w:space="0" w:color="auto"/>
        <w:right w:val="none" w:sz="0" w:space="0" w:color="auto"/>
      </w:divBdr>
    </w:div>
    <w:div w:id="1915779596">
      <w:bodyDiv w:val="1"/>
      <w:marLeft w:val="0"/>
      <w:marRight w:val="0"/>
      <w:marTop w:val="0"/>
      <w:marBottom w:val="0"/>
      <w:divBdr>
        <w:top w:val="none" w:sz="0" w:space="0" w:color="auto"/>
        <w:left w:val="none" w:sz="0" w:space="0" w:color="auto"/>
        <w:bottom w:val="none" w:sz="0" w:space="0" w:color="auto"/>
        <w:right w:val="none" w:sz="0" w:space="0" w:color="auto"/>
      </w:divBdr>
    </w:div>
    <w:div w:id="1922635628">
      <w:bodyDiv w:val="1"/>
      <w:marLeft w:val="0"/>
      <w:marRight w:val="0"/>
      <w:marTop w:val="0"/>
      <w:marBottom w:val="0"/>
      <w:divBdr>
        <w:top w:val="none" w:sz="0" w:space="0" w:color="auto"/>
        <w:left w:val="none" w:sz="0" w:space="0" w:color="auto"/>
        <w:bottom w:val="none" w:sz="0" w:space="0" w:color="auto"/>
        <w:right w:val="none" w:sz="0" w:space="0" w:color="auto"/>
      </w:divBdr>
    </w:div>
    <w:div w:id="1952397613">
      <w:bodyDiv w:val="1"/>
      <w:marLeft w:val="0"/>
      <w:marRight w:val="0"/>
      <w:marTop w:val="0"/>
      <w:marBottom w:val="0"/>
      <w:divBdr>
        <w:top w:val="none" w:sz="0" w:space="0" w:color="auto"/>
        <w:left w:val="none" w:sz="0" w:space="0" w:color="auto"/>
        <w:bottom w:val="none" w:sz="0" w:space="0" w:color="auto"/>
        <w:right w:val="none" w:sz="0" w:space="0" w:color="auto"/>
      </w:divBdr>
    </w:div>
    <w:div w:id="1977224552">
      <w:bodyDiv w:val="1"/>
      <w:marLeft w:val="0"/>
      <w:marRight w:val="0"/>
      <w:marTop w:val="0"/>
      <w:marBottom w:val="0"/>
      <w:divBdr>
        <w:top w:val="none" w:sz="0" w:space="0" w:color="auto"/>
        <w:left w:val="none" w:sz="0" w:space="0" w:color="auto"/>
        <w:bottom w:val="none" w:sz="0" w:space="0" w:color="auto"/>
        <w:right w:val="none" w:sz="0" w:space="0" w:color="auto"/>
      </w:divBdr>
    </w:div>
    <w:div w:id="2033451792">
      <w:bodyDiv w:val="1"/>
      <w:marLeft w:val="0"/>
      <w:marRight w:val="0"/>
      <w:marTop w:val="0"/>
      <w:marBottom w:val="0"/>
      <w:divBdr>
        <w:top w:val="none" w:sz="0" w:space="0" w:color="auto"/>
        <w:left w:val="none" w:sz="0" w:space="0" w:color="auto"/>
        <w:bottom w:val="none" w:sz="0" w:space="0" w:color="auto"/>
        <w:right w:val="none" w:sz="0" w:space="0" w:color="auto"/>
      </w:divBdr>
    </w:div>
    <w:div w:id="2035878606">
      <w:bodyDiv w:val="1"/>
      <w:marLeft w:val="0"/>
      <w:marRight w:val="0"/>
      <w:marTop w:val="0"/>
      <w:marBottom w:val="0"/>
      <w:divBdr>
        <w:top w:val="none" w:sz="0" w:space="0" w:color="auto"/>
        <w:left w:val="none" w:sz="0" w:space="0" w:color="auto"/>
        <w:bottom w:val="none" w:sz="0" w:space="0" w:color="auto"/>
        <w:right w:val="none" w:sz="0" w:space="0" w:color="auto"/>
      </w:divBdr>
    </w:div>
    <w:div w:id="2040620888">
      <w:bodyDiv w:val="1"/>
      <w:marLeft w:val="0"/>
      <w:marRight w:val="0"/>
      <w:marTop w:val="0"/>
      <w:marBottom w:val="0"/>
      <w:divBdr>
        <w:top w:val="none" w:sz="0" w:space="0" w:color="auto"/>
        <w:left w:val="none" w:sz="0" w:space="0" w:color="auto"/>
        <w:bottom w:val="none" w:sz="0" w:space="0" w:color="auto"/>
        <w:right w:val="none" w:sz="0" w:space="0" w:color="auto"/>
      </w:divBdr>
    </w:div>
    <w:div w:id="2044479404">
      <w:bodyDiv w:val="1"/>
      <w:marLeft w:val="0"/>
      <w:marRight w:val="0"/>
      <w:marTop w:val="0"/>
      <w:marBottom w:val="0"/>
      <w:divBdr>
        <w:top w:val="none" w:sz="0" w:space="0" w:color="auto"/>
        <w:left w:val="none" w:sz="0" w:space="0" w:color="auto"/>
        <w:bottom w:val="none" w:sz="0" w:space="0" w:color="auto"/>
        <w:right w:val="none" w:sz="0" w:space="0" w:color="auto"/>
      </w:divBdr>
    </w:div>
    <w:div w:id="2045522140">
      <w:bodyDiv w:val="1"/>
      <w:marLeft w:val="0"/>
      <w:marRight w:val="0"/>
      <w:marTop w:val="0"/>
      <w:marBottom w:val="0"/>
      <w:divBdr>
        <w:top w:val="none" w:sz="0" w:space="0" w:color="auto"/>
        <w:left w:val="none" w:sz="0" w:space="0" w:color="auto"/>
        <w:bottom w:val="none" w:sz="0" w:space="0" w:color="auto"/>
        <w:right w:val="none" w:sz="0" w:space="0" w:color="auto"/>
      </w:divBdr>
    </w:div>
    <w:div w:id="2047368862">
      <w:bodyDiv w:val="1"/>
      <w:marLeft w:val="0"/>
      <w:marRight w:val="0"/>
      <w:marTop w:val="0"/>
      <w:marBottom w:val="0"/>
      <w:divBdr>
        <w:top w:val="none" w:sz="0" w:space="0" w:color="auto"/>
        <w:left w:val="none" w:sz="0" w:space="0" w:color="auto"/>
        <w:bottom w:val="none" w:sz="0" w:space="0" w:color="auto"/>
        <w:right w:val="none" w:sz="0" w:space="0" w:color="auto"/>
      </w:divBdr>
    </w:div>
    <w:div w:id="2112578380">
      <w:bodyDiv w:val="1"/>
      <w:marLeft w:val="0"/>
      <w:marRight w:val="0"/>
      <w:marTop w:val="0"/>
      <w:marBottom w:val="0"/>
      <w:divBdr>
        <w:top w:val="none" w:sz="0" w:space="0" w:color="auto"/>
        <w:left w:val="none" w:sz="0" w:space="0" w:color="auto"/>
        <w:bottom w:val="none" w:sz="0" w:space="0" w:color="auto"/>
        <w:right w:val="none" w:sz="0" w:space="0" w:color="auto"/>
      </w:divBdr>
    </w:div>
    <w:div w:id="2120953726">
      <w:bodyDiv w:val="1"/>
      <w:marLeft w:val="0"/>
      <w:marRight w:val="0"/>
      <w:marTop w:val="0"/>
      <w:marBottom w:val="0"/>
      <w:divBdr>
        <w:top w:val="none" w:sz="0" w:space="0" w:color="auto"/>
        <w:left w:val="none" w:sz="0" w:space="0" w:color="auto"/>
        <w:bottom w:val="none" w:sz="0" w:space="0" w:color="auto"/>
        <w:right w:val="none" w:sz="0" w:space="0" w:color="auto"/>
      </w:divBdr>
    </w:div>
    <w:div w:id="2121758506">
      <w:bodyDiv w:val="1"/>
      <w:marLeft w:val="0"/>
      <w:marRight w:val="0"/>
      <w:marTop w:val="0"/>
      <w:marBottom w:val="0"/>
      <w:divBdr>
        <w:top w:val="none" w:sz="0" w:space="0" w:color="auto"/>
        <w:left w:val="none" w:sz="0" w:space="0" w:color="auto"/>
        <w:bottom w:val="none" w:sz="0" w:space="0" w:color="auto"/>
        <w:right w:val="none" w:sz="0" w:space="0" w:color="auto"/>
      </w:divBdr>
    </w:div>
    <w:div w:id="2122068683">
      <w:bodyDiv w:val="1"/>
      <w:marLeft w:val="0"/>
      <w:marRight w:val="0"/>
      <w:marTop w:val="0"/>
      <w:marBottom w:val="0"/>
      <w:divBdr>
        <w:top w:val="none" w:sz="0" w:space="0" w:color="auto"/>
        <w:left w:val="none" w:sz="0" w:space="0" w:color="auto"/>
        <w:bottom w:val="none" w:sz="0" w:space="0" w:color="auto"/>
        <w:right w:val="none" w:sz="0" w:space="0" w:color="auto"/>
      </w:divBdr>
    </w:div>
    <w:div w:id="214145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rs.org/" TargetMode="External"/><Relationship Id="rId18" Type="http://schemas.openxmlformats.org/officeDocument/2006/relationships/hyperlink" Target="https://trustwallet.com/es/blog/cryptocurrency/what-is-a-utxo-unspent-transaction-output" TargetMode="External"/><Relationship Id="rId26" Type="http://schemas.openxmlformats.org/officeDocument/2006/relationships/hyperlink" Target="https://yukaichou.com/gamification-examples/octalysis-complete-gamification-framework/" TargetMode="External"/><Relationship Id="rId39" Type="http://schemas.openxmlformats.org/officeDocument/2006/relationships/fontTable" Target="fontTable.xml"/><Relationship Id="rId21" Type="http://schemas.openxmlformats.org/officeDocument/2006/relationships/hyperlink" Target="https://docs.handcash.io/handcash-connect/getting-started" TargetMode="External"/><Relationship Id="rId34"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hedera.com/learning/gaming/blockchain-gaming" TargetMode="External"/><Relationship Id="rId17" Type="http://schemas.openxmlformats.org/officeDocument/2006/relationships/hyperlink" Target="https://www.youtube.com/watch?v=R-51IfdNoH0&amp;t=110s&amp;ab_channel=CoinGecko" TargetMode="External"/><Relationship Id="rId25" Type="http://schemas.openxmlformats.org/officeDocument/2006/relationships/hyperlink" Target="https://www.youtube.com/watch?v=83mx-__wpnI&amp;ab_channel=KerryJ" TargetMode="External"/><Relationship Id="rId33" Type="http://schemas.openxmlformats.org/officeDocument/2006/relationships/header" Target="header2.xm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bitcoin-sv/ts-sdk" TargetMode="External"/><Relationship Id="rId20" Type="http://schemas.openxmlformats.org/officeDocument/2006/relationships/hyperlink" Target="https://handcash.io/developers/connect" TargetMode="External"/><Relationship Id="rId29" Type="http://schemas.openxmlformats.org/officeDocument/2006/relationships/hyperlink" Target="https://dashboard.handcash.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Va8xmOttOus&amp;ab_channel=CoinGecko" TargetMode="External"/><Relationship Id="rId24" Type="http://schemas.openxmlformats.org/officeDocument/2006/relationships/hyperlink" Target="https://hedera.com/learning/gaming/blockchain-gaming" TargetMode="External"/><Relationship Id="rId32" Type="http://schemas.openxmlformats.org/officeDocument/2006/relationships/footer" Target="footer1.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est.whatsonchain.com/" TargetMode="External"/><Relationship Id="rId23" Type="http://schemas.openxmlformats.org/officeDocument/2006/relationships/hyperlink" Target="https://www.binance.com/en/square/post/697653" TargetMode="External"/><Relationship Id="rId28" Type="http://schemas.openxmlformats.org/officeDocument/2006/relationships/hyperlink" Target="https://docs.handcash.io/handcash-items/getting-started" TargetMode="External"/><Relationship Id="rId36"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geeksforgeeks.org/ethical-hacking/what-is-unspent-transaction-output-utxo/"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tnessonchain.com/faucet/tbsv" TargetMode="External"/><Relationship Id="rId22" Type="http://schemas.openxmlformats.org/officeDocument/2006/relationships/hyperlink" Target="https://docs.handcash.io/handcash-items/getting-started" TargetMode="External"/><Relationship Id="rId27" Type="http://schemas.openxmlformats.org/officeDocument/2006/relationships/hyperlink" Target="https://docs.handcash.io/handcash-items/getting-started" TargetMode="External"/><Relationship Id="rId30" Type="http://schemas.openxmlformats.org/officeDocument/2006/relationships/hyperlink" Target="https://docs.handcash.io/" TargetMode="External"/><Relationship Id="rId35" Type="http://schemas.openxmlformats.org/officeDocument/2006/relationships/image" Target="media/image4.emf"/><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Desktop\BSV\Templates%20New%20Brand\BSV%20Association%20Word%20template%202025.dotx" TargetMode="External"/></Relationships>
</file>

<file path=word/theme/theme1.xml><?xml version="1.0" encoding="utf-8"?>
<a:theme xmlns:a="http://schemas.openxmlformats.org/drawingml/2006/main" name="BSVA">
  <a:themeElements>
    <a:clrScheme name="BSVA">
      <a:dk1>
        <a:srgbClr val="000000"/>
      </a:dk1>
      <a:lt1>
        <a:srgbClr val="FFFFFF"/>
      </a:lt1>
      <a:dk2>
        <a:srgbClr val="2C2C30"/>
      </a:dk2>
      <a:lt2>
        <a:srgbClr val="EFF0F7"/>
      </a:lt2>
      <a:accent1>
        <a:srgbClr val="DAE3FF"/>
      </a:accent1>
      <a:accent2>
        <a:srgbClr val="1B1EA9"/>
      </a:accent2>
      <a:accent3>
        <a:srgbClr val="003FFF"/>
      </a:accent3>
      <a:accent4>
        <a:srgbClr val="003FFF"/>
      </a:accent4>
      <a:accent5>
        <a:srgbClr val="00E6FF"/>
      </a:accent5>
      <a:accent6>
        <a:srgbClr val="00E6FF"/>
      </a:accent6>
      <a:hlink>
        <a:srgbClr val="000000"/>
      </a:hlink>
      <a:folHlink>
        <a:srgbClr val="2C2D3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9525">
          <a:solidFill>
            <a:schemeClr val="accent2"/>
          </a:solidFill>
        </a:ln>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wrap="square" lIns="0" tIns="0" rIns="0" bIns="0" rtlCol="0" upright="1"/>
      <a:lstStyle/>
    </a:txDef>
  </a:objectDefaults>
  <a:extraClrSchemeLst/>
  <a:extLst>
    <a:ext uri="{05A4C25C-085E-4340-85A3-A5531E510DB2}">
      <thm15:themeFamily xmlns:thm15="http://schemas.microsoft.com/office/thememl/2012/main" name="BSVA" id="{7AFBE444-206A-6E4D-874A-9CC5A0F979A3}" vid="{1817CDD0-4489-CE43-B561-DA19786A034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D865BA56D3334C8B590043C68A9E13" ma:contentTypeVersion="12" ma:contentTypeDescription="Create a new document." ma:contentTypeScope="" ma:versionID="d47d1dbbd13073c35b2f30cc23b92763">
  <xsd:schema xmlns:xsd="http://www.w3.org/2001/XMLSchema" xmlns:xs="http://www.w3.org/2001/XMLSchema" xmlns:p="http://schemas.microsoft.com/office/2006/metadata/properties" xmlns:ns2="2581489b-2e9a-4353-af3e-80ab3e63c2b1" xmlns:ns3="e710b220-1881-42a9-a703-89ec0bbaa8e5" targetNamespace="http://schemas.microsoft.com/office/2006/metadata/properties" ma:root="true" ma:fieldsID="6702c31989b27b83cb2d8b429f00dfa2" ns2:_="" ns3:_="">
    <xsd:import namespace="2581489b-2e9a-4353-af3e-80ab3e63c2b1"/>
    <xsd:import namespace="e710b220-1881-42a9-a703-89ec0bbaa8e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81489b-2e9a-4353-af3e-80ab3e63c2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825a285-9df4-4903-a476-2bc7d05d5883"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BillingMetadata" ma:index="19"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10b220-1881-42a9-a703-89ec0bbaa8e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cdb6967-ff08-4075-b31b-30a90b6022d2}" ma:internalName="TaxCatchAll" ma:showField="CatchAllData" ma:web="e710b220-1881-42a9-a703-89ec0bbaa8e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581489b-2e9a-4353-af3e-80ab3e63c2b1">
      <Terms xmlns="http://schemas.microsoft.com/office/infopath/2007/PartnerControls"/>
    </lcf76f155ced4ddcb4097134ff3c332f>
    <TaxCatchAll xmlns="e710b220-1881-42a9-a703-89ec0bbaa8e5" xsi:nil="true"/>
  </documentManagement>
</p:properties>
</file>

<file path=customXml/itemProps1.xml><?xml version="1.0" encoding="utf-8"?>
<ds:datastoreItem xmlns:ds="http://schemas.openxmlformats.org/officeDocument/2006/customXml" ds:itemID="{5CCBBC7B-87F5-4963-BE52-5CD5017085FA}">
  <ds:schemaRefs>
    <ds:schemaRef ds:uri="http://schemas.microsoft.com/sharepoint/v3/contenttype/forms"/>
  </ds:schemaRefs>
</ds:datastoreItem>
</file>

<file path=customXml/itemProps2.xml><?xml version="1.0" encoding="utf-8"?>
<ds:datastoreItem xmlns:ds="http://schemas.openxmlformats.org/officeDocument/2006/customXml" ds:itemID="{3B22D7AE-C820-4846-ACF2-B31D99DE5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81489b-2e9a-4353-af3e-80ab3e63c2b1"/>
    <ds:schemaRef ds:uri="e710b220-1881-42a9-a703-89ec0bbaa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DA3826-20B5-4482-A03B-B93B4A5C838A}">
  <ds:schemaRefs>
    <ds:schemaRef ds:uri="http://schemas.openxmlformats.org/officeDocument/2006/bibliography"/>
  </ds:schemaRefs>
</ds:datastoreItem>
</file>

<file path=customXml/itemProps4.xml><?xml version="1.0" encoding="utf-8"?>
<ds:datastoreItem xmlns:ds="http://schemas.openxmlformats.org/officeDocument/2006/customXml" ds:itemID="{8AA27D9A-7955-40EF-A71D-080A10BC3BCB}">
  <ds:schemaRefs>
    <ds:schemaRef ds:uri="http://schemas.microsoft.com/office/2006/metadata/properties"/>
    <ds:schemaRef ds:uri="http://schemas.microsoft.com/office/infopath/2007/PartnerControls"/>
    <ds:schemaRef ds:uri="2581489b-2e9a-4353-af3e-80ab3e63c2b1"/>
    <ds:schemaRef ds:uri="e710b220-1881-42a9-a703-89ec0bbaa8e5"/>
  </ds:schemaRefs>
</ds:datastoreItem>
</file>

<file path=docProps/app.xml><?xml version="1.0" encoding="utf-8"?>
<Properties xmlns="http://schemas.openxmlformats.org/officeDocument/2006/extended-properties" xmlns:vt="http://schemas.openxmlformats.org/officeDocument/2006/docPropsVTypes">
  <Template>BSV Association Word template 2025.dotx</Template>
  <TotalTime>256</TotalTime>
  <Pages>1</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BSV Association Word template 2025</vt:lpstr>
    </vt:vector>
  </TitlesOfParts>
  <Manager/>
  <Company>Bopper Media</Company>
  <LinksUpToDate>false</LinksUpToDate>
  <CharactersWithSpaces>25735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BSV Association Word template 2025</dc:title>
  <dc:subject/>
  <dc:creator>admin</dc:creator>
  <cp:keywords/>
  <dc:description/>
  <cp:lastModifiedBy>Axel Maisonneuve</cp:lastModifiedBy>
  <cp:revision>73</cp:revision>
  <cp:lastPrinted>2025-07-10T10:30:00Z</cp:lastPrinted>
  <dcterms:created xsi:type="dcterms:W3CDTF">2025-06-22T18:36:00Z</dcterms:created>
  <dcterms:modified xsi:type="dcterms:W3CDTF">2025-07-10T10:30:00Z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0x01010031D865BA56D3334C8B590043C68A9E13</vt:lpwstr>
  </property>
</Properties>
</file>